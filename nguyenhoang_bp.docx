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266E6" w14:textId="77777777" w:rsidR="000830F5" w:rsidRPr="00642CC1" w:rsidRDefault="000830F5" w:rsidP="001517CE">
      <w:pPr>
        <w:pStyle w:val="Obal"/>
      </w:pPr>
      <w:r w:rsidRPr="00642CC1">
        <w:t>SLOVENSK</w:t>
      </w:r>
      <w:r w:rsidR="00642CC1" w:rsidRPr="00642CC1">
        <w:t>Á TECHNICKÁ</w:t>
      </w:r>
      <w:r w:rsidRPr="00642CC1">
        <w:t xml:space="preserve"> UNIVERZITA V BRATISLAVE</w:t>
      </w:r>
    </w:p>
    <w:p w14:paraId="07C26099" w14:textId="77777777" w:rsidR="00DB41CC" w:rsidRDefault="000830F5" w:rsidP="001517CE">
      <w:pPr>
        <w:pStyle w:val="Obal"/>
      </w:pPr>
      <w:r w:rsidRPr="00642CC1">
        <w:t>FAKULTA ELEKTROTECHNIKY A</w:t>
      </w:r>
      <w:r w:rsidR="001517CE">
        <w:t> </w:t>
      </w:r>
      <w:r w:rsidRPr="00642CC1">
        <w:t>INFORMATIKY</w:t>
      </w:r>
    </w:p>
    <w:p w14:paraId="4700754B" w14:textId="77777777" w:rsidR="001517CE" w:rsidRDefault="001517CE" w:rsidP="005B2B88">
      <w:pPr>
        <w:pStyle w:val="Zakladny"/>
      </w:pPr>
    </w:p>
    <w:p w14:paraId="77A0A26C" w14:textId="77777777" w:rsidR="00AD3CFD" w:rsidRDefault="00AD3CFD" w:rsidP="005B2B88">
      <w:pPr>
        <w:pStyle w:val="Zakladny"/>
      </w:pPr>
    </w:p>
    <w:p w14:paraId="688403D1" w14:textId="7B7A1701" w:rsidR="001D6977" w:rsidRDefault="00000000" w:rsidP="005B2B88">
      <w:pPr>
        <w:pStyle w:val="Zakladny"/>
      </w:pPr>
      <w:r>
        <w:rPr>
          <w:lang w:eastAsia="sk-SK"/>
        </w:rPr>
        <w:pict w14:anchorId="1461F95B">
          <v:shapetype id="_x0000_t202" coordsize="21600,21600" o:spt="202" path="m,l,21600r21600,l21600,xe">
            <v:stroke joinstyle="miter"/>
            <v:path gradientshapeok="t" o:connecttype="rect"/>
          </v:shapetype>
          <v:shape id="Text Box 2" o:spid="_x0000_s2050" type="#_x0000_t202" style="position:absolute;left:0;text-align:left;margin-left:7402.75pt;margin-top:298.55pt;width:439.05pt;height:1in;z-index:251657728;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" stroked="f">
            <v:textbox style="mso-next-textbox:#Text Box 2">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FC37D43" w14:textId="56339FC9" w:rsidR="00924A77" w:rsidRPr="00A555DC" w:rsidRDefault="00CD200B" w:rsidP="00A555DC">
                      <w:pPr>
                        <w:spacing w:after="0" w:line="240" w:lineRule="auto"/>
                        <w:jc w:val="center"/>
                        <w:rPr>
                          <w:rFonts w:ascii="Times New Roman" w:hAnsi="Times New Roman" w:cs="Times New Roman"/>
                          <w:b/>
                          <w:caps/>
                          <w:sz w:val="32"/>
                          <w:szCs w:val="32"/>
                        </w:rPr>
                      </w:pPr>
                      <w:r w:rsidRPr="00CD200B">
                        <w:rPr>
                          <w:rStyle w:val="ObalChar"/>
                        </w:rPr>
                        <w:t>ANALÝZA EFEKTIVITY PRUNINGOVÝCH ALGORITMOV</w:t>
                      </w:r>
                    </w:p>
                  </w:sdtContent>
                </w:sdt>
                <w:p w14:paraId="49A94636" w14:textId="45EDCF6C"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CD200B">
                        <w:rPr>
                          <w:rStyle w:val="obal2Char"/>
                        </w:rPr>
                        <w:t>Bakalárska práca</w:t>
                      </w:r>
                    </w:sdtContent>
                  </w:sdt>
                </w:p>
              </w:txbxContent>
            </v:textbox>
            <w10:wrap type="square" anchorx="margin" anchory="margin"/>
          </v:shape>
        </w:pict>
      </w:r>
      <w:r w:rsidR="001517CE">
        <w:t>Evidenčné číslo:</w:t>
      </w:r>
      <w:r w:rsidR="00AD3CFD">
        <w:t xml:space="preserve"> </w:t>
      </w:r>
      <w:sdt>
        <w:sdtPr>
          <w:rPr>
            <w:rStyle w:val="ZakladnyChar"/>
          </w:rPr>
          <w:id w:val="-63804806"/>
          <w:placeholder>
            <w:docPart w:val="F017FE1900B944718B7A71CD6A38E295"/>
          </w:placeholder>
        </w:sdtPr>
        <w:sdtEndPr>
          <w:rPr>
            <w:rStyle w:val="Predvolenpsmoodseku"/>
          </w:rPr>
        </w:sdtEndPr>
        <w:sdtContent>
          <w:r w:rsidR="00CD200B" w:rsidRPr="00CD200B">
            <w:rPr>
              <w:rStyle w:val="ZakladnyChar"/>
            </w:rPr>
            <w:t>FEI-16605-111403</w:t>
          </w:r>
        </w:sdtContent>
      </w:sdt>
    </w:p>
    <w:p w14:paraId="2B93490F" w14:textId="77777777" w:rsidR="001D6977" w:rsidRPr="001D6977" w:rsidRDefault="001D6977" w:rsidP="001D6977"/>
    <w:p w14:paraId="4C66A003" w14:textId="77777777" w:rsidR="001D6977" w:rsidRPr="001D6977" w:rsidRDefault="001D6977" w:rsidP="001D6977"/>
    <w:p w14:paraId="18156B95" w14:textId="77777777" w:rsidR="001D6977" w:rsidRPr="001D6977" w:rsidRDefault="001D6977" w:rsidP="001D6977"/>
    <w:p w14:paraId="08CCFA77" w14:textId="77777777" w:rsidR="001D6977" w:rsidRPr="001D6977" w:rsidRDefault="001D6977" w:rsidP="001D6977"/>
    <w:p w14:paraId="3AB157B6" w14:textId="77777777" w:rsidR="001D6977" w:rsidRPr="001D6977" w:rsidRDefault="001D6977" w:rsidP="001D6977"/>
    <w:p w14:paraId="407EA899" w14:textId="77777777" w:rsidR="001D6977" w:rsidRPr="001D6977" w:rsidRDefault="001D6977" w:rsidP="001D6977"/>
    <w:p w14:paraId="5616DA5C" w14:textId="77777777" w:rsidR="001D6977" w:rsidRPr="001D6977" w:rsidRDefault="001D6977" w:rsidP="001D6977"/>
    <w:p w14:paraId="45C3E106" w14:textId="77777777" w:rsidR="001D6977" w:rsidRPr="001D6977" w:rsidRDefault="001D6977" w:rsidP="001D6977"/>
    <w:p w14:paraId="069C88B6" w14:textId="77777777" w:rsidR="001D6977" w:rsidRPr="001D6977" w:rsidRDefault="001D6977" w:rsidP="001D6977"/>
    <w:p w14:paraId="3E356650" w14:textId="77777777" w:rsidR="001D6977" w:rsidRPr="001D6977" w:rsidRDefault="001D6977" w:rsidP="001D6977"/>
    <w:p w14:paraId="21A2EDBF" w14:textId="77777777" w:rsidR="001D6977" w:rsidRPr="001D6977" w:rsidRDefault="001D6977" w:rsidP="001D6977"/>
    <w:p w14:paraId="02877455" w14:textId="77777777" w:rsidR="001D6977" w:rsidRPr="001D6977" w:rsidRDefault="001D6977" w:rsidP="001D6977"/>
    <w:p w14:paraId="2186A058" w14:textId="77777777" w:rsidR="001D6977" w:rsidRPr="001D6977" w:rsidRDefault="001D6977" w:rsidP="001D6977"/>
    <w:p w14:paraId="44C2240A" w14:textId="77777777" w:rsidR="001D6977" w:rsidRDefault="001D6977" w:rsidP="001D6977">
      <w:pPr>
        <w:tabs>
          <w:tab w:val="left" w:pos="3489"/>
        </w:tabs>
        <w:sectPr w:rsidR="001D6977" w:rsidSect="00642CC1">
          <w:footerReference w:type="default" r:id="rId9"/>
          <w:pgSz w:w="11906" w:h="16838"/>
          <w:pgMar w:top="1701" w:right="1418" w:bottom="1701" w:left="1701" w:header="709" w:footer="709" w:gutter="0"/>
          <w:cols w:space="708"/>
          <w:docGrid w:linePitch="360"/>
        </w:sectPr>
      </w:pPr>
      <w:r>
        <w:tab/>
      </w:r>
    </w:p>
    <w:p w14:paraId="66ED7CD5" w14:textId="77777777" w:rsidR="001D6977" w:rsidRPr="00642CC1" w:rsidRDefault="001D6977" w:rsidP="001D6977">
      <w:pPr>
        <w:pStyle w:val="Obal"/>
      </w:pPr>
      <w:r w:rsidRPr="00642CC1">
        <w:lastRenderedPageBreak/>
        <w:t>SLOVENSKÁ TECHNICKÁ UNIVERZITA V BRATISLAVE</w:t>
      </w:r>
    </w:p>
    <w:p w14:paraId="3FDAD21E" w14:textId="77777777" w:rsidR="001D6977" w:rsidRDefault="001D6977" w:rsidP="001D6977">
      <w:pPr>
        <w:pStyle w:val="Obal"/>
      </w:pPr>
      <w:r w:rsidRPr="00642CC1">
        <w:t>FAKULTA ELEKTROTECHNIKY A</w:t>
      </w:r>
      <w:r>
        <w:t> </w:t>
      </w:r>
      <w:r w:rsidRPr="00642CC1">
        <w:t>INFORMATIKY</w:t>
      </w:r>
    </w:p>
    <w:p w14:paraId="48BBA177" w14:textId="77777777" w:rsidR="001D6977" w:rsidRDefault="001D6977" w:rsidP="005B2B88">
      <w:pPr>
        <w:pStyle w:val="Zakladny"/>
      </w:pPr>
    </w:p>
    <w:p w14:paraId="612E2087" w14:textId="77777777" w:rsidR="001D6977" w:rsidRDefault="001D6977" w:rsidP="005B2B88">
      <w:pPr>
        <w:pStyle w:val="Zakladny"/>
      </w:pPr>
    </w:p>
    <w:p w14:paraId="41A2D421" w14:textId="3193B59B" w:rsidR="001D6977" w:rsidRDefault="00000000" w:rsidP="005B2B88">
      <w:pPr>
        <w:pStyle w:val="Zakladny"/>
      </w:pPr>
      <w:r>
        <w:rPr>
          <w:lang w:eastAsia="sk-SK"/>
        </w:rPr>
        <w:pict w14:anchorId="0DA7C325">
          <v:shape id="_x0000_s2051" type="#_x0000_t202" style="position:absolute;left:0;text-align:left;margin-left:7402.75pt;margin-top:298.55pt;width:439.05pt;height:1in;z-index:25165875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" stroked="f">
            <v:textbox style="mso-next-textbox:#_x0000_s2051">
              <w:txbxContent>
                <w:sdt>
                  <w:sdtPr>
                    <w:rPr>
                      <w:rStyle w:val="ObalChar"/>
                    </w:rPr>
                    <w:id w:val="1910109818"/>
                  </w:sdtPr>
                  <w:sdtEndPr>
                    <w:rPr>
                      <w:rStyle w:val="Predvolenpsmoodseku"/>
                      <w:rFonts w:asciiTheme="minorHAnsi" w:hAnsiTheme="minorHAnsi" w:cstheme="minorBidi"/>
                      <w:b w:val="0"/>
                      <w:caps w:val="0"/>
                      <w:sz w:val="22"/>
                      <w:szCs w:val="22"/>
                    </w:rPr>
                  </w:sdtEndPr>
                  <w:sdtContent>
                    <w:p w14:paraId="157AA42A" w14:textId="5C8262F7" w:rsidR="00924A77" w:rsidRPr="00A555DC" w:rsidRDefault="00CD200B" w:rsidP="001D6977">
                      <w:pPr>
                        <w:spacing w:after="0" w:line="240" w:lineRule="auto"/>
                        <w:jc w:val="center"/>
                        <w:rPr>
                          <w:rFonts w:ascii="Times New Roman" w:hAnsi="Times New Roman" w:cs="Times New Roman"/>
                          <w:b/>
                          <w:caps/>
                          <w:sz w:val="32"/>
                          <w:szCs w:val="32"/>
                        </w:rPr>
                      </w:pPr>
                      <w:r w:rsidRPr="00CD200B">
                        <w:rPr>
                          <w:rStyle w:val="ObalChar"/>
                        </w:rPr>
                        <w:t>ANALÝZA EFEKTIVITY PRUNINGOVÝCH ALGORITMOV</w:t>
                      </w:r>
                    </w:p>
                  </w:sdtContent>
                </w:sdt>
                <w:p w14:paraId="1CF88AA5" w14:textId="52D5DFFC"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CD200B">
                        <w:rPr>
                          <w:rStyle w:val="obal2Char"/>
                        </w:rPr>
                        <w:t>Bakalárska práca</w:t>
                      </w:r>
                    </w:sdtContent>
                  </w:sdt>
                </w:p>
              </w:txbxContent>
            </v:textbox>
            <w10:wrap type="square" anchorx="margin" anchory="margin"/>
          </v:shape>
        </w:pict>
      </w:r>
      <w:r w:rsidR="001D6977">
        <w:t xml:space="preserve">Evidenčné číslo: </w:t>
      </w:r>
      <w:sdt>
        <w:sdtPr>
          <w:rPr>
            <w:rStyle w:val="ZakladnyChar"/>
          </w:rPr>
          <w:id w:val="-434131631"/>
          <w:placeholder>
            <w:docPart w:val="C9975D0FD0CA4C51B86EC2888999B393"/>
          </w:placeholder>
        </w:sdtPr>
        <w:sdtEndPr>
          <w:rPr>
            <w:rStyle w:val="Predvolenpsmoodseku"/>
          </w:rPr>
        </w:sdtEndPr>
        <w:sdtContent>
          <w:r w:rsidR="00CD200B" w:rsidRPr="00CD200B">
            <w:rPr>
              <w:rStyle w:val="ZakladnyChar"/>
            </w:rPr>
            <w:t>FEI-16605-111403</w:t>
          </w:r>
        </w:sdtContent>
      </w:sdt>
    </w:p>
    <w:p w14:paraId="1EB0BDD9" w14:textId="77777777" w:rsidR="001D6977" w:rsidRPr="001D6977" w:rsidRDefault="001D6977" w:rsidP="001D6977"/>
    <w:p w14:paraId="7D6FE8B9" w14:textId="77777777" w:rsidR="001D6977" w:rsidRPr="001D6977" w:rsidRDefault="001D6977" w:rsidP="001D6977"/>
    <w:p w14:paraId="493FF891" w14:textId="77777777" w:rsidR="001D6977" w:rsidRPr="001D6977" w:rsidRDefault="001D6977" w:rsidP="001D6977"/>
    <w:p w14:paraId="362FBA27" w14:textId="77777777" w:rsidR="001D6977" w:rsidRPr="001D6977" w:rsidRDefault="001D6977" w:rsidP="001D6977"/>
    <w:p w14:paraId="60053E16" w14:textId="77777777" w:rsidR="001D6977" w:rsidRPr="001D6977" w:rsidRDefault="001D6977" w:rsidP="001D6977"/>
    <w:p w14:paraId="442BBC9D" w14:textId="77777777" w:rsidR="001D6977" w:rsidRPr="001D6977" w:rsidRDefault="001D6977" w:rsidP="001D6977"/>
    <w:p w14:paraId="5CEFBF15" w14:textId="77777777" w:rsidR="001D6977" w:rsidRPr="001D6977" w:rsidRDefault="001D6977" w:rsidP="001D6977"/>
    <w:p w14:paraId="74825F9E" w14:textId="77777777" w:rsidR="001D6977" w:rsidRPr="001D6977" w:rsidRDefault="001D6977" w:rsidP="001D6977"/>
    <w:p w14:paraId="489B2C2E" w14:textId="77777777" w:rsidR="001D6977" w:rsidRPr="001D6977" w:rsidRDefault="001D6977" w:rsidP="001D6977"/>
    <w:p w14:paraId="03FABD40" w14:textId="77777777" w:rsidR="001D6977" w:rsidRPr="001D6977" w:rsidRDefault="001D6977" w:rsidP="001D6977"/>
    <w:p w14:paraId="453B003D" w14:textId="77777777"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7FD3A017" w14:textId="77777777" w:rsidTr="001C4183">
        <w:tc>
          <w:tcPr>
            <w:tcW w:w="3397" w:type="dxa"/>
          </w:tcPr>
          <w:p w14:paraId="038502A6" w14:textId="77777777" w:rsidR="0061717F" w:rsidRPr="0061717F" w:rsidRDefault="00000000" w:rsidP="005B2B88">
            <w:pPr>
              <w:pStyle w:val="Zakladny"/>
            </w:pPr>
            <w:sdt>
              <w:sdtPr>
                <w:id w:val="-199865357"/>
                <w:lock w:val="sdtContentLocked"/>
                <w:placeholder>
                  <w:docPart w:val="42F549ADA12540AA86AC5928AAD10984"/>
                </w:placeholder>
                <w:showingPlcHdr/>
              </w:sdtPr>
              <w:sdtContent>
                <w:r w:rsidR="0061717F">
                  <w:t>Študijný program</w:t>
                </w:r>
                <w:r w:rsidR="0061717F" w:rsidRPr="008C3053">
                  <w:rPr>
                    <w:rStyle w:val="Zstupntext"/>
                  </w:rPr>
                  <w:t xml:space="preserve"> </w:t>
                </w:r>
                <w:r w:rsidR="0061717F">
                  <w:rPr>
                    <w:rStyle w:val="Zstupntext"/>
                  </w:rPr>
                  <w:t>:</w:t>
                </w:r>
              </w:sdtContent>
            </w:sdt>
          </w:p>
        </w:tc>
        <w:tc>
          <w:tcPr>
            <w:tcW w:w="5103" w:type="dxa"/>
          </w:tcPr>
          <w:p w14:paraId="20C34FA8" w14:textId="77777777" w:rsidR="0061717F" w:rsidRPr="0061717F" w:rsidRDefault="00000000" w:rsidP="005B2B88">
            <w:pPr>
              <w:pStyle w:val="Zakladny"/>
            </w:pPr>
            <w:sdt>
              <w:sdtPr>
                <w:id w:val="-1602716550"/>
                <w:lock w:val="sdtContentLocked"/>
                <w:placeholder>
                  <w:docPart w:val="6EA44C1403DE4F9491AD42CB1CA83B82"/>
                </w:placeholder>
                <w:showingPlcHdr/>
              </w:sdtPr>
              <w:sdtContent>
                <w:r w:rsidR="0061717F" w:rsidRPr="0061717F">
                  <w:t>Aplikovaná informatika</w:t>
                </w:r>
              </w:sdtContent>
            </w:sdt>
          </w:p>
        </w:tc>
      </w:tr>
      <w:tr w:rsidR="0061717F" w:rsidRPr="0061717F" w14:paraId="76CD0F04" w14:textId="77777777" w:rsidTr="001C4183">
        <w:tc>
          <w:tcPr>
            <w:tcW w:w="3397" w:type="dxa"/>
          </w:tcPr>
          <w:p w14:paraId="74B19E2B" w14:textId="77777777" w:rsidR="0061717F" w:rsidRPr="0061717F" w:rsidRDefault="00000000" w:rsidP="005B2B88">
            <w:pPr>
              <w:pStyle w:val="Zakladny"/>
            </w:pPr>
            <w:sdt>
              <w:sdtPr>
                <w:id w:val="-1694068349"/>
                <w:lock w:val="sdtContentLocked"/>
                <w:placeholder>
                  <w:docPart w:val="01A1BD3FD60A4546BBF3C5F2AF5411CE"/>
                </w:placeholder>
                <w:showingPlcHdr/>
              </w:sdtPr>
              <w:sdtContent>
                <w:r w:rsidR="0061717F" w:rsidRPr="0061717F">
                  <w:t>Číslo študijného odboru:</w:t>
                </w:r>
              </w:sdtContent>
            </w:sdt>
          </w:p>
        </w:tc>
        <w:tc>
          <w:tcPr>
            <w:tcW w:w="5103" w:type="dxa"/>
          </w:tcPr>
          <w:p w14:paraId="5D0DD5B9" w14:textId="77777777" w:rsidR="0061717F" w:rsidRPr="0061717F" w:rsidRDefault="00000000" w:rsidP="005B2B88">
            <w:pPr>
              <w:pStyle w:val="Zakladny"/>
            </w:pPr>
            <w:sdt>
              <w:sdtPr>
                <w:id w:val="268979638"/>
                <w:lock w:val="sdtContentLocked"/>
                <w:placeholder>
                  <w:docPart w:val="612CBA2BE1E7450AB06937A365BB8616"/>
                </w:placeholder>
                <w:showingPlcHdr/>
              </w:sdtPr>
              <w:sdtContent>
                <w:r w:rsidR="0061717F" w:rsidRPr="0061717F">
                  <w:t>2511</w:t>
                </w:r>
              </w:sdtContent>
            </w:sdt>
          </w:p>
        </w:tc>
      </w:tr>
      <w:tr w:rsidR="0061717F" w:rsidRPr="0061717F" w14:paraId="2011E893" w14:textId="77777777" w:rsidTr="001C4183">
        <w:tc>
          <w:tcPr>
            <w:tcW w:w="3397" w:type="dxa"/>
          </w:tcPr>
          <w:p w14:paraId="33C6137A" w14:textId="77777777" w:rsidR="0061717F" w:rsidRPr="0061717F" w:rsidRDefault="00000000" w:rsidP="005B2B88">
            <w:pPr>
              <w:pStyle w:val="Zakladny"/>
            </w:pPr>
            <w:sdt>
              <w:sdtPr>
                <w:id w:val="1291793631"/>
                <w:lock w:val="sdtContentLocked"/>
                <w:placeholder>
                  <w:docPart w:val="DD564CEAFCE64CE4B4C1B04046932CDA"/>
                </w:placeholder>
                <w:showingPlcHdr/>
              </w:sdtPr>
              <w:sdtContent>
                <w:r w:rsidR="0061717F" w:rsidRPr="0061717F">
                  <w:t>Názov študijného odboru:</w:t>
                </w:r>
              </w:sdtContent>
            </w:sdt>
          </w:p>
        </w:tc>
        <w:tc>
          <w:tcPr>
            <w:tcW w:w="5103" w:type="dxa"/>
          </w:tcPr>
          <w:p w14:paraId="50E5EF15" w14:textId="77777777" w:rsidR="0061717F" w:rsidRPr="0061717F" w:rsidRDefault="00000000" w:rsidP="005B2B88">
            <w:pPr>
              <w:pStyle w:val="Zakladny"/>
            </w:pPr>
            <w:sdt>
              <w:sdtPr>
                <w:id w:val="-1740937123"/>
                <w:lock w:val="sdtContentLocked"/>
                <w:placeholder>
                  <w:docPart w:val="32049CA612804471A1D3AE3F7958DB88"/>
                </w:placeholder>
                <w:showingPlcHdr/>
              </w:sdtPr>
              <w:sdtContent>
                <w:r w:rsidR="0061717F" w:rsidRPr="0061717F">
                  <w:t>9.2.9 Aplikovaná informatika</w:t>
                </w:r>
                <w:r w:rsidR="0061717F" w:rsidRPr="0061717F">
                  <w:rPr>
                    <w:rStyle w:val="Zstupntext"/>
                  </w:rPr>
                  <w:t xml:space="preserve"> </w:t>
                </w:r>
              </w:sdtContent>
            </w:sdt>
          </w:p>
        </w:tc>
      </w:tr>
      <w:tr w:rsidR="0061717F" w:rsidRPr="0061717F" w14:paraId="48CC83C3" w14:textId="77777777" w:rsidTr="001C4183">
        <w:tc>
          <w:tcPr>
            <w:tcW w:w="3397" w:type="dxa"/>
          </w:tcPr>
          <w:p w14:paraId="6A14111D" w14:textId="77777777" w:rsidR="0061717F" w:rsidRPr="0061717F" w:rsidRDefault="00000000" w:rsidP="005B2B88">
            <w:pPr>
              <w:pStyle w:val="Zakladny"/>
            </w:pPr>
            <w:sdt>
              <w:sdtPr>
                <w:id w:val="278066194"/>
                <w:lock w:val="sdtContentLocked"/>
                <w:placeholder>
                  <w:docPart w:val="1243B1E3577F43EE8C3616A6808B38E1"/>
                </w:placeholder>
                <w:showingPlcHdr/>
              </w:sdtPr>
              <w:sdtContent>
                <w:r w:rsidR="0061717F" w:rsidRPr="0061717F">
                  <w:t>Školiace pracovisko:</w:t>
                </w:r>
              </w:sdtContent>
            </w:sdt>
          </w:p>
        </w:tc>
        <w:tc>
          <w:tcPr>
            <w:tcW w:w="5103" w:type="dxa"/>
          </w:tcPr>
          <w:p w14:paraId="1EE16AD7" w14:textId="77777777" w:rsidR="0061717F" w:rsidRPr="0061717F" w:rsidRDefault="00000000" w:rsidP="005B2B88">
            <w:pPr>
              <w:pStyle w:val="Zakladny"/>
            </w:pPr>
            <w:sdt>
              <w:sdtPr>
                <w:id w:val="697820879"/>
                <w:lock w:val="sdtContentLocked"/>
                <w:placeholder>
                  <w:docPart w:val="5307769A0B4B401CBE22A2EC37A08586"/>
                </w:placeholder>
                <w:showingPlcHdr/>
              </w:sdtPr>
              <w:sdtContent>
                <w:r w:rsidR="0061717F" w:rsidRPr="0061717F">
                  <w:t>Ústav informatiky a matematiky</w:t>
                </w:r>
              </w:sdtContent>
            </w:sdt>
          </w:p>
        </w:tc>
      </w:tr>
      <w:tr w:rsidR="0061717F" w:rsidRPr="0061717F" w14:paraId="15D38388" w14:textId="77777777" w:rsidTr="001C4183">
        <w:tc>
          <w:tcPr>
            <w:tcW w:w="3397" w:type="dxa"/>
          </w:tcPr>
          <w:p w14:paraId="68E79885" w14:textId="77777777" w:rsidR="0061717F" w:rsidRPr="0061717F" w:rsidRDefault="00000000" w:rsidP="005B2B88">
            <w:pPr>
              <w:pStyle w:val="Zakladny"/>
            </w:pPr>
            <w:sdt>
              <w:sdtPr>
                <w:id w:val="-2006186842"/>
                <w:lock w:val="sdtContentLocked"/>
                <w:placeholder>
                  <w:docPart w:val="142C85C2C155475C8190A1348EE4A6A8"/>
                </w:placeholder>
                <w:showingPlcHdr/>
              </w:sdtPr>
              <w:sdtContent>
                <w:r w:rsidR="0061717F" w:rsidRPr="0061717F">
                  <w:t>Vedúci záverečnej práce:</w:t>
                </w:r>
              </w:sdtContent>
            </w:sdt>
          </w:p>
        </w:tc>
        <w:tc>
          <w:tcPr>
            <w:tcW w:w="5103" w:type="dxa"/>
          </w:tcPr>
          <w:p w14:paraId="17D30780" w14:textId="0CE72EBA" w:rsidR="0061717F" w:rsidRPr="0061717F" w:rsidRDefault="00000000" w:rsidP="005B2B88">
            <w:pPr>
              <w:pStyle w:val="Zakladny"/>
            </w:pPr>
            <w:sdt>
              <w:sdtPr>
                <w:id w:val="-809168553"/>
                <w:placeholder>
                  <w:docPart w:val="9D58119E9C414B9F8EA8A2492CF9EE70"/>
                </w:placeholder>
              </w:sdtPr>
              <w:sdtContent>
                <w:r w:rsidR="00CD200B">
                  <w:t xml:space="preserve"> </w:t>
                </w:r>
                <w:r w:rsidR="00CD200B" w:rsidRPr="00CD200B">
                  <w:t xml:space="preserve">Ing. Michal Hlavatý </w:t>
                </w:r>
              </w:sdtContent>
            </w:sdt>
          </w:p>
        </w:tc>
      </w:tr>
      <w:tr w:rsidR="0061717F" w14:paraId="5B39F9AA" w14:textId="77777777" w:rsidTr="001C4183">
        <w:tc>
          <w:tcPr>
            <w:tcW w:w="3397" w:type="dxa"/>
          </w:tcPr>
          <w:p w14:paraId="6E69BD90" w14:textId="77777777" w:rsidR="0061717F" w:rsidRDefault="00000000" w:rsidP="005B2B88">
            <w:pPr>
              <w:pStyle w:val="Zakladny"/>
            </w:pPr>
            <w:sdt>
              <w:sdtPr>
                <w:id w:val="-72824771"/>
                <w:placeholder>
                  <w:docPart w:val="8E00F944F67046048D66EA0A3089735B"/>
                </w:placeholder>
                <w:temporary/>
                <w:showingPlcHdr/>
              </w:sdtPr>
              <w:sdtContent>
                <w:r w:rsidR="0061717F" w:rsidRPr="00D52763">
                  <w:t>Konzultant ak bol určený</w:t>
                </w:r>
                <w:r w:rsidR="0061717F" w:rsidRPr="001C4183">
                  <w:t>:</w:t>
                </w:r>
              </w:sdtContent>
            </w:sdt>
          </w:p>
        </w:tc>
        <w:tc>
          <w:tcPr>
            <w:tcW w:w="5103" w:type="dxa"/>
          </w:tcPr>
          <w:p w14:paraId="699A3040" w14:textId="2D133DD9" w:rsidR="0061717F" w:rsidRDefault="00CD200B" w:rsidP="005B2B88">
            <w:pPr>
              <w:pStyle w:val="Zakladny"/>
            </w:pPr>
            <w:r>
              <w:t xml:space="preserve"> </w:t>
            </w:r>
            <w:r w:rsidRPr="00CD200B">
              <w:rPr>
                <w:rStyle w:val="ZakladnyChar"/>
              </w:rPr>
              <w:t xml:space="preserve">Ing. Michal Hlavatý </w:t>
            </w:r>
          </w:p>
        </w:tc>
      </w:tr>
    </w:tbl>
    <w:p w14:paraId="5A2BD69B" w14:textId="77777777" w:rsidR="000F2AA3" w:rsidRDefault="000F2AA3" w:rsidP="001D6977">
      <w:pPr>
        <w:sectPr w:rsidR="000F2AA3" w:rsidSect="00642CC1">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59CE04CCCB7F4DD9989EDA1F8E87782F"/>
        </w:placeholder>
      </w:sdtPr>
      <w:sdtContent>
        <w:p w14:paraId="5ED4EF12" w14:textId="57130BF3" w:rsidR="001D6977" w:rsidRDefault="00000000" w:rsidP="005B2B88">
          <w:pPr>
            <w:pStyle w:val="Zakladny"/>
            <w:sectPr w:rsidR="001D6977" w:rsidSect="00642CC1">
              <w:footerReference w:type="default" r:id="rId16"/>
              <w:pgSz w:w="11906" w:h="16838"/>
              <w:pgMar w:top="1701" w:right="1418" w:bottom="1701" w:left="1701" w:header="709" w:footer="709" w:gutter="0"/>
              <w:cols w:space="708"/>
              <w:docGrid w:linePitch="360"/>
            </w:sectPr>
          </w:pPr>
          <w:sdt>
            <w:sdtPr>
              <w:rPr>
                <w:lang w:eastAsia="sk-SK"/>
              </w:rPr>
              <w:id w:val="-1348480703"/>
              <w:picture/>
            </w:sdtPr>
            <w:sdtContent>
              <w:r w:rsidR="00CD200B">
                <w:rPr>
                  <w:lang w:eastAsia="sk-SK"/>
                </w:rPr>
                <w:drawing>
                  <wp:inline distT="0" distB="0" distL="0" distR="0" wp14:anchorId="02EA99D9" wp14:editId="7D1CDEC3">
                    <wp:extent cx="5356810" cy="5580529"/>
                    <wp:effectExtent l="0" t="0" r="0" b="0"/>
                    <wp:docPr id="12" name="Picture 10" descr="Obrázok, na ktorom je text, dokumen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Obrázok, na ktorom je text, dokument, snímka obrazovky, písmo&#10;&#10;Automaticky generovaný popis"/>
                            <pic:cNvPicPr>
                              <a:picLocks noChangeAspect="1" noChangeArrowheads="1"/>
                            </pic:cNvPicPr>
                          </pic:nvPicPr>
                          <pic:blipFill>
                            <a:blip r:embed="rId17"/>
                            <a:stretch>
                              <a:fillRect/>
                            </a:stretch>
                          </pic:blipFill>
                          <pic:spPr bwMode="auto">
                            <a:xfrm>
                              <a:off x="0" y="0"/>
                              <a:ext cx="5356810" cy="5580529"/>
                            </a:xfrm>
                            <a:prstGeom prst="rect">
                              <a:avLst/>
                            </a:prstGeom>
                            <a:noFill/>
                            <a:ln>
                              <a:noFill/>
                            </a:ln>
                          </pic:spPr>
                        </pic:pic>
                      </a:graphicData>
                    </a:graphic>
                  </wp:inline>
                </w:drawing>
              </w:r>
            </w:sdtContent>
          </w:sdt>
        </w:p>
      </w:sdtContent>
    </w:sdt>
    <w:sdt>
      <w:sdtPr>
        <w:id w:val="-986012505"/>
        <w:lock w:val="contentLocked"/>
        <w:placeholder>
          <w:docPart w:val="59CE04CCCB7F4DD9989EDA1F8E87782F"/>
        </w:placeholder>
        <w:group/>
      </w:sdtPr>
      <w:sdtContent>
        <w:sdt>
          <w:sdtPr>
            <w:id w:val="1104841269"/>
            <w:lock w:val="sdtContentLocked"/>
            <w:placeholder>
              <w:docPart w:val="11190D43A44C4C08BD7B21790DDF32CA"/>
            </w:placeholder>
            <w:showingPlcHdr/>
          </w:sdtPr>
          <w:sdtContent>
            <w:p w14:paraId="29E45B8F" w14:textId="77777777" w:rsidR="00F7112F" w:rsidRDefault="00F7112F" w:rsidP="00F7112F">
              <w:pPr>
                <w:tabs>
                  <w:tab w:val="left" w:pos="3489"/>
                </w:tabs>
              </w:pPr>
              <w:r>
                <w:rPr>
                  <w:rStyle w:val="Nadpis1rovneChar"/>
                </w:rPr>
                <w:t>SÚHRN</w:t>
              </w:r>
            </w:p>
          </w:sdtContent>
        </w:sdt>
        <w:sdt>
          <w:sdtPr>
            <w:id w:val="-1009523311"/>
            <w:lock w:val="sdtContentLocked"/>
            <w:placeholder>
              <w:docPart w:val="5656D98EBD22419A9B30E125691A1CF7"/>
            </w:placeholder>
            <w:showingPlcHdr/>
          </w:sdtPr>
          <w:sdtContent>
            <w:p w14:paraId="38994482" w14:textId="77777777" w:rsidR="00F7112F" w:rsidRPr="00642CC1" w:rsidRDefault="00F7112F" w:rsidP="005B2B88">
              <w:pPr>
                <w:pStyle w:val="Zakladny"/>
              </w:pPr>
              <w:r w:rsidRPr="00642CC1">
                <w:t>SLOVENSKÁ TECHNICKÁ UNIVERZITA V BRATISLAVE</w:t>
              </w:r>
            </w:p>
            <w:p w14:paraId="6AE5F49C" w14:textId="77777777" w:rsidR="001D6977" w:rsidRPr="001D6977" w:rsidRDefault="00F7112F" w:rsidP="005B2B88">
              <w:pPr>
                <w:pStyle w:val="Zakladny"/>
              </w:pPr>
              <w:r w:rsidRPr="00642CC1">
                <w:t>FAKULTA ELEKTROTECHNIKY A</w:t>
              </w:r>
              <w:r>
                <w:t> </w:t>
              </w:r>
              <w:r w:rsidRPr="00642CC1">
                <w:t>INFORMATIKY</w:t>
              </w:r>
            </w:p>
          </w:sdtContent>
        </w:sdt>
        <w:p w14:paraId="12E5E628" w14:textId="77777777" w:rsidR="001D6977" w:rsidRPr="001D6977" w:rsidRDefault="00000000"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13284ABC" w14:textId="77777777" w:rsidTr="00A6591F">
        <w:tc>
          <w:tcPr>
            <w:tcW w:w="4106" w:type="dxa"/>
          </w:tcPr>
          <w:p w14:paraId="18BB4C26" w14:textId="77777777" w:rsidR="00AC4C7B" w:rsidRPr="0061717F" w:rsidRDefault="00000000" w:rsidP="005B2B88">
            <w:pPr>
              <w:pStyle w:val="Zakladny"/>
            </w:pPr>
            <w:sdt>
              <w:sdtPr>
                <w:id w:val="-1969420930"/>
                <w:placeholder>
                  <w:docPart w:val="256B46EDC988408EAFBB25256E13D507"/>
                </w:placeholder>
                <w:showingPlcHdr/>
              </w:sdtPr>
              <w:sdtContent>
                <w:r w:rsidR="00AC4C7B">
                  <w:t>Študijný program</w:t>
                </w:r>
                <w:r w:rsidR="00AC4C7B" w:rsidRPr="008C3053">
                  <w:rPr>
                    <w:rStyle w:val="Zstupntext"/>
                  </w:rPr>
                  <w:t xml:space="preserve"> </w:t>
                </w:r>
                <w:r w:rsidR="00AC4C7B">
                  <w:rPr>
                    <w:rStyle w:val="Zstupntext"/>
                  </w:rPr>
                  <w:t>:</w:t>
                </w:r>
              </w:sdtContent>
            </w:sdt>
          </w:p>
        </w:tc>
        <w:tc>
          <w:tcPr>
            <w:tcW w:w="4394" w:type="dxa"/>
          </w:tcPr>
          <w:p w14:paraId="64650972" w14:textId="77777777" w:rsidR="00AC4C7B" w:rsidRPr="0061717F" w:rsidRDefault="00000000" w:rsidP="005B2B88">
            <w:pPr>
              <w:pStyle w:val="Zakladny"/>
            </w:pPr>
            <w:sdt>
              <w:sdtPr>
                <w:id w:val="8493299"/>
                <w:placeholder>
                  <w:docPart w:val="15DD529F0AA0463DAACA09A2B3AC8041"/>
                </w:placeholder>
                <w:showingPlcHdr/>
              </w:sdtPr>
              <w:sdtContent>
                <w:r w:rsidR="00AC4C7B" w:rsidRPr="0061717F">
                  <w:t>Aplikovaná informatika</w:t>
                </w:r>
              </w:sdtContent>
            </w:sdt>
          </w:p>
        </w:tc>
      </w:tr>
      <w:tr w:rsidR="00AC4C7B" w:rsidRPr="0061717F" w14:paraId="19CA05B4" w14:textId="77777777" w:rsidTr="00A6591F">
        <w:sdt>
          <w:sdtPr>
            <w:id w:val="-1067724283"/>
            <w:placeholder>
              <w:docPart w:val="F5E5AC64B91748D692823217D2AD2FB7"/>
            </w:placeholder>
            <w:showingPlcHdr/>
            <w:dropDownList>
              <w:listItem w:value="Choose an item."/>
              <w:listItem w:displayText="Diplomová práca:" w:value="Diplomová práca:"/>
              <w:listItem w:displayText="Bakalárska práca:" w:value="Bakalárska práca:"/>
            </w:dropDownList>
          </w:sdtPr>
          <w:sdtContent>
            <w:tc>
              <w:tcPr>
                <w:tcW w:w="4106" w:type="dxa"/>
              </w:tcPr>
              <w:p w14:paraId="0BC7CC7E" w14:textId="77777777" w:rsidR="00AC4C7B" w:rsidRPr="0061717F" w:rsidRDefault="00AC4C7B" w:rsidP="005B2B88">
                <w:pPr>
                  <w:pStyle w:val="Zakladny"/>
                </w:pPr>
                <w:r w:rsidRPr="00AC4C7B">
                  <w:t>Vyberte typ práce</w:t>
                </w:r>
              </w:p>
            </w:tc>
          </w:sdtContent>
        </w:sdt>
        <w:sdt>
          <w:sdtPr>
            <w:rPr>
              <w:rStyle w:val="ZakladnyChar"/>
            </w:rPr>
            <w:id w:val="-396511704"/>
            <w:placeholder>
              <w:docPart w:val="22D957EA3A2645FC84F15A5B0CCD95ED"/>
            </w:placeholder>
          </w:sdtPr>
          <w:sdtEndPr>
            <w:rPr>
              <w:rStyle w:val="Predvolenpsmoodseku"/>
            </w:rPr>
          </w:sdtEndPr>
          <w:sdtContent>
            <w:tc>
              <w:tcPr>
                <w:tcW w:w="4394" w:type="dxa"/>
              </w:tcPr>
              <w:p w14:paraId="0AFCA81D" w14:textId="3BCDE28A" w:rsidR="00AC4C7B" w:rsidRPr="0061717F" w:rsidRDefault="00CD200B" w:rsidP="005B2B88">
                <w:pPr>
                  <w:pStyle w:val="Zakladny"/>
                </w:pPr>
                <w:r>
                  <w:t xml:space="preserve"> </w:t>
                </w:r>
                <w:r w:rsidRPr="00CD200B">
                  <w:rPr>
                    <w:rStyle w:val="ZakladnyChar"/>
                  </w:rPr>
                  <w:t xml:space="preserve">Analýza efektivity pruningových algoritmov </w:t>
                </w:r>
              </w:p>
            </w:tc>
          </w:sdtContent>
        </w:sdt>
      </w:tr>
      <w:tr w:rsidR="00AC4C7B" w:rsidRPr="0061717F" w14:paraId="634B2114" w14:textId="77777777" w:rsidTr="00A6591F">
        <w:sdt>
          <w:sdtPr>
            <w:rPr>
              <w:rStyle w:val="ZakladnyChar"/>
            </w:rPr>
            <w:id w:val="-822653841"/>
            <w:lock w:val="sdtContentLocked"/>
            <w:placeholder>
              <w:docPart w:val="3D41E7422EFD43C380658A014BD8FC88"/>
            </w:placeholder>
            <w:showingPlcHdr/>
          </w:sdtPr>
          <w:sdtEndPr>
            <w:rPr>
              <w:rStyle w:val="Predvolenpsmoodseku"/>
            </w:rPr>
          </w:sdtEndPr>
          <w:sdtContent>
            <w:tc>
              <w:tcPr>
                <w:tcW w:w="4106" w:type="dxa"/>
              </w:tcPr>
              <w:p w14:paraId="76498176" w14:textId="77777777" w:rsidR="00AC4C7B" w:rsidRDefault="00AC4C7B" w:rsidP="005B2B88">
                <w:pPr>
                  <w:pStyle w:val="Zakladny"/>
                </w:pPr>
                <w:r>
                  <w:t>Autor:</w:t>
                </w:r>
              </w:p>
            </w:tc>
          </w:sdtContent>
        </w:sdt>
        <w:tc>
          <w:tcPr>
            <w:tcW w:w="4394" w:type="dxa"/>
          </w:tcPr>
          <w:p w14:paraId="7CF8791C" w14:textId="532ECCDF" w:rsidR="00AC4C7B" w:rsidRPr="0061717F" w:rsidRDefault="00000000" w:rsidP="005B2B88">
            <w:pPr>
              <w:pStyle w:val="Zakladny"/>
            </w:pPr>
            <w:sdt>
              <w:sdtPr>
                <w:id w:val="833804230"/>
                <w:placeholder>
                  <w:docPart w:val="F4000F1F25A74D2A81C20CC9838E7AC9"/>
                </w:placeholder>
              </w:sdtPr>
              <w:sdtContent>
                <w:r w:rsidR="00CD200B">
                  <w:t xml:space="preserve"> </w:t>
                </w:r>
                <w:r w:rsidR="00CD200B" w:rsidRPr="00CD200B">
                  <w:t xml:space="preserve">Viet Nguyen Hoang </w:t>
                </w:r>
              </w:sdtContent>
            </w:sdt>
          </w:p>
        </w:tc>
      </w:tr>
      <w:tr w:rsidR="00AC4C7B" w:rsidRPr="0061717F" w14:paraId="4AC41955" w14:textId="77777777" w:rsidTr="00A6591F">
        <w:tc>
          <w:tcPr>
            <w:tcW w:w="4106" w:type="dxa"/>
          </w:tcPr>
          <w:p w14:paraId="5440EA7C" w14:textId="77777777" w:rsidR="00AC4C7B" w:rsidRPr="0061717F" w:rsidRDefault="00000000" w:rsidP="005B2B88">
            <w:pPr>
              <w:pStyle w:val="Zakladny"/>
            </w:pPr>
            <w:sdt>
              <w:sdtPr>
                <w:id w:val="-1630696343"/>
                <w:lock w:val="contentLocked"/>
                <w:placeholder>
                  <w:docPart w:val="8275956AEC0141088AA8187188237036"/>
                </w:placeholder>
                <w:showingPlcHdr/>
              </w:sdtPr>
              <w:sdtContent>
                <w:r w:rsidR="00AC4C7B" w:rsidRPr="0061717F">
                  <w:t>Vedúci záverečnej práce:</w:t>
                </w:r>
              </w:sdtContent>
            </w:sdt>
          </w:p>
        </w:tc>
        <w:tc>
          <w:tcPr>
            <w:tcW w:w="4394" w:type="dxa"/>
          </w:tcPr>
          <w:p w14:paraId="5970784D" w14:textId="5A326BA0" w:rsidR="00AC4C7B" w:rsidRPr="0061717F" w:rsidRDefault="00000000" w:rsidP="005B2B88">
            <w:pPr>
              <w:pStyle w:val="Zakladny"/>
            </w:pPr>
            <w:sdt>
              <w:sdtPr>
                <w:id w:val="135455669"/>
                <w:placeholder>
                  <w:docPart w:val="C344592985DA41A8AEE4FA3D4ACAD12D"/>
                </w:placeholder>
              </w:sdtPr>
              <w:sdtContent>
                <w:r w:rsidR="00CD200B">
                  <w:t xml:space="preserve"> </w:t>
                </w:r>
                <w:r w:rsidR="00CD200B" w:rsidRPr="00CD200B">
                  <w:t xml:space="preserve">Ing. Michal Hlavatý </w:t>
                </w:r>
              </w:sdtContent>
            </w:sdt>
          </w:p>
        </w:tc>
      </w:tr>
      <w:tr w:rsidR="00AC4C7B" w:rsidRPr="0061717F" w14:paraId="489F168D" w14:textId="77777777" w:rsidTr="00A6591F">
        <w:tc>
          <w:tcPr>
            <w:tcW w:w="4106" w:type="dxa"/>
          </w:tcPr>
          <w:p w14:paraId="600CB947" w14:textId="77777777" w:rsidR="00AC4C7B" w:rsidRPr="0061717F" w:rsidRDefault="00000000" w:rsidP="005B2B88">
            <w:pPr>
              <w:pStyle w:val="Zakladny"/>
            </w:pPr>
            <w:sdt>
              <w:sdtPr>
                <w:id w:val="-240795729"/>
                <w:placeholder>
                  <w:docPart w:val="81BEC172F73F46ED929CE0DBDA81EAF5"/>
                </w:placeholder>
                <w:temporary/>
                <w:showingPlcHdr/>
              </w:sdtPr>
              <w:sdtContent>
                <w:r w:rsidR="00AC4C7B" w:rsidRPr="00D52763">
                  <w:t>Konzultant ak bol určený</w:t>
                </w:r>
                <w:r w:rsidR="00AC4C7B" w:rsidRPr="001C4183">
                  <w:t>:</w:t>
                </w:r>
              </w:sdtContent>
            </w:sdt>
          </w:p>
        </w:tc>
        <w:tc>
          <w:tcPr>
            <w:tcW w:w="4394" w:type="dxa"/>
          </w:tcPr>
          <w:p w14:paraId="632CCC1B" w14:textId="7C6AE9A0" w:rsidR="00AC4C7B" w:rsidRPr="0061717F" w:rsidRDefault="00CD200B" w:rsidP="005B2B88">
            <w:pPr>
              <w:pStyle w:val="Zakladny"/>
            </w:pPr>
            <w:r>
              <w:t xml:space="preserve"> </w:t>
            </w:r>
            <w:r w:rsidRPr="00CD200B">
              <w:rPr>
                <w:rStyle w:val="ZakladnyChar"/>
              </w:rPr>
              <w:t xml:space="preserve">Ing. Michal Hlavatý </w:t>
            </w:r>
          </w:p>
        </w:tc>
      </w:tr>
      <w:tr w:rsidR="00AC4C7B" w:rsidRPr="0061717F" w14:paraId="368F5C6A" w14:textId="77777777" w:rsidTr="00A6591F">
        <w:sdt>
          <w:sdtPr>
            <w:rPr>
              <w:rStyle w:val="ZakladnyChar"/>
            </w:rPr>
            <w:id w:val="1514567378"/>
            <w:lock w:val="sdtContentLocked"/>
            <w:placeholder>
              <w:docPart w:val="F8578DD91E984A77AA6B8D89E49EE2F2"/>
            </w:placeholder>
            <w:showingPlcHdr/>
          </w:sdtPr>
          <w:sdtEndPr>
            <w:rPr>
              <w:rStyle w:val="Predvolenpsmoodseku"/>
            </w:rPr>
          </w:sdtEndPr>
          <w:sdtContent>
            <w:tc>
              <w:tcPr>
                <w:tcW w:w="4106" w:type="dxa"/>
              </w:tcPr>
              <w:p w14:paraId="1A310AE6" w14:textId="77777777" w:rsidR="00AC4C7B" w:rsidRPr="0061717F" w:rsidRDefault="00AC4C7B" w:rsidP="005B2B88">
                <w:pPr>
                  <w:pStyle w:val="Zakladny"/>
                </w:pPr>
                <w:r>
                  <w:t>Miesto a rok predloženia práce:</w:t>
                </w:r>
              </w:p>
            </w:tc>
          </w:sdtContent>
        </w:sdt>
        <w:sdt>
          <w:sdtPr>
            <w:id w:val="1827700786"/>
            <w:lock w:val="sdtLocked"/>
            <w:placeholder>
              <w:docPart w:val="BCDF335456A941CCAAEC35EF76A4EC49"/>
            </w:placeholder>
          </w:sdtPr>
          <w:sdtContent>
            <w:tc>
              <w:tcPr>
                <w:tcW w:w="4394" w:type="dxa"/>
              </w:tcPr>
              <w:p w14:paraId="667BCDB4" w14:textId="7C1021AF" w:rsidR="00AC4C7B" w:rsidRPr="0061717F" w:rsidRDefault="007938A0" w:rsidP="005B2B88">
                <w:pPr>
                  <w:pStyle w:val="Zakladny"/>
                </w:pPr>
                <w:r>
                  <w:t xml:space="preserve">Bratislava </w:t>
                </w:r>
                <w:r w:rsidR="00E93554">
                  <w:fldChar w:fldCharType="begin"/>
                </w:r>
                <w:r>
                  <w:instrText xml:space="preserve"> TIME \@ "yyyy" </w:instrText>
                </w:r>
                <w:r w:rsidR="00E93554">
                  <w:fldChar w:fldCharType="separate"/>
                </w:r>
                <w:r w:rsidR="001360E7">
                  <w:t>2023</w:t>
                </w:r>
                <w:r w:rsidR="00E93554">
                  <w:fldChar w:fldCharType="end"/>
                </w:r>
              </w:p>
            </w:tc>
          </w:sdtContent>
        </w:sdt>
      </w:tr>
    </w:tbl>
    <w:p w14:paraId="34D9292C" w14:textId="77777777" w:rsidR="001D6977" w:rsidRDefault="001D6977" w:rsidP="001D6977">
      <w:pPr>
        <w:rPr>
          <w:lang w:val="en-US"/>
        </w:rPr>
      </w:pPr>
    </w:p>
    <w:p w14:paraId="0A0D4E96" w14:textId="77777777" w:rsidR="00B35510" w:rsidRDefault="00B35510" w:rsidP="001D6977">
      <w:pPr>
        <w:rPr>
          <w:lang w:val="en-US"/>
        </w:rPr>
      </w:pPr>
    </w:p>
    <w:p w14:paraId="3B8C7C8D" w14:textId="77777777" w:rsidR="00B35510" w:rsidRDefault="00B35510" w:rsidP="001D6977">
      <w:pPr>
        <w:rPr>
          <w:lang w:val="en-US"/>
        </w:rPr>
      </w:pPr>
    </w:p>
    <w:p w14:paraId="1792FF92" w14:textId="77777777" w:rsidR="00B35510" w:rsidRDefault="00B35510" w:rsidP="001D6977">
      <w:pPr>
        <w:rPr>
          <w:lang w:val="en-US"/>
        </w:rPr>
      </w:pPr>
    </w:p>
    <w:p w14:paraId="7D634F6A" w14:textId="77777777" w:rsidR="00B35510" w:rsidRDefault="00B35510" w:rsidP="001D6977">
      <w:pPr>
        <w:rPr>
          <w:lang w:val="en-US"/>
        </w:rPr>
      </w:pPr>
    </w:p>
    <w:p w14:paraId="65EA8B5E" w14:textId="77777777" w:rsidR="00B35510" w:rsidRDefault="00B35510" w:rsidP="001D6977">
      <w:pPr>
        <w:rPr>
          <w:lang w:val="en-US"/>
        </w:rPr>
      </w:pPr>
    </w:p>
    <w:p w14:paraId="71F18AB5" w14:textId="77777777" w:rsidR="00B35510" w:rsidRDefault="00B35510" w:rsidP="001D6977">
      <w:pPr>
        <w:rPr>
          <w:lang w:val="en-US"/>
        </w:rPr>
      </w:pPr>
    </w:p>
    <w:p w14:paraId="5A6341BB" w14:textId="77777777" w:rsidR="00B35510" w:rsidRDefault="00B35510" w:rsidP="001D6977">
      <w:pPr>
        <w:rPr>
          <w:lang w:val="en-US"/>
        </w:rPr>
      </w:pPr>
    </w:p>
    <w:p w14:paraId="2CDD8611" w14:textId="77777777" w:rsidR="00B35510" w:rsidRPr="00AC4C7B" w:rsidRDefault="00B35510" w:rsidP="001D6977">
      <w:pPr>
        <w:rPr>
          <w:lang w:val="en-US"/>
        </w:rPr>
      </w:pPr>
    </w:p>
    <w:sdt>
      <w:sdtPr>
        <w:rPr>
          <w:rStyle w:val="ZakladnyChar"/>
        </w:rPr>
        <w:id w:val="766351122"/>
        <w:placeholder>
          <w:docPart w:val="548ED3B2CCD64655B89CBAC8130CC302"/>
        </w:placeholder>
      </w:sdtPr>
      <w:sdtEndPr>
        <w:rPr>
          <w:rStyle w:val="Predvolenpsmoodseku"/>
        </w:rPr>
      </w:sdtEndPr>
      <w:sdtContent>
        <w:p w14:paraId="40F355D1" w14:textId="77777777" w:rsidR="00710C1B" w:rsidRPr="00710C1B" w:rsidRDefault="00710C1B" w:rsidP="00710C1B">
          <w:pPr>
            <w:pStyle w:val="Zakladny"/>
            <w:rPr>
              <w:rStyle w:val="ZakladnyChar"/>
            </w:rPr>
          </w:pPr>
          <w:r w:rsidRPr="00710C1B">
            <w:rPr>
              <w:rStyle w:val="ZakladnyChar"/>
            </w:rPr>
            <w:t>Umelá inteligencia a neurónové siete zaznamenali v poslednej dobe obrovský pokrok, či už z popularizačného hľadiska, ale aj z hľadiska výskumu a vývoja. Vďačíme tomu najmä výkonnému hardwareu ktorý sa stáva čoraz dostupnejší a aj výkonnejší. Na zefektívnenie trénovacieho procesu umelých neurónových sietí existujú aj iné spôsoby ako len vylepšiť výkon počítača. Jedným z týchto spôsobov je aj pruning, s ktorým je spojených niekoľko výhod, ale aj nevýhody.</w:t>
          </w:r>
        </w:p>
        <w:p w14:paraId="523018AD" w14:textId="77777777" w:rsidR="00710C1B" w:rsidRPr="00710C1B" w:rsidRDefault="00710C1B" w:rsidP="00710C1B">
          <w:pPr>
            <w:pStyle w:val="Zakladny"/>
            <w:rPr>
              <w:rStyle w:val="ZakladnyChar"/>
            </w:rPr>
          </w:pPr>
        </w:p>
        <w:p w14:paraId="74AEFCC6" w14:textId="1A2F9851" w:rsidR="00976E12" w:rsidRDefault="00710C1B" w:rsidP="00710C1B">
          <w:pPr>
            <w:pStyle w:val="Zakladny"/>
            <w:rPr>
              <w:rStyle w:val="ZakladnyChar"/>
            </w:rPr>
          </w:pPr>
          <w:r w:rsidRPr="00710C1B">
            <w:rPr>
              <w:rStyle w:val="ZakladnyChar"/>
            </w:rPr>
            <w:t>Cieľom tejto bakalárskej práce bolo porovnať efektivitu rôznych pruningových algoritmov, za účelom zrýchlenia času trénovania neurónovej siete, zníženia jej veľkosti alebo počtu parametrov, pričom presnosť modelu by mala byť po pruningu v porovnaní s testovacími dátami zachovaná alebo klesla len minimálne. Práca sa v teoretickej časti zaoberá stručnou históriou umelých neurónových sietí, ich teóriou, typmi učenia a pruningovými metódami. V praktickej časti sa práca zaoberá implementáciou doprednej a konvolučnej neurónovej sieti, ich trénovaním a následným použitím rôznych pruningových algoritmov. V poslednej kapitole porovnávame dosiahnuté výsledky a efektivitu jednotlivých algoritmov. V tejto kapitole sa nachádzajú zdrojové kódy napísané v programovacom jazyku Python a grafy zobrazujúce výslednú efektivitu pruningových algoritmov. V záverečnej časti práce dosiahnuté výsledky analyzujeme a zhodnotíme.</w:t>
          </w:r>
        </w:p>
      </w:sdtContent>
    </w:sdt>
    <w:p w14:paraId="7824349B" w14:textId="7E21FB30" w:rsidR="00976E12" w:rsidRDefault="00000000" w:rsidP="005B2B88">
      <w:pPr>
        <w:pStyle w:val="Zakladny"/>
        <w:rPr>
          <w:rStyle w:val="ZakladnyChar"/>
        </w:rPr>
      </w:pPr>
      <w:sdt>
        <w:sdtPr>
          <w:id w:val="-1918853428"/>
          <w:lock w:val="sdtContentLocked"/>
          <w:placeholder>
            <w:docPart w:val="1134A4F141444ECFAD3AE99B3745244D"/>
          </w:placeholder>
          <w:showingPlcHdr/>
        </w:sdtPr>
        <w:sdtContent>
          <w:r w:rsidR="00E66E98" w:rsidRPr="00E66E98">
            <w:t>Kľúčové slová:</w:t>
          </w:r>
          <w:r w:rsidR="00E66E98">
            <w:tab/>
          </w:r>
        </w:sdtContent>
      </w:sdt>
      <w:sdt>
        <w:sdtPr>
          <w:rPr>
            <w:rStyle w:val="ZakladnyChar"/>
          </w:rPr>
          <w:id w:val="-1770229256"/>
          <w:placeholder>
            <w:docPart w:val="E360D52EA7A04968ABDA085C081138A1"/>
          </w:placeholder>
        </w:sdtPr>
        <w:sdtEndPr>
          <w:rPr>
            <w:rStyle w:val="Predvolenpsmoodseku"/>
          </w:rPr>
        </w:sdtEndPr>
        <w:sdtContent>
          <w:r w:rsidR="00CD200B" w:rsidRPr="00CD200B">
            <w:rPr>
              <w:rStyle w:val="ZakladnyChar"/>
            </w:rPr>
            <w:t>umelá neurónová sieť, pruning</w:t>
          </w:r>
          <w:r w:rsidR="0065459A">
            <w:rPr>
              <w:rStyle w:val="ZakladnyChar"/>
            </w:rPr>
            <w:t>, efektivita pruningu, štruktúrovaný pruning, neštruktúrovaný pruning, globálny pruning, náhodný pruning</w:t>
          </w:r>
        </w:sdtContent>
      </w:sdt>
    </w:p>
    <w:p w14:paraId="2003281B" w14:textId="77777777" w:rsidR="00803E9E" w:rsidRDefault="00803E9E" w:rsidP="005B2B88">
      <w:pPr>
        <w:pStyle w:val="Zakladny"/>
        <w:rPr>
          <w:rStyle w:val="ZakladnyChar"/>
        </w:rPr>
      </w:pPr>
      <w:r>
        <w:rPr>
          <w:rStyle w:val="ZakladnyChar"/>
        </w:rPr>
        <w:br w:type="page"/>
      </w:r>
    </w:p>
    <w:sdt>
      <w:sdtPr>
        <w:id w:val="-2012366898"/>
        <w:lock w:val="contentLocked"/>
        <w:placeholder>
          <w:docPart w:val="15002C6C415E4A36A153C08C5DA0C746"/>
        </w:placeholder>
        <w:group/>
      </w:sdtPr>
      <w:sdtContent>
        <w:sdt>
          <w:sdtPr>
            <w:id w:val="-859042885"/>
            <w:lock w:val="contentLocked"/>
            <w:placeholder>
              <w:docPart w:val="A9CD49C97FF74D0381F50B525D16F9C5"/>
            </w:placeholder>
            <w:showingPlcHdr/>
          </w:sdtPr>
          <w:sdtContent>
            <w:p w14:paraId="342648C9" w14:textId="77777777" w:rsidR="00803E9E" w:rsidRDefault="00803E9E" w:rsidP="00416686">
              <w:pPr>
                <w:tabs>
                  <w:tab w:val="left" w:pos="3489"/>
                </w:tabs>
              </w:pPr>
              <w:r>
                <w:rPr>
                  <w:rStyle w:val="Nadpis1rovneChar"/>
                </w:rPr>
                <w:t>ABSTRACT</w:t>
              </w:r>
            </w:p>
          </w:sdtContent>
        </w:sdt>
        <w:sdt>
          <w:sdtPr>
            <w:id w:val="1595820431"/>
            <w:lock w:val="contentLocked"/>
            <w:placeholder>
              <w:docPart w:val="9EE42B5C5D61450CBEA20542A8EBB1B9"/>
            </w:placeholder>
            <w:showingPlcHdr/>
          </w:sdtPr>
          <w:sdtContent>
            <w:p w14:paraId="3BC30A9B" w14:textId="77777777" w:rsidR="00803E9E" w:rsidRDefault="00803E9E" w:rsidP="005B2B88">
              <w:pPr>
                <w:pStyle w:val="Zakladny"/>
              </w:pPr>
              <w:r>
                <w:t>SLOVAK UNIVERSITY OF TECHNOLOGY IN BRATISLAVA</w:t>
              </w:r>
            </w:p>
            <w:p w14:paraId="447AB001" w14:textId="77777777" w:rsidR="00803E9E" w:rsidRPr="001D6977" w:rsidRDefault="00803E9E" w:rsidP="005B2B88">
              <w:pPr>
                <w:pStyle w:val="Zakladny"/>
              </w:pPr>
              <w:r>
                <w:t>FACULTY OF ELECTRICAL ENGINEERING AND INFORMA</w:t>
              </w:r>
              <w:r w:rsidRPr="00803E9E">
                <w:t>TION TECHNOLOGY</w:t>
              </w:r>
              <w:r>
                <w:t xml:space="preserve"> </w:t>
              </w:r>
            </w:p>
          </w:sdtContent>
        </w:sdt>
        <w:p w14:paraId="31BEEC15" w14:textId="77777777" w:rsidR="00803E9E" w:rsidRPr="001D6977" w:rsidRDefault="00000000"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803E9E" w:rsidRPr="0061717F" w14:paraId="30075177" w14:textId="77777777" w:rsidTr="00416686">
        <w:tc>
          <w:tcPr>
            <w:tcW w:w="4106" w:type="dxa"/>
          </w:tcPr>
          <w:p w14:paraId="0473B3AE" w14:textId="77777777" w:rsidR="00803E9E" w:rsidRPr="0061717F" w:rsidRDefault="00000000" w:rsidP="005B2B88">
            <w:pPr>
              <w:pStyle w:val="Zakladny"/>
            </w:pPr>
            <w:sdt>
              <w:sdtPr>
                <w:id w:val="957138707"/>
                <w:placeholder>
                  <w:docPart w:val="71F1FF19A84D4B5D83DD0FE3629F2608"/>
                </w:placeholder>
                <w:showingPlcHdr/>
              </w:sdtPr>
              <w:sdtContent>
                <w:r w:rsidR="00803E9E" w:rsidRPr="00803E9E">
                  <w:t xml:space="preserve">Study Programme: </w:t>
                </w:r>
              </w:sdtContent>
            </w:sdt>
          </w:p>
        </w:tc>
        <w:tc>
          <w:tcPr>
            <w:tcW w:w="4394" w:type="dxa"/>
          </w:tcPr>
          <w:p w14:paraId="65C0C9B7" w14:textId="77777777" w:rsidR="00803E9E" w:rsidRPr="0061717F" w:rsidRDefault="00000000" w:rsidP="005B2B88">
            <w:pPr>
              <w:pStyle w:val="Zakladny"/>
            </w:pPr>
            <w:sdt>
              <w:sdtPr>
                <w:id w:val="-2094842236"/>
                <w:placeholder>
                  <w:docPart w:val="3D8D6139FEC244A8803A2DBA06FB51B0"/>
                </w:placeholder>
              </w:sdtPr>
              <w:sdtContent>
                <w:r w:rsidR="00420B27">
                  <w:t>Applied Informatics</w:t>
                </w:r>
              </w:sdtContent>
            </w:sdt>
          </w:p>
        </w:tc>
      </w:tr>
      <w:tr w:rsidR="00803E9E" w:rsidRPr="0061717F" w14:paraId="743174D3" w14:textId="77777777" w:rsidTr="00416686">
        <w:sdt>
          <w:sdtPr>
            <w:rPr>
              <w:rStyle w:val="ZakladnyChar"/>
            </w:rPr>
            <w:id w:val="-1774393192"/>
            <w:placeholder>
              <w:docPart w:val="35DC50E2E14C4D0894D51A0501EF37FD"/>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106" w:type="dxa"/>
              </w:tcPr>
              <w:p w14:paraId="23CD0FDC" w14:textId="77777777" w:rsidR="00803E9E" w:rsidRPr="0061717F" w:rsidRDefault="000A10DD" w:rsidP="005B2B88">
                <w:pPr>
                  <w:pStyle w:val="Zakladny"/>
                </w:pPr>
                <w:r>
                  <w:rPr>
                    <w:rStyle w:val="ZakladnyChar"/>
                  </w:rPr>
                  <w:t>Bachelor Thesis:</w:t>
                </w:r>
              </w:p>
            </w:tc>
          </w:sdtContent>
        </w:sdt>
        <w:sdt>
          <w:sdtPr>
            <w:rPr>
              <w:rStyle w:val="ZakladnyChar"/>
            </w:rPr>
            <w:id w:val="133310043"/>
            <w:placeholder>
              <w:docPart w:val="BFC0B64BB65D4E0EAFA901F878B1E747"/>
            </w:placeholder>
          </w:sdtPr>
          <w:sdtEndPr>
            <w:rPr>
              <w:rStyle w:val="Predvolenpsmoodseku"/>
            </w:rPr>
          </w:sdtEndPr>
          <w:sdtContent>
            <w:tc>
              <w:tcPr>
                <w:tcW w:w="4394" w:type="dxa"/>
              </w:tcPr>
              <w:p w14:paraId="0CE6254B" w14:textId="52054B29" w:rsidR="00803E9E" w:rsidRPr="0061717F" w:rsidRDefault="00CD200B" w:rsidP="005B2B88">
                <w:pPr>
                  <w:pStyle w:val="Zakladny"/>
                </w:pPr>
                <w:r>
                  <w:t xml:space="preserve"> </w:t>
                </w:r>
                <w:r w:rsidRPr="00CD200B">
                  <w:rPr>
                    <w:rStyle w:val="ZakladnyChar"/>
                  </w:rPr>
                  <w:t xml:space="preserve">Efficiency analysis of pruning algorithms </w:t>
                </w:r>
              </w:p>
            </w:tc>
          </w:sdtContent>
        </w:sdt>
      </w:tr>
      <w:tr w:rsidR="00803E9E" w:rsidRPr="0061717F" w14:paraId="2FFE6FCA" w14:textId="77777777" w:rsidTr="00416686">
        <w:sdt>
          <w:sdtPr>
            <w:rPr>
              <w:rStyle w:val="ZakladnyChar"/>
            </w:rPr>
            <w:id w:val="-1024944828"/>
            <w:lock w:val="contentLocked"/>
            <w:placeholder>
              <w:docPart w:val="98A5E017A5114F9DA9F39AAA418F45D0"/>
            </w:placeholder>
            <w:showingPlcHdr/>
          </w:sdtPr>
          <w:sdtEndPr>
            <w:rPr>
              <w:rStyle w:val="Predvolenpsmoodseku"/>
            </w:rPr>
          </w:sdtEndPr>
          <w:sdtContent>
            <w:tc>
              <w:tcPr>
                <w:tcW w:w="4106" w:type="dxa"/>
              </w:tcPr>
              <w:p w14:paraId="285BC6E7" w14:textId="77777777" w:rsidR="00803E9E" w:rsidRDefault="00803E9E" w:rsidP="005B2B88">
                <w:pPr>
                  <w:pStyle w:val="Zakladny"/>
                </w:pPr>
                <w:r>
                  <w:t>Autor:</w:t>
                </w:r>
              </w:p>
            </w:tc>
          </w:sdtContent>
        </w:sdt>
        <w:tc>
          <w:tcPr>
            <w:tcW w:w="4394" w:type="dxa"/>
          </w:tcPr>
          <w:p w14:paraId="63EA5652" w14:textId="649EED6A" w:rsidR="00803E9E" w:rsidRPr="0061717F" w:rsidRDefault="00000000" w:rsidP="005B2B88">
            <w:pPr>
              <w:pStyle w:val="Zakladny"/>
            </w:pPr>
            <w:sdt>
              <w:sdtPr>
                <w:id w:val="-1050230574"/>
                <w:placeholder>
                  <w:docPart w:val="39E3C3715BEE4A10B65A0B7AB7487CC6"/>
                </w:placeholder>
              </w:sdtPr>
              <w:sdtContent>
                <w:r w:rsidR="00CD200B">
                  <w:t xml:space="preserve"> </w:t>
                </w:r>
                <w:r w:rsidR="00CD200B" w:rsidRPr="00CD200B">
                  <w:t xml:space="preserve">Viet Nguyen Hoang </w:t>
                </w:r>
              </w:sdtContent>
            </w:sdt>
          </w:p>
        </w:tc>
      </w:tr>
      <w:tr w:rsidR="00803E9E" w:rsidRPr="0061717F" w14:paraId="75752211" w14:textId="77777777" w:rsidTr="00416686">
        <w:tc>
          <w:tcPr>
            <w:tcW w:w="4106" w:type="dxa"/>
          </w:tcPr>
          <w:p w14:paraId="4F1376B8" w14:textId="77777777" w:rsidR="00803E9E" w:rsidRPr="0061717F" w:rsidRDefault="00000000" w:rsidP="005B2B88">
            <w:pPr>
              <w:pStyle w:val="Zakladny"/>
            </w:pPr>
            <w:sdt>
              <w:sdtPr>
                <w:id w:val="-1476834268"/>
                <w:lock w:val="contentLocked"/>
                <w:placeholder>
                  <w:docPart w:val="2BCC0A147E81422895DA2C4E2172FED0"/>
                </w:placeholder>
                <w:showingPlcHdr/>
              </w:sdtPr>
              <w:sdtContent>
                <w:r w:rsidR="00803E9E" w:rsidRPr="00803E9E">
                  <w:t>Superviso</w:t>
                </w:r>
                <w:r w:rsidR="00803E9E">
                  <w:t>r</w:t>
                </w:r>
                <w:r w:rsidR="00803E9E" w:rsidRPr="0061717F">
                  <w:t>:</w:t>
                </w:r>
              </w:sdtContent>
            </w:sdt>
          </w:p>
        </w:tc>
        <w:tc>
          <w:tcPr>
            <w:tcW w:w="4394" w:type="dxa"/>
          </w:tcPr>
          <w:p w14:paraId="38BE3E9F" w14:textId="0E086281" w:rsidR="00803E9E" w:rsidRPr="0061717F" w:rsidRDefault="00000000" w:rsidP="005B2B88">
            <w:pPr>
              <w:pStyle w:val="Zakladny"/>
            </w:pPr>
            <w:sdt>
              <w:sdtPr>
                <w:id w:val="1333026269"/>
                <w:placeholder>
                  <w:docPart w:val="3511E617E74B4F4398B9CC692F0EFDEC"/>
                </w:placeholder>
              </w:sdtPr>
              <w:sdtContent>
                <w:r w:rsidR="00CD200B">
                  <w:t xml:space="preserve"> </w:t>
                </w:r>
                <w:r w:rsidR="00CD200B" w:rsidRPr="00CD200B">
                  <w:t xml:space="preserve">Ing. Michal Hlavatý </w:t>
                </w:r>
              </w:sdtContent>
            </w:sdt>
          </w:p>
        </w:tc>
      </w:tr>
      <w:tr w:rsidR="00803E9E" w:rsidRPr="0061717F" w14:paraId="6DF43E28" w14:textId="77777777" w:rsidTr="00416686">
        <w:tc>
          <w:tcPr>
            <w:tcW w:w="4106" w:type="dxa"/>
          </w:tcPr>
          <w:p w14:paraId="29A8CAE2" w14:textId="77777777" w:rsidR="00803E9E" w:rsidRPr="0061717F" w:rsidRDefault="00000000" w:rsidP="005B2B88">
            <w:pPr>
              <w:pStyle w:val="Zakladny"/>
            </w:pPr>
            <w:sdt>
              <w:sdtPr>
                <w:id w:val="1170684306"/>
                <w:placeholder>
                  <w:docPart w:val="5DCD7382344A4672929B575A0C16C551"/>
                </w:placeholder>
                <w:temporary/>
                <w:showingPlcHdr/>
              </w:sdtPr>
              <w:sdtContent>
                <w:r w:rsidR="00803E9E" w:rsidRPr="00803E9E">
                  <w:t>Consultant</w:t>
                </w:r>
                <w:r w:rsidR="00803E9E">
                  <w:t>:</w:t>
                </w:r>
              </w:sdtContent>
            </w:sdt>
          </w:p>
        </w:tc>
        <w:tc>
          <w:tcPr>
            <w:tcW w:w="4394" w:type="dxa"/>
          </w:tcPr>
          <w:p w14:paraId="4B7BF85F" w14:textId="5DCFBE42" w:rsidR="00803E9E" w:rsidRPr="0061717F" w:rsidRDefault="00CD200B" w:rsidP="005B2B88">
            <w:pPr>
              <w:pStyle w:val="Zakladny"/>
            </w:pPr>
            <w:r>
              <w:t xml:space="preserve"> </w:t>
            </w:r>
            <w:r w:rsidRPr="00CD200B">
              <w:rPr>
                <w:rStyle w:val="ZakladnyChar"/>
              </w:rPr>
              <w:t xml:space="preserve">Ing. Michal Hlavatý </w:t>
            </w:r>
          </w:p>
        </w:tc>
      </w:tr>
      <w:tr w:rsidR="00803E9E" w:rsidRPr="0061717F" w14:paraId="643F6E03" w14:textId="77777777" w:rsidTr="00416686">
        <w:sdt>
          <w:sdtPr>
            <w:rPr>
              <w:rStyle w:val="ZakladnyChar"/>
            </w:rPr>
            <w:id w:val="-2051219714"/>
            <w:lock w:val="contentLocked"/>
            <w:placeholder>
              <w:docPart w:val="8F2064D578BB42A1946806129D18468D"/>
            </w:placeholder>
            <w:showingPlcHdr/>
          </w:sdtPr>
          <w:sdtEndPr>
            <w:rPr>
              <w:rStyle w:val="Predvolenpsmoodseku"/>
            </w:rPr>
          </w:sdtEndPr>
          <w:sdtContent>
            <w:tc>
              <w:tcPr>
                <w:tcW w:w="4106" w:type="dxa"/>
              </w:tcPr>
              <w:p w14:paraId="4E018914" w14:textId="77777777" w:rsidR="00803E9E" w:rsidRPr="0061717F" w:rsidRDefault="00803E9E" w:rsidP="005B2B88">
                <w:pPr>
                  <w:pStyle w:val="Zakladny"/>
                </w:pPr>
                <w:r>
                  <w:rPr>
                    <w:rStyle w:val="ZakladnyChar"/>
                  </w:rPr>
                  <w:t>Place and year</w:t>
                </w:r>
                <w:r w:rsidR="007E432B">
                  <w:rPr>
                    <w:rStyle w:val="ZakladnyChar"/>
                  </w:rPr>
                  <w:t xml:space="preserve"> of submission</w:t>
                </w:r>
                <w:r>
                  <w:t>:</w:t>
                </w:r>
              </w:p>
            </w:tc>
          </w:sdtContent>
        </w:sdt>
        <w:sdt>
          <w:sdtPr>
            <w:id w:val="609485119"/>
            <w:placeholder>
              <w:docPart w:val="6587685554E249D48AADA6BDEF171AB7"/>
            </w:placeholder>
          </w:sdtPr>
          <w:sdtContent>
            <w:tc>
              <w:tcPr>
                <w:tcW w:w="4394" w:type="dxa"/>
              </w:tcPr>
              <w:p w14:paraId="2BF4AA8B" w14:textId="11236DB5" w:rsidR="00803E9E" w:rsidRPr="0061717F" w:rsidRDefault="007938A0" w:rsidP="005B2B88">
                <w:pPr>
                  <w:pStyle w:val="Zakladny"/>
                </w:pPr>
                <w:r>
                  <w:t xml:space="preserve">Bratislava </w:t>
                </w:r>
                <w:r w:rsidR="00E93554">
                  <w:fldChar w:fldCharType="begin"/>
                </w:r>
                <w:r>
                  <w:instrText xml:space="preserve"> TIME \@ "yyyy" </w:instrText>
                </w:r>
                <w:r w:rsidR="00E93554">
                  <w:fldChar w:fldCharType="separate"/>
                </w:r>
                <w:r w:rsidR="001360E7">
                  <w:t>2023</w:t>
                </w:r>
                <w:r w:rsidR="00E93554">
                  <w:fldChar w:fldCharType="end"/>
                </w:r>
              </w:p>
            </w:tc>
          </w:sdtContent>
        </w:sdt>
      </w:tr>
    </w:tbl>
    <w:p w14:paraId="706C48EC" w14:textId="77777777" w:rsidR="00803E9E" w:rsidRDefault="00803E9E" w:rsidP="00416686"/>
    <w:p w14:paraId="05366BCA" w14:textId="77777777" w:rsidR="0085760E" w:rsidRDefault="0085760E" w:rsidP="00416686"/>
    <w:p w14:paraId="13D1E726" w14:textId="77777777" w:rsidR="0085760E" w:rsidRDefault="0085760E" w:rsidP="00416686"/>
    <w:p w14:paraId="769D4A35" w14:textId="77777777" w:rsidR="0085760E" w:rsidRDefault="0085760E" w:rsidP="00416686"/>
    <w:p w14:paraId="0B34D64F" w14:textId="77777777" w:rsidR="0085760E" w:rsidRDefault="0085760E" w:rsidP="00416686"/>
    <w:p w14:paraId="050E3C57" w14:textId="77777777" w:rsidR="0085760E" w:rsidRDefault="0085760E" w:rsidP="00416686"/>
    <w:p w14:paraId="0E2D8C75" w14:textId="77777777" w:rsidR="0085760E" w:rsidRDefault="0085760E" w:rsidP="00416686"/>
    <w:p w14:paraId="0472167C" w14:textId="77777777" w:rsidR="0085760E" w:rsidRDefault="0085760E" w:rsidP="00416686"/>
    <w:p w14:paraId="27D54C72" w14:textId="77777777" w:rsidR="0085760E" w:rsidRPr="00803E9E" w:rsidRDefault="0085760E" w:rsidP="00416686"/>
    <w:p w14:paraId="6084FCB6" w14:textId="77777777" w:rsidR="000D686B" w:rsidRPr="000D686B" w:rsidRDefault="000D686B" w:rsidP="000D686B">
      <w:pPr>
        <w:pStyle w:val="Zakladny"/>
        <w:rPr>
          <w:rStyle w:val="ZakladnyChar"/>
        </w:rPr>
      </w:pPr>
      <w:r w:rsidRPr="000D686B">
        <w:rPr>
          <w:rStyle w:val="ZakladnyChar"/>
        </w:rPr>
        <w:t>Artificial intelligence and neural networks have made tremendous progress in recent times, both in terms of popularization and research and development. This is mainly due to powerful hardware that is becoming more and more affordable and also more powerful. There are other ways to make the training process of artificial neural networks more efficient than just improving the performance of the computer. One of these ways is pruning, which has several advantages but also disadvantages associated with it.</w:t>
      </w:r>
    </w:p>
    <w:p w14:paraId="68DFAC54" w14:textId="77777777" w:rsidR="000D686B" w:rsidRPr="000D686B" w:rsidRDefault="000D686B" w:rsidP="000D686B">
      <w:pPr>
        <w:pStyle w:val="Zakladny"/>
        <w:rPr>
          <w:rStyle w:val="ZakladnyChar"/>
        </w:rPr>
      </w:pPr>
    </w:p>
    <w:p w14:paraId="684F9066" w14:textId="77777777" w:rsidR="000A10DD" w:rsidRDefault="000D686B" w:rsidP="000D686B">
      <w:pPr>
        <w:pStyle w:val="Zakladny"/>
        <w:rPr>
          <w:rStyle w:val="ZakladnyChar"/>
        </w:rPr>
      </w:pPr>
      <w:r w:rsidRPr="000D686B">
        <w:rPr>
          <w:rStyle w:val="ZakladnyChar"/>
        </w:rPr>
        <w:t xml:space="preserve">The aim of this bachelor thesis was to compare the effectiveness of different pruning algorithms, in order to speed up the training time of the neural network, reduce its size or the number of parameters, while the accuracy of the model should be maintained or decreased only minimally after pruning compared to the test data. The theoretical part of the thesis deals with a brief history of artificial neural networks, their theory, types of learning and pruning methods. In the practical part, the thesis deals with the implementation of feedforward and convolutional neural networks, their training and the subsequent use of different pruning algorithms. In the last chapter, we compare the results obtained and the effectiveness of the different algorithms. This chapter contains source codes written in Python programming language and graphs showing the resulting </w:t>
      </w:r>
      <w:r w:rsidRPr="000D686B">
        <w:rPr>
          <w:rStyle w:val="ZakladnyChar"/>
        </w:rPr>
        <w:lastRenderedPageBreak/>
        <w:t>efficiency of the pruning algorithms. In the final part of the thesis, we analyze and evaluate the achieved results.</w:t>
      </w:r>
    </w:p>
    <w:p w14:paraId="24354240" w14:textId="67E30707" w:rsidR="000D686B" w:rsidRDefault="000D686B" w:rsidP="000D686B">
      <w:pPr>
        <w:pStyle w:val="Zakladny"/>
        <w:sectPr w:rsidR="000D686B" w:rsidSect="00642CC1">
          <w:pgSz w:w="11906" w:h="16838"/>
          <w:pgMar w:top="1701" w:right="1418" w:bottom="1701" w:left="1701" w:header="709" w:footer="709" w:gutter="0"/>
          <w:cols w:space="708"/>
          <w:docGrid w:linePitch="360"/>
        </w:sectPr>
      </w:pPr>
    </w:p>
    <w:sdt>
      <w:sdtPr>
        <w:id w:val="722799767"/>
        <w:placeholder>
          <w:docPart w:val="B31CFBF45C504193AF58A85BD3EA4797"/>
        </w:placeholder>
        <w:temporary/>
        <w:showingPlcHdr/>
      </w:sdtPr>
      <w:sdtContent>
        <w:p w14:paraId="2A3B4CAB" w14:textId="77777777" w:rsidR="00C87A2B" w:rsidRDefault="00C87A2B" w:rsidP="005B2B88">
          <w:pPr>
            <w:pStyle w:val="Zakladny"/>
          </w:pPr>
          <w:r>
            <w:rPr>
              <w:rStyle w:val="Nadpis1rovneChar"/>
            </w:rPr>
            <w:t>Vyhlásenie autora</w:t>
          </w:r>
        </w:p>
      </w:sdtContent>
    </w:sdt>
    <w:p w14:paraId="3FF91789" w14:textId="040B03F8" w:rsidR="005A315A" w:rsidRDefault="00000000" w:rsidP="005B2B88">
      <w:pPr>
        <w:pStyle w:val="Zakladny"/>
        <w:rPr>
          <w:rStyle w:val="ZakladnyChar"/>
        </w:rPr>
      </w:pPr>
      <w:sdt>
        <w:sdtPr>
          <w:id w:val="1923064569"/>
          <w:placeholder>
            <w:docPart w:val="36647EE1B77544B992D41AE7E3ED09ED"/>
          </w:placeholder>
          <w:dropDownList>
            <w:listItem w:value="Choose an item."/>
            <w:listItem w:displayText="Podpísaný " w:value="Podpísaný "/>
            <w:listItem w:displayText="Podpísaná" w:value="Podpísaná"/>
          </w:dropDownList>
        </w:sdtPr>
        <w:sdtContent>
          <w:r w:rsidR="00CD200B">
            <w:t xml:space="preserve">Podpísaný </w:t>
          </w:r>
        </w:sdtContent>
      </w:sdt>
      <w:r w:rsidR="005A315A">
        <w:t xml:space="preserve"> </w:t>
      </w:r>
      <w:sdt>
        <w:sdtPr>
          <w:rPr>
            <w:rStyle w:val="ZakladnyChar"/>
          </w:rPr>
          <w:id w:val="-766079281"/>
          <w:placeholder>
            <w:docPart w:val="CEB99A96E73B4327BBFE1C3D8F1F8F26"/>
          </w:placeholder>
        </w:sdtPr>
        <w:sdtEndPr>
          <w:rPr>
            <w:rStyle w:val="Predvolenpsmoodseku"/>
          </w:rPr>
        </w:sdtEndPr>
        <w:sdtContent>
          <w:r w:rsidR="00CD200B">
            <w:rPr>
              <w:rStyle w:val="ZakladnyChar"/>
            </w:rPr>
            <w:t>Viet Nguyen Hoang</w:t>
          </w:r>
        </w:sdtContent>
      </w:sdt>
      <w:r w:rsidR="005A315A">
        <w:rPr>
          <w:rStyle w:val="ZakladnyChar"/>
        </w:rPr>
        <w:t xml:space="preserve"> </w:t>
      </w:r>
      <w:sdt>
        <w:sdtPr>
          <w:rPr>
            <w:rStyle w:val="ZakladnyChar"/>
          </w:rPr>
          <w:id w:val="1208382148"/>
          <w:lock w:val="sdtContentLocked"/>
          <w:placeholder>
            <w:docPart w:val="7759F8F1D86F4FF58C51C04106E5AC24"/>
          </w:placeholder>
          <w:showingPlcHdr/>
        </w:sdtPr>
        <w:sdtContent>
          <w:r w:rsidR="005A315A">
            <w:t xml:space="preserve">čestne vyhlasujem, že som </w:t>
          </w:r>
        </w:sdtContent>
      </w:sdt>
      <w:sdt>
        <w:sdtPr>
          <w:rPr>
            <w:rStyle w:val="ZakladnyChar"/>
          </w:rPr>
          <w:id w:val="-791131399"/>
          <w:placeholder>
            <w:docPart w:val="18F887F350E54A7F8A2E2E5AA575E0D8"/>
          </w:placeholder>
          <w:dropDownList>
            <w:listItem w:value="Choose an item."/>
            <w:listItem w:displayText="Bakalársku prácu" w:value="Bakalársku prácu"/>
            <w:listItem w:displayText="Diplomovú prácu" w:value="Diplomovú prácu"/>
          </w:dropDownList>
        </w:sdtPr>
        <w:sdtContent>
          <w:r w:rsidR="00CD200B">
            <w:rPr>
              <w:rStyle w:val="ZakladnyChar"/>
            </w:rPr>
            <w:t>Bakalársku prácu</w:t>
          </w:r>
        </w:sdtContent>
      </w:sdt>
      <w:r w:rsidR="005A315A">
        <w:rPr>
          <w:rStyle w:val="ZakladnyChar"/>
        </w:rPr>
        <w:t xml:space="preserve"> </w:t>
      </w:r>
      <w:sdt>
        <w:sdtPr>
          <w:rPr>
            <w:rStyle w:val="ZakladnyChar"/>
          </w:rPr>
          <w:id w:val="-497967723"/>
          <w:placeholder>
            <w:docPart w:val="09A49BB30C2A4EB1BF3B7760D882DDDB"/>
          </w:placeholder>
        </w:sdtPr>
        <w:sdtContent>
          <w:r w:rsidR="00CD200B">
            <w:rPr>
              <w:rStyle w:val="ZakladnyChar"/>
            </w:rPr>
            <w:t>Analýza efektivity pruningových algoritmov</w:t>
          </w:r>
        </w:sdtContent>
      </w:sdt>
      <w:r w:rsidR="005A315A">
        <w:rPr>
          <w:rStyle w:val="ZakladnyChar"/>
        </w:rPr>
        <w:t xml:space="preserve"> </w:t>
      </w:r>
      <w:sdt>
        <w:sdtPr>
          <w:rPr>
            <w:rStyle w:val="ZakladnyChar"/>
          </w:rPr>
          <w:id w:val="920070302"/>
          <w:placeholder>
            <w:docPart w:val="A3C4790B4F7042828CD32FADBDCA1B69"/>
          </w:placeholder>
          <w:dropDownList>
            <w:listItem w:value="Choose an item."/>
            <w:listItem w:displayText="vypracoval" w:value="vypracoval"/>
            <w:listItem w:displayText="vypracovala" w:value="vypracovala"/>
          </w:dropDownList>
        </w:sdtPr>
        <w:sdtContent>
          <w:r w:rsidR="00CD200B">
            <w:rPr>
              <w:rStyle w:val="ZakladnyChar"/>
            </w:rPr>
            <w:t>vypracoval</w:t>
          </w:r>
        </w:sdtContent>
      </w:sdt>
      <w:r w:rsidR="005A315A">
        <w:rPr>
          <w:rStyle w:val="ZakladnyChar"/>
        </w:rPr>
        <w:t xml:space="preserve"> </w:t>
      </w:r>
      <w:sdt>
        <w:sdtPr>
          <w:rPr>
            <w:rStyle w:val="ZakladnyChar"/>
          </w:rPr>
          <w:id w:val="1147706249"/>
          <w:lock w:val="sdtContentLocked"/>
          <w:placeholder>
            <w:docPart w:val="95C20162A2EE46E4A387E17E48FA1FF8"/>
          </w:placeholder>
          <w:showingPlcHdr/>
        </w:sdtPr>
        <w:sdtContent>
          <w:r w:rsidR="005A315A">
            <w:t>na základe poznatkov získaných počas štúdia a informácií z dostupnej literatúry uvedenej v práci.</w:t>
          </w:r>
        </w:sdtContent>
      </w:sdt>
    </w:p>
    <w:p w14:paraId="5208AD53" w14:textId="339E5818" w:rsidR="005A315A" w:rsidRDefault="00000000" w:rsidP="005B2B88">
      <w:pPr>
        <w:pStyle w:val="Zakladny"/>
        <w:rPr>
          <w:rStyle w:val="ZakladnyChar"/>
        </w:rPr>
      </w:pPr>
      <w:sdt>
        <w:sdtPr>
          <w:rPr>
            <w:rStyle w:val="ZakladnyChar"/>
          </w:rPr>
          <w:id w:val="2014335351"/>
          <w:lock w:val="sdtContentLocked"/>
          <w:placeholder>
            <w:docPart w:val="B9D7F7DF25B1479A8F442C7CC679A963"/>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E380E8F7163C45D6BB8E680B901AB6F0"/>
          </w:placeholder>
          <w:dropDownList>
            <w:listItem w:value="Choose an item."/>
            <w:listItem w:displayText="vypracoval" w:value="vypracoval"/>
            <w:listItem w:displayText="vypracovala" w:value="vypracovala"/>
          </w:dropDownList>
        </w:sdtPr>
        <w:sdtContent>
          <w:r w:rsidR="00CD200B">
            <w:rPr>
              <w:rStyle w:val="ZakladnyChar"/>
            </w:rPr>
            <w:t>vypracoval</w:t>
          </w:r>
        </w:sdtContent>
      </w:sdt>
      <w:r w:rsidR="005A315A">
        <w:rPr>
          <w:rStyle w:val="ZakladnyChar"/>
        </w:rPr>
        <w:t xml:space="preserve"> </w:t>
      </w:r>
      <w:sdt>
        <w:sdtPr>
          <w:rPr>
            <w:rStyle w:val="ZakladnyChar"/>
          </w:rPr>
          <w:id w:val="-1312858951"/>
          <w:lock w:val="sdtContentLocked"/>
          <w:placeholder>
            <w:docPart w:val="2515C278BC4549D3AA8F8CCFA892E444"/>
          </w:placeholder>
          <w:showingPlcHdr/>
        </w:sdt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539AE65737914BEBBFA1E67FBD7F5420"/>
          </w:placeholder>
        </w:sdtPr>
        <w:sdtContent>
          <w:r w:rsidR="00CD200B" w:rsidRPr="00CD200B">
            <w:rPr>
              <w:rStyle w:val="ZakladnyChar"/>
            </w:rPr>
            <w:t>Ing. Michal Hlavatý</w:t>
          </w:r>
        </w:sdtContent>
      </w:sdt>
      <w:r w:rsidR="000A1115">
        <w:rPr>
          <w:rStyle w:val="ZakladnyChar"/>
        </w:rPr>
        <w:t>.</w:t>
      </w:r>
    </w:p>
    <w:p w14:paraId="31EE18BA" w14:textId="77777777" w:rsidR="000A1115" w:rsidRDefault="000A1115" w:rsidP="005B2B88">
      <w:pPr>
        <w:pStyle w:val="Zakladny"/>
        <w:rPr>
          <w:rStyle w:val="ZakladnyChar"/>
        </w:rPr>
      </w:pPr>
    </w:p>
    <w:p w14:paraId="16376DAA" w14:textId="55E79B76" w:rsidR="000A1115" w:rsidRDefault="00000000" w:rsidP="005B2B88">
      <w:pPr>
        <w:pStyle w:val="Zakladny"/>
        <w:rPr>
          <w:rStyle w:val="ZakladnyChar"/>
        </w:rPr>
      </w:pPr>
      <w:sdt>
        <w:sdtPr>
          <w:rPr>
            <w:rStyle w:val="ZakladnyChar"/>
          </w:rPr>
          <w:id w:val="-344781058"/>
          <w:lock w:val="sdtContentLocked"/>
          <w:placeholder>
            <w:docPart w:val="B51A2B4F83C84F75B5DBB7BF1ADA316D"/>
          </w:placeholder>
          <w:showingPlcHdr/>
        </w:sdt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1360E7">
        <w:rPr>
          <w:rStyle w:val="ZakladnyChar"/>
        </w:rPr>
        <w:t>09.06.2023</w:t>
      </w:r>
      <w:r w:rsidR="00E93554">
        <w:rPr>
          <w:rStyle w:val="ZakladnyChar"/>
        </w:rPr>
        <w:fldChar w:fldCharType="end"/>
      </w:r>
    </w:p>
    <w:p w14:paraId="6776E148" w14:textId="77777777" w:rsidR="000A1115" w:rsidRDefault="000A1115" w:rsidP="005B2B88">
      <w:pPr>
        <w:pStyle w:val="Zakladny"/>
        <w:rPr>
          <w:rStyle w:val="ZakladnyChar"/>
        </w:rPr>
      </w:pPr>
    </w:p>
    <w:p w14:paraId="56AD6EC8" w14:textId="77777777" w:rsidR="000A1115" w:rsidRDefault="000A1115" w:rsidP="005B2B88">
      <w:pPr>
        <w:pStyle w:val="Zakladny"/>
        <w:rPr>
          <w:rStyle w:val="ZakladnyChar"/>
        </w:rPr>
      </w:pPr>
    </w:p>
    <w:p w14:paraId="567FD083" w14:textId="77777777" w:rsidR="000A1115" w:rsidRDefault="000A1115" w:rsidP="005B2B88">
      <w:pPr>
        <w:pStyle w:val="Zakladny"/>
        <w:rPr>
          <w:rStyle w:val="ZakladnyChar"/>
        </w:rPr>
      </w:pPr>
    </w:p>
    <w:p w14:paraId="006F13FA" w14:textId="77777777" w:rsidR="000A1115" w:rsidRDefault="000A1115" w:rsidP="005B2B88">
      <w:pPr>
        <w:pStyle w:val="Zakladny"/>
        <w:rPr>
          <w:rStyle w:val="ZakladnyChar"/>
        </w:rPr>
      </w:pPr>
    </w:p>
    <w:sdt>
      <w:sdtPr>
        <w:rPr>
          <w:rStyle w:val="ZakladnyChar"/>
        </w:rPr>
        <w:id w:val="-1942518109"/>
        <w:placeholder>
          <w:docPart w:val="38B1E4644EDA446CB712E91A36E4D71A"/>
        </w:placeholder>
        <w:showingPlcHdr/>
      </w:sdtPr>
      <w:sdtContent>
        <w:p w14:paraId="405DFDE4" w14:textId="77777777" w:rsidR="000A1115" w:rsidRDefault="000A1115" w:rsidP="005B2B88">
          <w:pPr>
            <w:pStyle w:val="Zakladny"/>
            <w:rPr>
              <w:rStyle w:val="ZakladnyChar"/>
            </w:rPr>
          </w:pPr>
          <w:r>
            <w:rPr>
              <w:rStyle w:val="ZakladnyChar"/>
            </w:rPr>
            <w:t>..................................................</w:t>
          </w:r>
        </w:p>
        <w:p w14:paraId="70E1E3C6" w14:textId="77777777" w:rsidR="000A1115" w:rsidRDefault="000A1115" w:rsidP="005B2B88">
          <w:pPr>
            <w:pStyle w:val="Zakladny"/>
            <w:rPr>
              <w:rStyle w:val="ZakladnyChar"/>
            </w:rPr>
          </w:pPr>
          <w:r>
            <w:rPr>
              <w:rStyle w:val="ZakladnyChar"/>
            </w:rPr>
            <w:t>podpis autora</w:t>
          </w:r>
        </w:p>
      </w:sdtContent>
    </w:sdt>
    <w:p w14:paraId="24EC2754" w14:textId="77777777" w:rsidR="000A1115" w:rsidRDefault="000A1115" w:rsidP="005B2B88">
      <w:pPr>
        <w:pStyle w:val="Zakladny"/>
      </w:pPr>
    </w:p>
    <w:p w14:paraId="12AD99DC" w14:textId="77777777" w:rsidR="00D423D1" w:rsidRDefault="00D423D1" w:rsidP="005B2B88">
      <w:pPr>
        <w:pStyle w:val="Zakladny"/>
        <w:sectPr w:rsidR="00D423D1" w:rsidSect="004B1471">
          <w:pgSz w:w="11906" w:h="16838" w:code="9"/>
          <w:pgMar w:top="1701" w:right="1418" w:bottom="1701" w:left="1701" w:header="709" w:footer="709" w:gutter="0"/>
          <w:cols w:space="708"/>
          <w:docGrid w:linePitch="360"/>
        </w:sectPr>
      </w:pPr>
    </w:p>
    <w:sdt>
      <w:sdtPr>
        <w:id w:val="2133514221"/>
        <w:placeholder>
          <w:docPart w:val="893A017779D1407D85A52CC12185B28D"/>
        </w:placeholder>
        <w:temporary/>
        <w:showingPlcHdr/>
      </w:sdtPr>
      <w:sdtContent>
        <w:p w14:paraId="28F44652" w14:textId="77777777" w:rsidR="000A1115" w:rsidRDefault="000B31CF" w:rsidP="005B2B88">
          <w:pPr>
            <w:pStyle w:val="Zakladny"/>
          </w:pPr>
          <w:r w:rsidRPr="000A1115">
            <w:rPr>
              <w:rStyle w:val="Nadpis1rovneChar"/>
            </w:rPr>
            <w:t>Poďakovanie</w:t>
          </w:r>
        </w:p>
      </w:sdtContent>
    </w:sdt>
    <w:sdt>
      <w:sdtPr>
        <w:rPr>
          <w:rStyle w:val="ZakladnyChar"/>
        </w:rPr>
        <w:id w:val="-1404445961"/>
        <w:placeholder>
          <w:docPart w:val="CB25B4358F9D4AC29CBF336CC9574B6A"/>
        </w:placeholder>
      </w:sdtPr>
      <w:sdtEndPr>
        <w:rPr>
          <w:rStyle w:val="Predvolenpsmoodseku"/>
        </w:rPr>
      </w:sdtEndPr>
      <w:sdtContent>
        <w:p w14:paraId="3E3A7083" w14:textId="1D811160" w:rsidR="000A1115" w:rsidRDefault="0065459A" w:rsidP="005B2B88">
          <w:pPr>
            <w:pStyle w:val="Zakladny"/>
          </w:pPr>
          <w:r>
            <w:rPr>
              <w:rStyle w:val="ZakladnyChar"/>
            </w:rPr>
            <w:t xml:space="preserve">Týmto by som sa rád poďakoval svojmu vedúcemu práce </w:t>
          </w:r>
          <w:sdt>
            <w:sdtPr>
              <w:rPr>
                <w:rStyle w:val="ZakladnyChar"/>
              </w:rPr>
              <w:id w:val="2030140423"/>
              <w:placeholder>
                <w:docPart w:val="D047560B968242D998A73DA7EC81DD6B"/>
              </w:placeholder>
            </w:sdtPr>
            <w:sdtContent>
              <w:r w:rsidRPr="00CD200B">
                <w:rPr>
                  <w:rStyle w:val="ZakladnyChar"/>
                </w:rPr>
                <w:t>Ing. Michal</w:t>
              </w:r>
              <w:r>
                <w:rPr>
                  <w:rStyle w:val="ZakladnyChar"/>
                </w:rPr>
                <w:t>ovi</w:t>
              </w:r>
              <w:r w:rsidRPr="00CD200B">
                <w:rPr>
                  <w:rStyle w:val="ZakladnyChar"/>
                </w:rPr>
                <w:t xml:space="preserve"> Hlavat</w:t>
              </w:r>
              <w:r>
                <w:rPr>
                  <w:rStyle w:val="ZakladnyChar"/>
                </w:rPr>
                <w:t>ému</w:t>
              </w:r>
            </w:sdtContent>
          </w:sdt>
          <w:r>
            <w:rPr>
              <w:rStyle w:val="ZakladnyChar"/>
            </w:rPr>
            <w:t xml:space="preserve"> za odborné vedenie, cenné pripomienky, rady, inšpirácie a za čas a ochotu, ktorú si našiel počas môjho vypracovania bakalárskej práce.</w:t>
          </w:r>
        </w:p>
      </w:sdtContent>
    </w:sdt>
    <w:p w14:paraId="62FB1852" w14:textId="77777777" w:rsidR="00D004AE" w:rsidRDefault="00D004AE" w:rsidP="005B2B88">
      <w:pPr>
        <w:pStyle w:val="Zakladny"/>
      </w:pPr>
    </w:p>
    <w:p w14:paraId="55E0ED9C" w14:textId="77777777" w:rsidR="00B93674" w:rsidRDefault="00B93674" w:rsidP="005B2B88">
      <w:pPr>
        <w:pStyle w:val="Zakladny"/>
      </w:pPr>
    </w:p>
    <w:p w14:paraId="31086220" w14:textId="77777777" w:rsidR="000A4698" w:rsidRDefault="000A4698" w:rsidP="005B2B88">
      <w:pPr>
        <w:pStyle w:val="Zakladny"/>
        <w:sectPr w:rsidR="000A4698" w:rsidSect="004B1471">
          <w:pgSz w:w="11906" w:h="16838" w:code="9"/>
          <w:pgMar w:top="1701" w:right="1418" w:bottom="1701" w:left="1701" w:header="709" w:footer="709" w:gutter="0"/>
          <w:cols w:space="708"/>
          <w:docGrid w:linePitch="360"/>
        </w:sectPr>
      </w:pPr>
    </w:p>
    <w:sdt>
      <w:sdtPr>
        <w:id w:val="-1404914165"/>
        <w:lock w:val="sdtContentLocked"/>
        <w:placeholder>
          <w:docPart w:val="EBF1D47DDB544903940FB8B7855F9EA8"/>
        </w:placeholder>
        <w:showingPlcHdr/>
      </w:sdtPr>
      <w:sdtContent>
        <w:p w14:paraId="29A9210B" w14:textId="77777777" w:rsidR="00D004AE" w:rsidRDefault="00D004AE" w:rsidP="005B2B88">
          <w:pPr>
            <w:pStyle w:val="Zakladny"/>
          </w:pPr>
          <w:r w:rsidRPr="00D004AE">
            <w:rPr>
              <w:rStyle w:val="Nadpis1rovne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8657E68" w14:textId="77777777" w:rsidR="00E634E4" w:rsidRDefault="00E634E4" w:rsidP="00E634E4">
          <w:pPr>
            <w:pStyle w:val="Hlavikaobsahu"/>
            <w:numPr>
              <w:ilvl w:val="0"/>
              <w:numId w:val="0"/>
            </w:numPr>
          </w:pPr>
        </w:p>
        <w:p w14:paraId="5E5D8888" w14:textId="4020D18A" w:rsidR="000C0A28" w:rsidRDefault="00E93554">
          <w:pPr>
            <w:pStyle w:val="Obsah1"/>
            <w:rPr>
              <w:rFonts w:asciiTheme="minorHAnsi" w:hAnsiTheme="minorHAnsi" w:cstheme="minorBidi"/>
              <w:b w:val="0"/>
              <w:kern w:val="2"/>
              <w:sz w:val="22"/>
              <w:szCs w:val="22"/>
              <w:lang w:val="sk-SK" w:eastAsia="sk-SK"/>
              <w14:ligatures w14:val="standardContextual"/>
            </w:rPr>
          </w:pPr>
          <w:r>
            <w:fldChar w:fldCharType="begin"/>
          </w:r>
          <w:r w:rsidR="008E34D8">
            <w:instrText xml:space="preserve"> TOC \t "Nadpis 1.úrovne;1;Nadpis 2.urovne;2;Nadpis 3.urovne;3;Nadpis nečíslovaný;1" </w:instrText>
          </w:r>
          <w:r>
            <w:fldChar w:fldCharType="separate"/>
          </w:r>
          <w:r w:rsidR="000C0A28">
            <w:t>Úvod</w:t>
          </w:r>
          <w:r w:rsidR="000C0A28">
            <w:rPr>
              <w:rFonts w:asciiTheme="minorHAnsi" w:hAnsiTheme="minorHAnsi" w:cstheme="minorBidi"/>
              <w:b w:val="0"/>
              <w:kern w:val="2"/>
              <w:sz w:val="22"/>
              <w:szCs w:val="22"/>
              <w:lang w:val="sk-SK" w:eastAsia="sk-SK"/>
              <w14:ligatures w14:val="standardContextual"/>
            </w:rPr>
            <w:tab/>
          </w:r>
          <w:r w:rsidR="000C0A28">
            <w:tab/>
          </w:r>
          <w:r w:rsidR="000C0A28">
            <w:fldChar w:fldCharType="begin"/>
          </w:r>
          <w:r w:rsidR="000C0A28">
            <w:instrText xml:space="preserve"> PAGEREF _Toc137231870 \h </w:instrText>
          </w:r>
          <w:r w:rsidR="000C0A28">
            <w:fldChar w:fldCharType="separate"/>
          </w:r>
          <w:r w:rsidR="000C0A28">
            <w:t>1</w:t>
          </w:r>
          <w:r w:rsidR="000C0A28">
            <w:fldChar w:fldCharType="end"/>
          </w:r>
        </w:p>
        <w:p w14:paraId="454BA618" w14:textId="0833D9EB" w:rsidR="000C0A28" w:rsidRDefault="000C0A28">
          <w:pPr>
            <w:pStyle w:val="Obsah1"/>
            <w:rPr>
              <w:rFonts w:asciiTheme="minorHAnsi" w:hAnsiTheme="minorHAnsi" w:cstheme="minorBidi"/>
              <w:b w:val="0"/>
              <w:kern w:val="2"/>
              <w:sz w:val="22"/>
              <w:szCs w:val="22"/>
              <w:lang w:val="sk-SK" w:eastAsia="sk-SK"/>
              <w14:ligatures w14:val="standardContextual"/>
            </w:rPr>
          </w:pPr>
          <w:r>
            <w:t>1</w:t>
          </w:r>
          <w:r>
            <w:rPr>
              <w:rFonts w:asciiTheme="minorHAnsi" w:hAnsiTheme="minorHAnsi" w:cstheme="minorBidi"/>
              <w:b w:val="0"/>
              <w:kern w:val="2"/>
              <w:sz w:val="22"/>
              <w:szCs w:val="22"/>
              <w:lang w:val="sk-SK" w:eastAsia="sk-SK"/>
              <w14:ligatures w14:val="standardContextual"/>
            </w:rPr>
            <w:tab/>
          </w:r>
          <w:r>
            <w:t>Umelá neurónová sieť</w:t>
          </w:r>
          <w:r>
            <w:tab/>
          </w:r>
          <w:r>
            <w:fldChar w:fldCharType="begin"/>
          </w:r>
          <w:r>
            <w:instrText xml:space="preserve"> PAGEREF _Toc137231871 \h </w:instrText>
          </w:r>
          <w:r>
            <w:fldChar w:fldCharType="separate"/>
          </w:r>
          <w:r>
            <w:t>4</w:t>
          </w:r>
          <w:r>
            <w:fldChar w:fldCharType="end"/>
          </w:r>
        </w:p>
        <w:p w14:paraId="022FB4A6" w14:textId="06E50AC4"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1.1</w:t>
          </w:r>
          <w:r>
            <w:rPr>
              <w:rFonts w:asciiTheme="minorHAnsi" w:hAnsiTheme="minorHAnsi" w:cstheme="minorBidi"/>
              <w:noProof/>
              <w:kern w:val="2"/>
              <w:lang w:val="sk-SK" w:eastAsia="sk-SK"/>
              <w14:ligatures w14:val="standardContextual"/>
            </w:rPr>
            <w:tab/>
          </w:r>
          <w:r>
            <w:rPr>
              <w:noProof/>
            </w:rPr>
            <w:t>Umelý neurón</w:t>
          </w:r>
          <w:r>
            <w:rPr>
              <w:noProof/>
            </w:rPr>
            <w:tab/>
          </w:r>
          <w:r>
            <w:rPr>
              <w:noProof/>
            </w:rPr>
            <w:fldChar w:fldCharType="begin"/>
          </w:r>
          <w:r>
            <w:rPr>
              <w:noProof/>
            </w:rPr>
            <w:instrText xml:space="preserve"> PAGEREF _Toc137231872 \h </w:instrText>
          </w:r>
          <w:r>
            <w:rPr>
              <w:noProof/>
            </w:rPr>
          </w:r>
          <w:r>
            <w:rPr>
              <w:noProof/>
            </w:rPr>
            <w:fldChar w:fldCharType="separate"/>
          </w:r>
          <w:r>
            <w:rPr>
              <w:noProof/>
            </w:rPr>
            <w:t>4</w:t>
          </w:r>
          <w:r>
            <w:rPr>
              <w:noProof/>
            </w:rPr>
            <w:fldChar w:fldCharType="end"/>
          </w:r>
        </w:p>
        <w:p w14:paraId="7B31F42E" w14:textId="758877F0"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1.2</w:t>
          </w:r>
          <w:r>
            <w:rPr>
              <w:rFonts w:asciiTheme="minorHAnsi" w:hAnsiTheme="minorHAnsi" w:cstheme="minorBidi"/>
              <w:noProof/>
              <w:kern w:val="2"/>
              <w:lang w:val="sk-SK" w:eastAsia="sk-SK"/>
              <w14:ligatures w14:val="standardContextual"/>
            </w:rPr>
            <w:tab/>
          </w:r>
          <w:r>
            <w:rPr>
              <w:noProof/>
            </w:rPr>
            <w:t>Aktivačné funkcie</w:t>
          </w:r>
          <w:r>
            <w:rPr>
              <w:noProof/>
            </w:rPr>
            <w:tab/>
          </w:r>
          <w:r>
            <w:rPr>
              <w:noProof/>
            </w:rPr>
            <w:fldChar w:fldCharType="begin"/>
          </w:r>
          <w:r>
            <w:rPr>
              <w:noProof/>
            </w:rPr>
            <w:instrText xml:space="preserve"> PAGEREF _Toc137231873 \h </w:instrText>
          </w:r>
          <w:r>
            <w:rPr>
              <w:noProof/>
            </w:rPr>
          </w:r>
          <w:r>
            <w:rPr>
              <w:noProof/>
            </w:rPr>
            <w:fldChar w:fldCharType="separate"/>
          </w:r>
          <w:r>
            <w:rPr>
              <w:noProof/>
            </w:rPr>
            <w:t>5</w:t>
          </w:r>
          <w:r>
            <w:rPr>
              <w:noProof/>
            </w:rPr>
            <w:fldChar w:fldCharType="end"/>
          </w:r>
        </w:p>
        <w:p w14:paraId="46718B8A" w14:textId="103A767C"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1.3</w:t>
          </w:r>
          <w:r>
            <w:rPr>
              <w:rFonts w:asciiTheme="minorHAnsi" w:hAnsiTheme="minorHAnsi" w:cstheme="minorBidi"/>
              <w:noProof/>
              <w:kern w:val="2"/>
              <w:lang w:val="sk-SK" w:eastAsia="sk-SK"/>
              <w14:ligatures w14:val="standardContextual"/>
            </w:rPr>
            <w:tab/>
          </w:r>
          <w:r>
            <w:rPr>
              <w:noProof/>
            </w:rPr>
            <w:t>Vrstvy neurónovej siete</w:t>
          </w:r>
          <w:r>
            <w:rPr>
              <w:noProof/>
            </w:rPr>
            <w:tab/>
          </w:r>
          <w:r>
            <w:rPr>
              <w:noProof/>
            </w:rPr>
            <w:fldChar w:fldCharType="begin"/>
          </w:r>
          <w:r>
            <w:rPr>
              <w:noProof/>
            </w:rPr>
            <w:instrText xml:space="preserve"> PAGEREF _Toc137231874 \h </w:instrText>
          </w:r>
          <w:r>
            <w:rPr>
              <w:noProof/>
            </w:rPr>
          </w:r>
          <w:r>
            <w:rPr>
              <w:noProof/>
            </w:rPr>
            <w:fldChar w:fldCharType="separate"/>
          </w:r>
          <w:r>
            <w:rPr>
              <w:noProof/>
            </w:rPr>
            <w:t>7</w:t>
          </w:r>
          <w:r>
            <w:rPr>
              <w:noProof/>
            </w:rPr>
            <w:fldChar w:fldCharType="end"/>
          </w:r>
        </w:p>
        <w:p w14:paraId="0D02FD3C" w14:textId="46BF1727"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1.4</w:t>
          </w:r>
          <w:r>
            <w:rPr>
              <w:rFonts w:asciiTheme="minorHAnsi" w:hAnsiTheme="minorHAnsi" w:cstheme="minorBidi"/>
              <w:noProof/>
              <w:kern w:val="2"/>
              <w:lang w:val="sk-SK" w:eastAsia="sk-SK"/>
              <w14:ligatures w14:val="standardContextual"/>
            </w:rPr>
            <w:tab/>
          </w:r>
          <w:r>
            <w:rPr>
              <w:noProof/>
            </w:rPr>
            <w:t>Architektúra neurónovej siete</w:t>
          </w:r>
          <w:r>
            <w:rPr>
              <w:noProof/>
            </w:rPr>
            <w:tab/>
          </w:r>
          <w:r>
            <w:rPr>
              <w:noProof/>
            </w:rPr>
            <w:fldChar w:fldCharType="begin"/>
          </w:r>
          <w:r>
            <w:rPr>
              <w:noProof/>
            </w:rPr>
            <w:instrText xml:space="preserve"> PAGEREF _Toc137231875 \h </w:instrText>
          </w:r>
          <w:r>
            <w:rPr>
              <w:noProof/>
            </w:rPr>
          </w:r>
          <w:r>
            <w:rPr>
              <w:noProof/>
            </w:rPr>
            <w:fldChar w:fldCharType="separate"/>
          </w:r>
          <w:r>
            <w:rPr>
              <w:noProof/>
            </w:rPr>
            <w:t>8</w:t>
          </w:r>
          <w:r>
            <w:rPr>
              <w:noProof/>
            </w:rPr>
            <w:fldChar w:fldCharType="end"/>
          </w:r>
        </w:p>
        <w:p w14:paraId="46B9A0F1" w14:textId="6F3029B3" w:rsidR="000C0A28" w:rsidRDefault="000C0A28">
          <w:pPr>
            <w:pStyle w:val="Obsah3"/>
            <w:tabs>
              <w:tab w:val="left" w:pos="1540"/>
              <w:tab w:val="right" w:leader="dot" w:pos="8777"/>
            </w:tabs>
            <w:rPr>
              <w:rFonts w:asciiTheme="minorHAnsi" w:hAnsiTheme="minorHAnsi" w:cstheme="minorBidi"/>
              <w:noProof/>
              <w:kern w:val="2"/>
              <w:lang w:val="sk-SK" w:eastAsia="sk-SK"/>
              <w14:ligatures w14:val="standardContextual"/>
            </w:rPr>
          </w:pPr>
          <w:r>
            <w:rPr>
              <w:noProof/>
            </w:rPr>
            <w:t>1.4.1</w:t>
          </w:r>
          <w:r>
            <w:rPr>
              <w:rFonts w:asciiTheme="minorHAnsi" w:hAnsiTheme="minorHAnsi" w:cstheme="minorBidi"/>
              <w:noProof/>
              <w:kern w:val="2"/>
              <w:lang w:val="sk-SK" w:eastAsia="sk-SK"/>
              <w14:ligatures w14:val="standardContextual"/>
            </w:rPr>
            <w:tab/>
          </w:r>
          <w:r>
            <w:rPr>
              <w:noProof/>
            </w:rPr>
            <w:t>Architektúra s dopredným šírením (Feed-forward network)</w:t>
          </w:r>
          <w:r>
            <w:rPr>
              <w:noProof/>
            </w:rPr>
            <w:tab/>
          </w:r>
          <w:r>
            <w:rPr>
              <w:noProof/>
            </w:rPr>
            <w:fldChar w:fldCharType="begin"/>
          </w:r>
          <w:r>
            <w:rPr>
              <w:noProof/>
            </w:rPr>
            <w:instrText xml:space="preserve"> PAGEREF _Toc137231876 \h </w:instrText>
          </w:r>
          <w:r>
            <w:rPr>
              <w:noProof/>
            </w:rPr>
          </w:r>
          <w:r>
            <w:rPr>
              <w:noProof/>
            </w:rPr>
            <w:fldChar w:fldCharType="separate"/>
          </w:r>
          <w:r>
            <w:rPr>
              <w:noProof/>
            </w:rPr>
            <w:t>8</w:t>
          </w:r>
          <w:r>
            <w:rPr>
              <w:noProof/>
            </w:rPr>
            <w:fldChar w:fldCharType="end"/>
          </w:r>
        </w:p>
        <w:p w14:paraId="5A601597" w14:textId="67F38621" w:rsidR="000C0A28" w:rsidRDefault="000C0A28">
          <w:pPr>
            <w:pStyle w:val="Obsah3"/>
            <w:tabs>
              <w:tab w:val="left" w:pos="1540"/>
              <w:tab w:val="right" w:leader="dot" w:pos="8777"/>
            </w:tabs>
            <w:rPr>
              <w:rFonts w:asciiTheme="minorHAnsi" w:hAnsiTheme="minorHAnsi" w:cstheme="minorBidi"/>
              <w:noProof/>
              <w:kern w:val="2"/>
              <w:lang w:val="sk-SK" w:eastAsia="sk-SK"/>
              <w14:ligatures w14:val="standardContextual"/>
            </w:rPr>
          </w:pPr>
          <w:r>
            <w:rPr>
              <w:noProof/>
            </w:rPr>
            <w:t>1.4.2</w:t>
          </w:r>
          <w:r>
            <w:rPr>
              <w:rFonts w:asciiTheme="minorHAnsi" w:hAnsiTheme="minorHAnsi" w:cstheme="minorBidi"/>
              <w:noProof/>
              <w:kern w:val="2"/>
              <w:lang w:val="sk-SK" w:eastAsia="sk-SK"/>
              <w14:ligatures w14:val="standardContextual"/>
            </w:rPr>
            <w:tab/>
          </w:r>
          <w:r>
            <w:rPr>
              <w:noProof/>
            </w:rPr>
            <w:t>Rekurentné neurónové siete (Recurrent network)</w:t>
          </w:r>
          <w:r>
            <w:rPr>
              <w:noProof/>
            </w:rPr>
            <w:tab/>
          </w:r>
          <w:r>
            <w:rPr>
              <w:noProof/>
            </w:rPr>
            <w:fldChar w:fldCharType="begin"/>
          </w:r>
          <w:r>
            <w:rPr>
              <w:noProof/>
            </w:rPr>
            <w:instrText xml:space="preserve"> PAGEREF _Toc137231877 \h </w:instrText>
          </w:r>
          <w:r>
            <w:rPr>
              <w:noProof/>
            </w:rPr>
          </w:r>
          <w:r>
            <w:rPr>
              <w:noProof/>
            </w:rPr>
            <w:fldChar w:fldCharType="separate"/>
          </w:r>
          <w:r>
            <w:rPr>
              <w:noProof/>
            </w:rPr>
            <w:t>9</w:t>
          </w:r>
          <w:r>
            <w:rPr>
              <w:noProof/>
            </w:rPr>
            <w:fldChar w:fldCharType="end"/>
          </w:r>
        </w:p>
        <w:p w14:paraId="33292C1B" w14:textId="4C7A17A0" w:rsidR="000C0A28" w:rsidRDefault="000C0A28">
          <w:pPr>
            <w:pStyle w:val="Obsah3"/>
            <w:tabs>
              <w:tab w:val="left" w:pos="1540"/>
              <w:tab w:val="right" w:leader="dot" w:pos="8777"/>
            </w:tabs>
            <w:rPr>
              <w:rFonts w:asciiTheme="minorHAnsi" w:hAnsiTheme="minorHAnsi" w:cstheme="minorBidi"/>
              <w:noProof/>
              <w:kern w:val="2"/>
              <w:lang w:val="sk-SK" w:eastAsia="sk-SK"/>
              <w14:ligatures w14:val="standardContextual"/>
            </w:rPr>
          </w:pPr>
          <w:r>
            <w:rPr>
              <w:noProof/>
            </w:rPr>
            <w:t>1.4.3</w:t>
          </w:r>
          <w:r>
            <w:rPr>
              <w:rFonts w:asciiTheme="minorHAnsi" w:hAnsiTheme="minorHAnsi" w:cstheme="minorBidi"/>
              <w:noProof/>
              <w:kern w:val="2"/>
              <w:lang w:val="sk-SK" w:eastAsia="sk-SK"/>
              <w14:ligatures w14:val="standardContextual"/>
            </w:rPr>
            <w:tab/>
          </w:r>
          <w:r>
            <w:rPr>
              <w:noProof/>
            </w:rPr>
            <w:t>Konvolučné neurónové siete (Convolutional network)</w:t>
          </w:r>
          <w:r>
            <w:rPr>
              <w:noProof/>
            </w:rPr>
            <w:tab/>
          </w:r>
          <w:r>
            <w:rPr>
              <w:noProof/>
            </w:rPr>
            <w:fldChar w:fldCharType="begin"/>
          </w:r>
          <w:r>
            <w:rPr>
              <w:noProof/>
            </w:rPr>
            <w:instrText xml:space="preserve"> PAGEREF _Toc137231878 \h </w:instrText>
          </w:r>
          <w:r>
            <w:rPr>
              <w:noProof/>
            </w:rPr>
          </w:r>
          <w:r>
            <w:rPr>
              <w:noProof/>
            </w:rPr>
            <w:fldChar w:fldCharType="separate"/>
          </w:r>
          <w:r>
            <w:rPr>
              <w:noProof/>
            </w:rPr>
            <w:t>10</w:t>
          </w:r>
          <w:r>
            <w:rPr>
              <w:noProof/>
            </w:rPr>
            <w:fldChar w:fldCharType="end"/>
          </w:r>
        </w:p>
        <w:p w14:paraId="4D8DD103" w14:textId="3D15D111"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1.5</w:t>
          </w:r>
          <w:r>
            <w:rPr>
              <w:rFonts w:asciiTheme="minorHAnsi" w:hAnsiTheme="minorHAnsi" w:cstheme="minorBidi"/>
              <w:noProof/>
              <w:kern w:val="2"/>
              <w:lang w:val="sk-SK" w:eastAsia="sk-SK"/>
              <w14:ligatures w14:val="standardContextual"/>
            </w:rPr>
            <w:tab/>
          </w:r>
          <w:r>
            <w:rPr>
              <w:noProof/>
            </w:rPr>
            <w:t>Typy učenia</w:t>
          </w:r>
          <w:r>
            <w:rPr>
              <w:noProof/>
            </w:rPr>
            <w:tab/>
          </w:r>
          <w:r>
            <w:rPr>
              <w:noProof/>
            </w:rPr>
            <w:fldChar w:fldCharType="begin"/>
          </w:r>
          <w:r>
            <w:rPr>
              <w:noProof/>
            </w:rPr>
            <w:instrText xml:space="preserve"> PAGEREF _Toc137231879 \h </w:instrText>
          </w:r>
          <w:r>
            <w:rPr>
              <w:noProof/>
            </w:rPr>
          </w:r>
          <w:r>
            <w:rPr>
              <w:noProof/>
            </w:rPr>
            <w:fldChar w:fldCharType="separate"/>
          </w:r>
          <w:r>
            <w:rPr>
              <w:noProof/>
            </w:rPr>
            <w:t>11</w:t>
          </w:r>
          <w:r>
            <w:rPr>
              <w:noProof/>
            </w:rPr>
            <w:fldChar w:fldCharType="end"/>
          </w:r>
        </w:p>
        <w:p w14:paraId="54984BB0" w14:textId="02232CA6" w:rsidR="000C0A28" w:rsidRDefault="000C0A28">
          <w:pPr>
            <w:pStyle w:val="Obsah3"/>
            <w:tabs>
              <w:tab w:val="left" w:pos="1540"/>
              <w:tab w:val="right" w:leader="dot" w:pos="8777"/>
            </w:tabs>
            <w:rPr>
              <w:rFonts w:asciiTheme="minorHAnsi" w:hAnsiTheme="minorHAnsi" w:cstheme="minorBidi"/>
              <w:noProof/>
              <w:kern w:val="2"/>
              <w:lang w:val="sk-SK" w:eastAsia="sk-SK"/>
              <w14:ligatures w14:val="standardContextual"/>
            </w:rPr>
          </w:pPr>
          <w:r>
            <w:rPr>
              <w:noProof/>
            </w:rPr>
            <w:t>1.5.1</w:t>
          </w:r>
          <w:r>
            <w:rPr>
              <w:rFonts w:asciiTheme="minorHAnsi" w:hAnsiTheme="minorHAnsi" w:cstheme="minorBidi"/>
              <w:noProof/>
              <w:kern w:val="2"/>
              <w:lang w:val="sk-SK" w:eastAsia="sk-SK"/>
              <w14:ligatures w14:val="standardContextual"/>
            </w:rPr>
            <w:tab/>
          </w:r>
          <w:r>
            <w:rPr>
              <w:noProof/>
            </w:rPr>
            <w:t>Učenie s učiteľom (Supervised learning)</w:t>
          </w:r>
          <w:r>
            <w:rPr>
              <w:noProof/>
            </w:rPr>
            <w:tab/>
          </w:r>
          <w:r>
            <w:rPr>
              <w:noProof/>
            </w:rPr>
            <w:fldChar w:fldCharType="begin"/>
          </w:r>
          <w:r>
            <w:rPr>
              <w:noProof/>
            </w:rPr>
            <w:instrText xml:space="preserve"> PAGEREF _Toc137231880 \h </w:instrText>
          </w:r>
          <w:r>
            <w:rPr>
              <w:noProof/>
            </w:rPr>
          </w:r>
          <w:r>
            <w:rPr>
              <w:noProof/>
            </w:rPr>
            <w:fldChar w:fldCharType="separate"/>
          </w:r>
          <w:r>
            <w:rPr>
              <w:noProof/>
            </w:rPr>
            <w:t>11</w:t>
          </w:r>
          <w:r>
            <w:rPr>
              <w:noProof/>
            </w:rPr>
            <w:fldChar w:fldCharType="end"/>
          </w:r>
        </w:p>
        <w:p w14:paraId="719C727B" w14:textId="5D4DBEFE" w:rsidR="000C0A28" w:rsidRDefault="000C0A28">
          <w:pPr>
            <w:pStyle w:val="Obsah3"/>
            <w:tabs>
              <w:tab w:val="left" w:pos="1540"/>
              <w:tab w:val="right" w:leader="dot" w:pos="8777"/>
            </w:tabs>
            <w:rPr>
              <w:rFonts w:asciiTheme="minorHAnsi" w:hAnsiTheme="minorHAnsi" w:cstheme="minorBidi"/>
              <w:noProof/>
              <w:kern w:val="2"/>
              <w:lang w:val="sk-SK" w:eastAsia="sk-SK"/>
              <w14:ligatures w14:val="standardContextual"/>
            </w:rPr>
          </w:pPr>
          <w:r>
            <w:rPr>
              <w:noProof/>
            </w:rPr>
            <w:t>1.5.2</w:t>
          </w:r>
          <w:r>
            <w:rPr>
              <w:rFonts w:asciiTheme="minorHAnsi" w:hAnsiTheme="minorHAnsi" w:cstheme="minorBidi"/>
              <w:noProof/>
              <w:kern w:val="2"/>
              <w:lang w:val="sk-SK" w:eastAsia="sk-SK"/>
              <w14:ligatures w14:val="standardContextual"/>
            </w:rPr>
            <w:tab/>
          </w:r>
          <w:r>
            <w:rPr>
              <w:noProof/>
            </w:rPr>
            <w:t>Učenie bez učiteľa (Unsupervised learning)</w:t>
          </w:r>
          <w:r>
            <w:rPr>
              <w:noProof/>
            </w:rPr>
            <w:tab/>
          </w:r>
          <w:r>
            <w:rPr>
              <w:noProof/>
            </w:rPr>
            <w:fldChar w:fldCharType="begin"/>
          </w:r>
          <w:r>
            <w:rPr>
              <w:noProof/>
            </w:rPr>
            <w:instrText xml:space="preserve"> PAGEREF _Toc137231881 \h </w:instrText>
          </w:r>
          <w:r>
            <w:rPr>
              <w:noProof/>
            </w:rPr>
          </w:r>
          <w:r>
            <w:rPr>
              <w:noProof/>
            </w:rPr>
            <w:fldChar w:fldCharType="separate"/>
          </w:r>
          <w:r>
            <w:rPr>
              <w:noProof/>
            </w:rPr>
            <w:t>12</w:t>
          </w:r>
          <w:r>
            <w:rPr>
              <w:noProof/>
            </w:rPr>
            <w:fldChar w:fldCharType="end"/>
          </w:r>
        </w:p>
        <w:p w14:paraId="19E0C6D5" w14:textId="586B5639" w:rsidR="000C0A28" w:rsidRDefault="000C0A28">
          <w:pPr>
            <w:pStyle w:val="Obsah3"/>
            <w:tabs>
              <w:tab w:val="left" w:pos="1540"/>
              <w:tab w:val="right" w:leader="dot" w:pos="8777"/>
            </w:tabs>
            <w:rPr>
              <w:rFonts w:asciiTheme="minorHAnsi" w:hAnsiTheme="minorHAnsi" w:cstheme="minorBidi"/>
              <w:noProof/>
              <w:kern w:val="2"/>
              <w:lang w:val="sk-SK" w:eastAsia="sk-SK"/>
              <w14:ligatures w14:val="standardContextual"/>
            </w:rPr>
          </w:pPr>
          <w:r>
            <w:rPr>
              <w:noProof/>
            </w:rPr>
            <w:t>1.5.3</w:t>
          </w:r>
          <w:r>
            <w:rPr>
              <w:rFonts w:asciiTheme="minorHAnsi" w:hAnsiTheme="minorHAnsi" w:cstheme="minorBidi"/>
              <w:noProof/>
              <w:kern w:val="2"/>
              <w:lang w:val="sk-SK" w:eastAsia="sk-SK"/>
              <w14:ligatures w14:val="standardContextual"/>
            </w:rPr>
            <w:tab/>
          </w:r>
          <w:r>
            <w:rPr>
              <w:noProof/>
            </w:rPr>
            <w:t>Reinforcement learning</w:t>
          </w:r>
          <w:r>
            <w:rPr>
              <w:noProof/>
            </w:rPr>
            <w:tab/>
          </w:r>
          <w:r>
            <w:rPr>
              <w:noProof/>
            </w:rPr>
            <w:fldChar w:fldCharType="begin"/>
          </w:r>
          <w:r>
            <w:rPr>
              <w:noProof/>
            </w:rPr>
            <w:instrText xml:space="preserve"> PAGEREF _Toc137231882 \h </w:instrText>
          </w:r>
          <w:r>
            <w:rPr>
              <w:noProof/>
            </w:rPr>
          </w:r>
          <w:r>
            <w:rPr>
              <w:noProof/>
            </w:rPr>
            <w:fldChar w:fldCharType="separate"/>
          </w:r>
          <w:r>
            <w:rPr>
              <w:noProof/>
            </w:rPr>
            <w:t>12</w:t>
          </w:r>
          <w:r>
            <w:rPr>
              <w:noProof/>
            </w:rPr>
            <w:fldChar w:fldCharType="end"/>
          </w:r>
        </w:p>
        <w:p w14:paraId="5F388D74" w14:textId="0C687F6F" w:rsidR="000C0A28" w:rsidRDefault="000C0A28">
          <w:pPr>
            <w:pStyle w:val="Obsah1"/>
            <w:rPr>
              <w:rFonts w:asciiTheme="minorHAnsi" w:hAnsiTheme="minorHAnsi" w:cstheme="minorBidi"/>
              <w:b w:val="0"/>
              <w:kern w:val="2"/>
              <w:sz w:val="22"/>
              <w:szCs w:val="22"/>
              <w:lang w:val="sk-SK" w:eastAsia="sk-SK"/>
              <w14:ligatures w14:val="standardContextual"/>
            </w:rPr>
          </w:pPr>
          <w:r>
            <w:t>2</w:t>
          </w:r>
          <w:r>
            <w:rPr>
              <w:rFonts w:asciiTheme="minorHAnsi" w:hAnsiTheme="minorHAnsi" w:cstheme="minorBidi"/>
              <w:b w:val="0"/>
              <w:kern w:val="2"/>
              <w:sz w:val="22"/>
              <w:szCs w:val="22"/>
              <w:lang w:val="sk-SK" w:eastAsia="sk-SK"/>
              <w14:ligatures w14:val="standardContextual"/>
            </w:rPr>
            <w:tab/>
          </w:r>
          <w:r>
            <w:t>Pruning</w:t>
          </w:r>
          <w:r>
            <w:tab/>
          </w:r>
          <w:r>
            <w:fldChar w:fldCharType="begin"/>
          </w:r>
          <w:r>
            <w:instrText xml:space="preserve"> PAGEREF _Toc137231883 \h </w:instrText>
          </w:r>
          <w:r>
            <w:fldChar w:fldCharType="separate"/>
          </w:r>
          <w:r>
            <w:t>13</w:t>
          </w:r>
          <w:r>
            <w:fldChar w:fldCharType="end"/>
          </w:r>
        </w:p>
        <w:p w14:paraId="17977E33" w14:textId="1A774CCD"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2.6</w:t>
          </w:r>
          <w:r>
            <w:rPr>
              <w:rFonts w:asciiTheme="minorHAnsi" w:hAnsiTheme="minorHAnsi" w:cstheme="minorBidi"/>
              <w:noProof/>
              <w:kern w:val="2"/>
              <w:lang w:val="sk-SK" w:eastAsia="sk-SK"/>
              <w14:ligatures w14:val="standardContextual"/>
            </w:rPr>
            <w:tab/>
          </w:r>
          <w:r>
            <w:rPr>
              <w:noProof/>
            </w:rPr>
            <w:t>Váhový pruning</w:t>
          </w:r>
          <w:r>
            <w:rPr>
              <w:noProof/>
            </w:rPr>
            <w:tab/>
          </w:r>
          <w:r>
            <w:rPr>
              <w:noProof/>
            </w:rPr>
            <w:fldChar w:fldCharType="begin"/>
          </w:r>
          <w:r>
            <w:rPr>
              <w:noProof/>
            </w:rPr>
            <w:instrText xml:space="preserve"> PAGEREF _Toc137231884 \h </w:instrText>
          </w:r>
          <w:r>
            <w:rPr>
              <w:noProof/>
            </w:rPr>
          </w:r>
          <w:r>
            <w:rPr>
              <w:noProof/>
            </w:rPr>
            <w:fldChar w:fldCharType="separate"/>
          </w:r>
          <w:r>
            <w:rPr>
              <w:noProof/>
            </w:rPr>
            <w:t>14</w:t>
          </w:r>
          <w:r>
            <w:rPr>
              <w:noProof/>
            </w:rPr>
            <w:fldChar w:fldCharType="end"/>
          </w:r>
        </w:p>
        <w:p w14:paraId="29D122F3" w14:textId="50570C84"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2.7</w:t>
          </w:r>
          <w:r>
            <w:rPr>
              <w:rFonts w:asciiTheme="minorHAnsi" w:hAnsiTheme="minorHAnsi" w:cstheme="minorBidi"/>
              <w:noProof/>
              <w:kern w:val="2"/>
              <w:lang w:val="sk-SK" w:eastAsia="sk-SK"/>
              <w14:ligatures w14:val="standardContextual"/>
            </w:rPr>
            <w:tab/>
          </w:r>
          <w:r>
            <w:rPr>
              <w:noProof/>
            </w:rPr>
            <w:t>Jednotkový pruning</w:t>
          </w:r>
          <w:r>
            <w:rPr>
              <w:noProof/>
            </w:rPr>
            <w:tab/>
          </w:r>
          <w:r>
            <w:rPr>
              <w:noProof/>
            </w:rPr>
            <w:fldChar w:fldCharType="begin"/>
          </w:r>
          <w:r>
            <w:rPr>
              <w:noProof/>
            </w:rPr>
            <w:instrText xml:space="preserve"> PAGEREF _Toc137231885 \h </w:instrText>
          </w:r>
          <w:r>
            <w:rPr>
              <w:noProof/>
            </w:rPr>
          </w:r>
          <w:r>
            <w:rPr>
              <w:noProof/>
            </w:rPr>
            <w:fldChar w:fldCharType="separate"/>
          </w:r>
          <w:r>
            <w:rPr>
              <w:noProof/>
            </w:rPr>
            <w:t>14</w:t>
          </w:r>
          <w:r>
            <w:rPr>
              <w:noProof/>
            </w:rPr>
            <w:fldChar w:fldCharType="end"/>
          </w:r>
        </w:p>
        <w:p w14:paraId="57369580" w14:textId="3952DA31"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2.8</w:t>
          </w:r>
          <w:r>
            <w:rPr>
              <w:rFonts w:asciiTheme="minorHAnsi" w:hAnsiTheme="minorHAnsi" w:cstheme="minorBidi"/>
              <w:noProof/>
              <w:kern w:val="2"/>
              <w:lang w:val="sk-SK" w:eastAsia="sk-SK"/>
              <w14:ligatures w14:val="standardContextual"/>
            </w:rPr>
            <w:tab/>
          </w:r>
          <w:r>
            <w:rPr>
              <w:noProof/>
            </w:rPr>
            <w:t>Veľkostný pruning</w:t>
          </w:r>
          <w:r>
            <w:rPr>
              <w:noProof/>
            </w:rPr>
            <w:tab/>
          </w:r>
          <w:r>
            <w:rPr>
              <w:noProof/>
            </w:rPr>
            <w:fldChar w:fldCharType="begin"/>
          </w:r>
          <w:r>
            <w:rPr>
              <w:noProof/>
            </w:rPr>
            <w:instrText xml:space="preserve"> PAGEREF _Toc137231886 \h </w:instrText>
          </w:r>
          <w:r>
            <w:rPr>
              <w:noProof/>
            </w:rPr>
          </w:r>
          <w:r>
            <w:rPr>
              <w:noProof/>
            </w:rPr>
            <w:fldChar w:fldCharType="separate"/>
          </w:r>
          <w:r>
            <w:rPr>
              <w:noProof/>
            </w:rPr>
            <w:t>14</w:t>
          </w:r>
          <w:r>
            <w:rPr>
              <w:noProof/>
            </w:rPr>
            <w:fldChar w:fldCharType="end"/>
          </w:r>
        </w:p>
        <w:p w14:paraId="64122571" w14:textId="611A2148"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2.9</w:t>
          </w:r>
          <w:r>
            <w:rPr>
              <w:rFonts w:asciiTheme="minorHAnsi" w:hAnsiTheme="minorHAnsi" w:cstheme="minorBidi"/>
              <w:noProof/>
              <w:kern w:val="2"/>
              <w:lang w:val="sk-SK" w:eastAsia="sk-SK"/>
              <w14:ligatures w14:val="standardContextual"/>
            </w:rPr>
            <w:tab/>
          </w:r>
          <w:r>
            <w:rPr>
              <w:noProof/>
            </w:rPr>
            <w:t>Štruktúrovaný pruning</w:t>
          </w:r>
          <w:r>
            <w:rPr>
              <w:noProof/>
            </w:rPr>
            <w:tab/>
          </w:r>
          <w:r>
            <w:rPr>
              <w:noProof/>
            </w:rPr>
            <w:fldChar w:fldCharType="begin"/>
          </w:r>
          <w:r>
            <w:rPr>
              <w:noProof/>
            </w:rPr>
            <w:instrText xml:space="preserve"> PAGEREF _Toc137231887 \h </w:instrText>
          </w:r>
          <w:r>
            <w:rPr>
              <w:noProof/>
            </w:rPr>
          </w:r>
          <w:r>
            <w:rPr>
              <w:noProof/>
            </w:rPr>
            <w:fldChar w:fldCharType="separate"/>
          </w:r>
          <w:r>
            <w:rPr>
              <w:noProof/>
            </w:rPr>
            <w:t>14</w:t>
          </w:r>
          <w:r>
            <w:rPr>
              <w:noProof/>
            </w:rPr>
            <w:fldChar w:fldCharType="end"/>
          </w:r>
        </w:p>
        <w:p w14:paraId="27334701" w14:textId="2CC47240"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2.10</w:t>
          </w:r>
          <w:r>
            <w:rPr>
              <w:rFonts w:asciiTheme="minorHAnsi" w:hAnsiTheme="minorHAnsi" w:cstheme="minorBidi"/>
              <w:noProof/>
              <w:kern w:val="2"/>
              <w:lang w:val="sk-SK" w:eastAsia="sk-SK"/>
              <w14:ligatures w14:val="standardContextual"/>
            </w:rPr>
            <w:tab/>
          </w:r>
          <w:r>
            <w:rPr>
              <w:noProof/>
            </w:rPr>
            <w:t>Náhodný pruning</w:t>
          </w:r>
          <w:r>
            <w:rPr>
              <w:noProof/>
            </w:rPr>
            <w:tab/>
          </w:r>
          <w:r>
            <w:rPr>
              <w:noProof/>
            </w:rPr>
            <w:fldChar w:fldCharType="begin"/>
          </w:r>
          <w:r>
            <w:rPr>
              <w:noProof/>
            </w:rPr>
            <w:instrText xml:space="preserve"> PAGEREF _Toc137231888 \h </w:instrText>
          </w:r>
          <w:r>
            <w:rPr>
              <w:noProof/>
            </w:rPr>
          </w:r>
          <w:r>
            <w:rPr>
              <w:noProof/>
            </w:rPr>
            <w:fldChar w:fldCharType="separate"/>
          </w:r>
          <w:r>
            <w:rPr>
              <w:noProof/>
            </w:rPr>
            <w:t>15</w:t>
          </w:r>
          <w:r>
            <w:rPr>
              <w:noProof/>
            </w:rPr>
            <w:fldChar w:fldCharType="end"/>
          </w:r>
        </w:p>
        <w:p w14:paraId="7537BADD" w14:textId="5450CAA8" w:rsidR="000C0A28" w:rsidRDefault="000C0A28">
          <w:pPr>
            <w:pStyle w:val="Obsah1"/>
            <w:rPr>
              <w:rFonts w:asciiTheme="minorHAnsi" w:hAnsiTheme="minorHAnsi" w:cstheme="minorBidi"/>
              <w:b w:val="0"/>
              <w:kern w:val="2"/>
              <w:sz w:val="22"/>
              <w:szCs w:val="22"/>
              <w:lang w:val="sk-SK" w:eastAsia="sk-SK"/>
              <w14:ligatures w14:val="standardContextual"/>
            </w:rPr>
          </w:pPr>
          <w:r>
            <w:t>3</w:t>
          </w:r>
          <w:r>
            <w:rPr>
              <w:rFonts w:asciiTheme="minorHAnsi" w:hAnsiTheme="minorHAnsi" w:cstheme="minorBidi"/>
              <w:b w:val="0"/>
              <w:kern w:val="2"/>
              <w:sz w:val="22"/>
              <w:szCs w:val="22"/>
              <w:lang w:val="sk-SK" w:eastAsia="sk-SK"/>
              <w14:ligatures w14:val="standardContextual"/>
            </w:rPr>
            <w:tab/>
          </w:r>
          <w:r>
            <w:t>Analýza efektivity pruningových algoritmov</w:t>
          </w:r>
          <w:r>
            <w:tab/>
          </w:r>
          <w:r>
            <w:fldChar w:fldCharType="begin"/>
          </w:r>
          <w:r>
            <w:instrText xml:space="preserve"> PAGEREF _Toc137231889 \h </w:instrText>
          </w:r>
          <w:r>
            <w:fldChar w:fldCharType="separate"/>
          </w:r>
          <w:r>
            <w:t>16</w:t>
          </w:r>
          <w:r>
            <w:fldChar w:fldCharType="end"/>
          </w:r>
        </w:p>
        <w:p w14:paraId="7608B7C1" w14:textId="79A9C2CF"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3.11</w:t>
          </w:r>
          <w:r>
            <w:rPr>
              <w:rFonts w:asciiTheme="minorHAnsi" w:hAnsiTheme="minorHAnsi" w:cstheme="minorBidi"/>
              <w:noProof/>
              <w:kern w:val="2"/>
              <w:lang w:val="sk-SK" w:eastAsia="sk-SK"/>
              <w14:ligatures w14:val="standardContextual"/>
            </w:rPr>
            <w:tab/>
          </w:r>
          <w:r>
            <w:rPr>
              <w:noProof/>
            </w:rPr>
            <w:t>Voľba dát a architektúry</w:t>
          </w:r>
          <w:r>
            <w:rPr>
              <w:noProof/>
            </w:rPr>
            <w:tab/>
          </w:r>
          <w:r>
            <w:rPr>
              <w:noProof/>
            </w:rPr>
            <w:fldChar w:fldCharType="begin"/>
          </w:r>
          <w:r>
            <w:rPr>
              <w:noProof/>
            </w:rPr>
            <w:instrText xml:space="preserve"> PAGEREF _Toc137231890 \h </w:instrText>
          </w:r>
          <w:r>
            <w:rPr>
              <w:noProof/>
            </w:rPr>
          </w:r>
          <w:r>
            <w:rPr>
              <w:noProof/>
            </w:rPr>
            <w:fldChar w:fldCharType="separate"/>
          </w:r>
          <w:r>
            <w:rPr>
              <w:noProof/>
            </w:rPr>
            <w:t>16</w:t>
          </w:r>
          <w:r>
            <w:rPr>
              <w:noProof/>
            </w:rPr>
            <w:fldChar w:fldCharType="end"/>
          </w:r>
        </w:p>
        <w:p w14:paraId="477E508A" w14:textId="3592C317"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3.12</w:t>
          </w:r>
          <w:r>
            <w:rPr>
              <w:rFonts w:asciiTheme="minorHAnsi" w:hAnsiTheme="minorHAnsi" w:cstheme="minorBidi"/>
              <w:noProof/>
              <w:kern w:val="2"/>
              <w:lang w:val="sk-SK" w:eastAsia="sk-SK"/>
              <w14:ligatures w14:val="standardContextual"/>
            </w:rPr>
            <w:tab/>
          </w:r>
          <w:r>
            <w:rPr>
              <w:noProof/>
            </w:rPr>
            <w:t>Neuronová sieť s dopredným šírením</w:t>
          </w:r>
          <w:r>
            <w:rPr>
              <w:noProof/>
            </w:rPr>
            <w:tab/>
          </w:r>
          <w:r>
            <w:rPr>
              <w:noProof/>
            </w:rPr>
            <w:fldChar w:fldCharType="begin"/>
          </w:r>
          <w:r>
            <w:rPr>
              <w:noProof/>
            </w:rPr>
            <w:instrText xml:space="preserve"> PAGEREF _Toc137231891 \h </w:instrText>
          </w:r>
          <w:r>
            <w:rPr>
              <w:noProof/>
            </w:rPr>
          </w:r>
          <w:r>
            <w:rPr>
              <w:noProof/>
            </w:rPr>
            <w:fldChar w:fldCharType="separate"/>
          </w:r>
          <w:r>
            <w:rPr>
              <w:noProof/>
            </w:rPr>
            <w:t>18</w:t>
          </w:r>
          <w:r>
            <w:rPr>
              <w:noProof/>
            </w:rPr>
            <w:fldChar w:fldCharType="end"/>
          </w:r>
        </w:p>
        <w:p w14:paraId="53E4877D" w14:textId="7A4DB395"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t>3.12.1</w:t>
          </w:r>
          <w:r>
            <w:rPr>
              <w:rFonts w:asciiTheme="minorHAnsi" w:hAnsiTheme="minorHAnsi" w:cstheme="minorBidi"/>
              <w:noProof/>
              <w:kern w:val="2"/>
              <w:lang w:val="sk-SK" w:eastAsia="sk-SK"/>
              <w14:ligatures w14:val="standardContextual"/>
            </w:rPr>
            <w:tab/>
          </w:r>
          <w:r>
            <w:rPr>
              <w:noProof/>
            </w:rPr>
            <w:t>Stratová a optimizačná funkcia a trénovanie modelu</w:t>
          </w:r>
          <w:r>
            <w:rPr>
              <w:noProof/>
            </w:rPr>
            <w:tab/>
          </w:r>
          <w:r>
            <w:rPr>
              <w:noProof/>
            </w:rPr>
            <w:fldChar w:fldCharType="begin"/>
          </w:r>
          <w:r>
            <w:rPr>
              <w:noProof/>
            </w:rPr>
            <w:instrText xml:space="preserve"> PAGEREF _Toc137231892 \h </w:instrText>
          </w:r>
          <w:r>
            <w:rPr>
              <w:noProof/>
            </w:rPr>
          </w:r>
          <w:r>
            <w:rPr>
              <w:noProof/>
            </w:rPr>
            <w:fldChar w:fldCharType="separate"/>
          </w:r>
          <w:r>
            <w:rPr>
              <w:noProof/>
            </w:rPr>
            <w:t>19</w:t>
          </w:r>
          <w:r>
            <w:rPr>
              <w:noProof/>
            </w:rPr>
            <w:fldChar w:fldCharType="end"/>
          </w:r>
        </w:p>
        <w:p w14:paraId="012E9996" w14:textId="302B072E"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t>3.12.2</w:t>
          </w:r>
          <w:r>
            <w:rPr>
              <w:rFonts w:asciiTheme="minorHAnsi" w:hAnsiTheme="minorHAnsi" w:cstheme="minorBidi"/>
              <w:noProof/>
              <w:kern w:val="2"/>
              <w:lang w:val="sk-SK" w:eastAsia="sk-SK"/>
              <w14:ligatures w14:val="standardContextual"/>
            </w:rPr>
            <w:tab/>
          </w:r>
          <w:r>
            <w:rPr>
              <w:noProof/>
            </w:rPr>
            <w:t>Výpočet presnosti modelu</w:t>
          </w:r>
          <w:r>
            <w:rPr>
              <w:noProof/>
            </w:rPr>
            <w:tab/>
          </w:r>
          <w:r>
            <w:rPr>
              <w:noProof/>
            </w:rPr>
            <w:fldChar w:fldCharType="begin"/>
          </w:r>
          <w:r>
            <w:rPr>
              <w:noProof/>
            </w:rPr>
            <w:instrText xml:space="preserve"> PAGEREF _Toc137231893 \h </w:instrText>
          </w:r>
          <w:r>
            <w:rPr>
              <w:noProof/>
            </w:rPr>
          </w:r>
          <w:r>
            <w:rPr>
              <w:noProof/>
            </w:rPr>
            <w:fldChar w:fldCharType="separate"/>
          </w:r>
          <w:r>
            <w:rPr>
              <w:noProof/>
            </w:rPr>
            <w:t>20</w:t>
          </w:r>
          <w:r>
            <w:rPr>
              <w:noProof/>
            </w:rPr>
            <w:fldChar w:fldCharType="end"/>
          </w:r>
        </w:p>
        <w:p w14:paraId="73C6B46E" w14:textId="1529B26C"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t>3.12.3</w:t>
          </w:r>
          <w:r>
            <w:rPr>
              <w:rFonts w:asciiTheme="minorHAnsi" w:hAnsiTheme="minorHAnsi" w:cstheme="minorBidi"/>
              <w:noProof/>
              <w:kern w:val="2"/>
              <w:lang w:val="sk-SK" w:eastAsia="sk-SK"/>
              <w14:ligatures w14:val="standardContextual"/>
            </w:rPr>
            <w:tab/>
          </w:r>
          <w:r>
            <w:rPr>
              <w:noProof/>
            </w:rPr>
            <w:t>Výpočet počtu parametrov</w:t>
          </w:r>
          <w:r>
            <w:rPr>
              <w:noProof/>
            </w:rPr>
            <w:tab/>
          </w:r>
          <w:r>
            <w:rPr>
              <w:noProof/>
            </w:rPr>
            <w:fldChar w:fldCharType="begin"/>
          </w:r>
          <w:r>
            <w:rPr>
              <w:noProof/>
            </w:rPr>
            <w:instrText xml:space="preserve"> PAGEREF _Toc137231894 \h </w:instrText>
          </w:r>
          <w:r>
            <w:rPr>
              <w:noProof/>
            </w:rPr>
          </w:r>
          <w:r>
            <w:rPr>
              <w:noProof/>
            </w:rPr>
            <w:fldChar w:fldCharType="separate"/>
          </w:r>
          <w:r>
            <w:rPr>
              <w:noProof/>
            </w:rPr>
            <w:t>21</w:t>
          </w:r>
          <w:r>
            <w:rPr>
              <w:noProof/>
            </w:rPr>
            <w:fldChar w:fldCharType="end"/>
          </w:r>
        </w:p>
        <w:p w14:paraId="2904CEDC" w14:textId="7EC85905"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t>3.12.4</w:t>
          </w:r>
          <w:r>
            <w:rPr>
              <w:rFonts w:asciiTheme="minorHAnsi" w:hAnsiTheme="minorHAnsi" w:cstheme="minorBidi"/>
              <w:noProof/>
              <w:kern w:val="2"/>
              <w:lang w:val="sk-SK" w:eastAsia="sk-SK"/>
              <w14:ligatures w14:val="standardContextual"/>
            </w:rPr>
            <w:tab/>
          </w:r>
          <w:r>
            <w:rPr>
              <w:noProof/>
            </w:rPr>
            <w:t>Pruningové algoritmy</w:t>
          </w:r>
          <w:r>
            <w:rPr>
              <w:noProof/>
            </w:rPr>
            <w:tab/>
          </w:r>
          <w:r>
            <w:rPr>
              <w:noProof/>
            </w:rPr>
            <w:fldChar w:fldCharType="begin"/>
          </w:r>
          <w:r>
            <w:rPr>
              <w:noProof/>
            </w:rPr>
            <w:instrText xml:space="preserve"> PAGEREF _Toc137231895 \h </w:instrText>
          </w:r>
          <w:r>
            <w:rPr>
              <w:noProof/>
            </w:rPr>
          </w:r>
          <w:r>
            <w:rPr>
              <w:noProof/>
            </w:rPr>
            <w:fldChar w:fldCharType="separate"/>
          </w:r>
          <w:r>
            <w:rPr>
              <w:noProof/>
            </w:rPr>
            <w:t>22</w:t>
          </w:r>
          <w:r>
            <w:rPr>
              <w:noProof/>
            </w:rPr>
            <w:fldChar w:fldCharType="end"/>
          </w:r>
        </w:p>
        <w:p w14:paraId="38808658" w14:textId="581F5B33"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t>3.12.5</w:t>
          </w:r>
          <w:r>
            <w:rPr>
              <w:rFonts w:asciiTheme="minorHAnsi" w:hAnsiTheme="minorHAnsi" w:cstheme="minorBidi"/>
              <w:noProof/>
              <w:kern w:val="2"/>
              <w:lang w:val="sk-SK" w:eastAsia="sk-SK"/>
              <w14:ligatures w14:val="standardContextual"/>
            </w:rPr>
            <w:tab/>
          </w:r>
          <w:r>
            <w:rPr>
              <w:noProof/>
            </w:rPr>
            <w:t>Porovnanie pruningových algoritmov</w:t>
          </w:r>
          <w:r>
            <w:rPr>
              <w:noProof/>
            </w:rPr>
            <w:tab/>
          </w:r>
          <w:r>
            <w:rPr>
              <w:noProof/>
            </w:rPr>
            <w:fldChar w:fldCharType="begin"/>
          </w:r>
          <w:r>
            <w:rPr>
              <w:noProof/>
            </w:rPr>
            <w:instrText xml:space="preserve"> PAGEREF _Toc137231896 \h </w:instrText>
          </w:r>
          <w:r>
            <w:rPr>
              <w:noProof/>
            </w:rPr>
          </w:r>
          <w:r>
            <w:rPr>
              <w:noProof/>
            </w:rPr>
            <w:fldChar w:fldCharType="separate"/>
          </w:r>
          <w:r>
            <w:rPr>
              <w:noProof/>
            </w:rPr>
            <w:t>24</w:t>
          </w:r>
          <w:r>
            <w:rPr>
              <w:noProof/>
            </w:rPr>
            <w:fldChar w:fldCharType="end"/>
          </w:r>
        </w:p>
        <w:p w14:paraId="35AEAF31" w14:textId="28D98B4D" w:rsidR="000C0A28" w:rsidRDefault="000C0A28">
          <w:pPr>
            <w:pStyle w:val="Obsah2"/>
            <w:tabs>
              <w:tab w:val="left" w:pos="851"/>
              <w:tab w:val="right" w:leader="dot" w:pos="8777"/>
            </w:tabs>
            <w:rPr>
              <w:rFonts w:asciiTheme="minorHAnsi" w:hAnsiTheme="minorHAnsi" w:cstheme="minorBidi"/>
              <w:noProof/>
              <w:kern w:val="2"/>
              <w:lang w:val="sk-SK" w:eastAsia="sk-SK"/>
              <w14:ligatures w14:val="standardContextual"/>
            </w:rPr>
          </w:pPr>
          <w:r>
            <w:rPr>
              <w:noProof/>
            </w:rPr>
            <w:t>3.13</w:t>
          </w:r>
          <w:r>
            <w:rPr>
              <w:rFonts w:asciiTheme="minorHAnsi" w:hAnsiTheme="minorHAnsi" w:cstheme="minorBidi"/>
              <w:noProof/>
              <w:kern w:val="2"/>
              <w:lang w:val="sk-SK" w:eastAsia="sk-SK"/>
              <w14:ligatures w14:val="standardContextual"/>
            </w:rPr>
            <w:tab/>
          </w:r>
          <w:r>
            <w:rPr>
              <w:noProof/>
            </w:rPr>
            <w:t>Konvolučná neurónová sieť</w:t>
          </w:r>
          <w:r>
            <w:rPr>
              <w:noProof/>
            </w:rPr>
            <w:tab/>
          </w:r>
          <w:r>
            <w:rPr>
              <w:noProof/>
            </w:rPr>
            <w:fldChar w:fldCharType="begin"/>
          </w:r>
          <w:r>
            <w:rPr>
              <w:noProof/>
            </w:rPr>
            <w:instrText xml:space="preserve"> PAGEREF _Toc137231897 \h </w:instrText>
          </w:r>
          <w:r>
            <w:rPr>
              <w:noProof/>
            </w:rPr>
          </w:r>
          <w:r>
            <w:rPr>
              <w:noProof/>
            </w:rPr>
            <w:fldChar w:fldCharType="separate"/>
          </w:r>
          <w:r>
            <w:rPr>
              <w:noProof/>
            </w:rPr>
            <w:t>27</w:t>
          </w:r>
          <w:r>
            <w:rPr>
              <w:noProof/>
            </w:rPr>
            <w:fldChar w:fldCharType="end"/>
          </w:r>
        </w:p>
        <w:p w14:paraId="0983C0BF" w14:textId="36DEDD43"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t>3.13.1</w:t>
          </w:r>
          <w:r>
            <w:rPr>
              <w:rFonts w:asciiTheme="minorHAnsi" w:hAnsiTheme="minorHAnsi" w:cstheme="minorBidi"/>
              <w:noProof/>
              <w:kern w:val="2"/>
              <w:lang w:val="sk-SK" w:eastAsia="sk-SK"/>
              <w14:ligatures w14:val="standardContextual"/>
            </w:rPr>
            <w:tab/>
          </w:r>
          <w:r>
            <w:rPr>
              <w:noProof/>
            </w:rPr>
            <w:t>Stratová a optimizačná funkcia a trénovanie modelu</w:t>
          </w:r>
          <w:r>
            <w:rPr>
              <w:noProof/>
            </w:rPr>
            <w:tab/>
          </w:r>
          <w:r>
            <w:rPr>
              <w:noProof/>
            </w:rPr>
            <w:fldChar w:fldCharType="begin"/>
          </w:r>
          <w:r>
            <w:rPr>
              <w:noProof/>
            </w:rPr>
            <w:instrText xml:space="preserve"> PAGEREF _Toc137231898 \h </w:instrText>
          </w:r>
          <w:r>
            <w:rPr>
              <w:noProof/>
            </w:rPr>
          </w:r>
          <w:r>
            <w:rPr>
              <w:noProof/>
            </w:rPr>
            <w:fldChar w:fldCharType="separate"/>
          </w:r>
          <w:r>
            <w:rPr>
              <w:noProof/>
            </w:rPr>
            <w:t>28</w:t>
          </w:r>
          <w:r>
            <w:rPr>
              <w:noProof/>
            </w:rPr>
            <w:fldChar w:fldCharType="end"/>
          </w:r>
        </w:p>
        <w:p w14:paraId="1E861FFA" w14:textId="5C30D21D"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lastRenderedPageBreak/>
            <w:t>3.13.2</w:t>
          </w:r>
          <w:r>
            <w:rPr>
              <w:rFonts w:asciiTheme="minorHAnsi" w:hAnsiTheme="minorHAnsi" w:cstheme="minorBidi"/>
              <w:noProof/>
              <w:kern w:val="2"/>
              <w:lang w:val="sk-SK" w:eastAsia="sk-SK"/>
              <w14:ligatures w14:val="standardContextual"/>
            </w:rPr>
            <w:tab/>
          </w:r>
          <w:r>
            <w:rPr>
              <w:noProof/>
            </w:rPr>
            <w:t>Pruningové algoritmy</w:t>
          </w:r>
          <w:r>
            <w:rPr>
              <w:noProof/>
            </w:rPr>
            <w:tab/>
          </w:r>
          <w:r>
            <w:rPr>
              <w:noProof/>
            </w:rPr>
            <w:fldChar w:fldCharType="begin"/>
          </w:r>
          <w:r>
            <w:rPr>
              <w:noProof/>
            </w:rPr>
            <w:instrText xml:space="preserve"> PAGEREF _Toc137231899 \h </w:instrText>
          </w:r>
          <w:r>
            <w:rPr>
              <w:noProof/>
            </w:rPr>
          </w:r>
          <w:r>
            <w:rPr>
              <w:noProof/>
            </w:rPr>
            <w:fldChar w:fldCharType="separate"/>
          </w:r>
          <w:r>
            <w:rPr>
              <w:noProof/>
            </w:rPr>
            <w:t>28</w:t>
          </w:r>
          <w:r>
            <w:rPr>
              <w:noProof/>
            </w:rPr>
            <w:fldChar w:fldCharType="end"/>
          </w:r>
        </w:p>
        <w:p w14:paraId="1A858354" w14:textId="7057EDD4" w:rsidR="000C0A28" w:rsidRDefault="000C0A28">
          <w:pPr>
            <w:pStyle w:val="Obsah3"/>
            <w:tabs>
              <w:tab w:val="left" w:pos="1760"/>
              <w:tab w:val="right" w:leader="dot" w:pos="8777"/>
            </w:tabs>
            <w:rPr>
              <w:rFonts w:asciiTheme="minorHAnsi" w:hAnsiTheme="minorHAnsi" w:cstheme="minorBidi"/>
              <w:noProof/>
              <w:kern w:val="2"/>
              <w:lang w:val="sk-SK" w:eastAsia="sk-SK"/>
              <w14:ligatures w14:val="standardContextual"/>
            </w:rPr>
          </w:pPr>
          <w:r>
            <w:rPr>
              <w:noProof/>
            </w:rPr>
            <w:t>3.13.3</w:t>
          </w:r>
          <w:r>
            <w:rPr>
              <w:rFonts w:asciiTheme="minorHAnsi" w:hAnsiTheme="minorHAnsi" w:cstheme="minorBidi"/>
              <w:noProof/>
              <w:kern w:val="2"/>
              <w:lang w:val="sk-SK" w:eastAsia="sk-SK"/>
              <w14:ligatures w14:val="standardContextual"/>
            </w:rPr>
            <w:tab/>
          </w:r>
          <w:r>
            <w:rPr>
              <w:noProof/>
            </w:rPr>
            <w:t>Porovnanie pruningových algoritmov</w:t>
          </w:r>
          <w:r>
            <w:rPr>
              <w:noProof/>
            </w:rPr>
            <w:tab/>
          </w:r>
          <w:r>
            <w:rPr>
              <w:noProof/>
            </w:rPr>
            <w:fldChar w:fldCharType="begin"/>
          </w:r>
          <w:r>
            <w:rPr>
              <w:noProof/>
            </w:rPr>
            <w:instrText xml:space="preserve"> PAGEREF _Toc137231900 \h </w:instrText>
          </w:r>
          <w:r>
            <w:rPr>
              <w:noProof/>
            </w:rPr>
          </w:r>
          <w:r>
            <w:rPr>
              <w:noProof/>
            </w:rPr>
            <w:fldChar w:fldCharType="separate"/>
          </w:r>
          <w:r>
            <w:rPr>
              <w:noProof/>
            </w:rPr>
            <w:t>29</w:t>
          </w:r>
          <w:r>
            <w:rPr>
              <w:noProof/>
            </w:rPr>
            <w:fldChar w:fldCharType="end"/>
          </w:r>
        </w:p>
        <w:p w14:paraId="0F0BE843" w14:textId="36AF999F" w:rsidR="000C0A28" w:rsidRDefault="000C0A28">
          <w:pPr>
            <w:pStyle w:val="Obsah1"/>
            <w:rPr>
              <w:rFonts w:asciiTheme="minorHAnsi" w:hAnsiTheme="minorHAnsi" w:cstheme="minorBidi"/>
              <w:b w:val="0"/>
              <w:kern w:val="2"/>
              <w:sz w:val="22"/>
              <w:szCs w:val="22"/>
              <w:lang w:val="sk-SK" w:eastAsia="sk-SK"/>
              <w14:ligatures w14:val="standardContextual"/>
            </w:rPr>
          </w:pPr>
          <w:r>
            <w:t>Záver</w:t>
          </w:r>
          <w:r>
            <w:rPr>
              <w:rFonts w:asciiTheme="minorHAnsi" w:hAnsiTheme="minorHAnsi" w:cstheme="minorBidi"/>
              <w:b w:val="0"/>
              <w:kern w:val="2"/>
              <w:sz w:val="22"/>
              <w:szCs w:val="22"/>
              <w:lang w:val="sk-SK" w:eastAsia="sk-SK"/>
              <w14:ligatures w14:val="standardContextual"/>
            </w:rPr>
            <w:tab/>
          </w:r>
          <w:r>
            <w:tab/>
          </w:r>
          <w:r>
            <w:fldChar w:fldCharType="begin"/>
          </w:r>
          <w:r>
            <w:instrText xml:space="preserve"> PAGEREF _Toc137231901 \h </w:instrText>
          </w:r>
          <w:r>
            <w:fldChar w:fldCharType="separate"/>
          </w:r>
          <w:r>
            <w:t>31</w:t>
          </w:r>
          <w:r>
            <w:fldChar w:fldCharType="end"/>
          </w:r>
        </w:p>
        <w:p w14:paraId="56DA1566" w14:textId="7E2142CD" w:rsidR="000C0A28" w:rsidRDefault="000C0A28">
          <w:pPr>
            <w:pStyle w:val="Obsah1"/>
            <w:tabs>
              <w:tab w:val="left" w:pos="2993"/>
            </w:tabs>
            <w:rPr>
              <w:rFonts w:asciiTheme="minorHAnsi" w:hAnsiTheme="minorHAnsi" w:cstheme="minorBidi"/>
              <w:b w:val="0"/>
              <w:kern w:val="2"/>
              <w:sz w:val="22"/>
              <w:szCs w:val="22"/>
              <w:lang w:val="sk-SK" w:eastAsia="sk-SK"/>
              <w14:ligatures w14:val="standardContextual"/>
            </w:rPr>
          </w:pPr>
          <w:r>
            <w:t>Zoznam použitej literatúry</w:t>
          </w:r>
          <w:r>
            <w:rPr>
              <w:rFonts w:asciiTheme="minorHAnsi" w:hAnsiTheme="minorHAnsi" w:cstheme="minorBidi"/>
              <w:b w:val="0"/>
              <w:kern w:val="2"/>
              <w:sz w:val="22"/>
              <w:szCs w:val="22"/>
              <w:lang w:val="sk-SK" w:eastAsia="sk-SK"/>
              <w14:ligatures w14:val="standardContextual"/>
            </w:rPr>
            <w:tab/>
          </w:r>
          <w:r>
            <w:tab/>
          </w:r>
          <w:r>
            <w:fldChar w:fldCharType="begin"/>
          </w:r>
          <w:r>
            <w:instrText xml:space="preserve"> PAGEREF _Toc137231902 \h </w:instrText>
          </w:r>
          <w:r>
            <w:fldChar w:fldCharType="separate"/>
          </w:r>
          <w:r>
            <w:t>32</w:t>
          </w:r>
          <w:r>
            <w:fldChar w:fldCharType="end"/>
          </w:r>
        </w:p>
        <w:p w14:paraId="4DAD75D8" w14:textId="0773D9B4" w:rsidR="00E634E4" w:rsidRDefault="00E93554">
          <w:r>
            <w:rPr>
              <w:rFonts w:ascii="Times New Roman" w:eastAsiaTheme="minorEastAsia" w:hAnsi="Times New Roman" w:cs="Times New Roman"/>
              <w:sz w:val="24"/>
              <w:szCs w:val="32"/>
              <w:lang w:val="en-US"/>
            </w:rPr>
            <w:fldChar w:fldCharType="end"/>
          </w:r>
        </w:p>
      </w:sdtContent>
    </w:sdt>
    <w:p w14:paraId="128EAE4C" w14:textId="77777777" w:rsidR="00917980" w:rsidRPr="00D22B83" w:rsidRDefault="00917980">
      <w:pPr>
        <w:rPr>
          <w:rFonts w:ascii="Times New Roman" w:hAnsi="Times New Roman" w:cs="Times New Roman"/>
          <w:sz w:val="24"/>
          <w:szCs w:val="24"/>
        </w:rPr>
      </w:pPr>
    </w:p>
    <w:p w14:paraId="413590F9" w14:textId="77777777" w:rsidR="0030586C" w:rsidRPr="00D22B83" w:rsidRDefault="0030586C">
      <w:pPr>
        <w:rPr>
          <w:rFonts w:ascii="Times New Roman" w:hAnsi="Times New Roman" w:cs="Times New Roman"/>
          <w:sz w:val="24"/>
          <w:szCs w:val="24"/>
        </w:rPr>
      </w:pPr>
    </w:p>
    <w:p w14:paraId="3F078456" w14:textId="77777777" w:rsidR="00C87A2B" w:rsidRPr="0030586C" w:rsidRDefault="00C87A2B">
      <w:pPr>
        <w:rPr>
          <w:rFonts w:ascii="Times New Roman" w:eastAsiaTheme="minorEastAsia" w:hAnsi="Times New Roman" w:cs="Times New Roman"/>
          <w:b/>
          <w:sz w:val="24"/>
          <w:szCs w:val="32"/>
        </w:rPr>
      </w:pPr>
      <w:r>
        <w:br w:type="page"/>
      </w:r>
    </w:p>
    <w:sdt>
      <w:sdtPr>
        <w:id w:val="-1508821853"/>
        <w:lock w:val="sdtContentLocked"/>
        <w:placeholder>
          <w:docPart w:val="59CE04CCCB7F4DD9989EDA1F8E87782F"/>
        </w:placeholder>
      </w:sdtPr>
      <w:sdtContent>
        <w:p w14:paraId="1E6CB5F4" w14:textId="77777777" w:rsidR="00D004AE" w:rsidRDefault="0012247C" w:rsidP="005B2B88">
          <w:pPr>
            <w:pStyle w:val="Zakladny"/>
          </w:pPr>
          <w:r w:rsidRPr="0012247C">
            <w:rPr>
              <w:rStyle w:val="Nadpis1rovneChar"/>
            </w:rPr>
            <w:t>Zoznam obrázkov a</w:t>
          </w:r>
          <w:r>
            <w:rPr>
              <w:rStyle w:val="Nadpis1rovneChar"/>
            </w:rPr>
            <w:t> </w:t>
          </w:r>
          <w:r w:rsidRPr="0012247C">
            <w:rPr>
              <w:rStyle w:val="Nadpis1rovneChar"/>
            </w:rPr>
            <w:t>tabuliek</w:t>
          </w:r>
        </w:p>
      </w:sdtContent>
    </w:sdt>
    <w:p w14:paraId="2D58B4C2" w14:textId="77777777" w:rsidR="00111D48" w:rsidRDefault="00111D48" w:rsidP="005B2B88">
      <w:pPr>
        <w:pStyle w:val="Zakladny"/>
      </w:pPr>
    </w:p>
    <w:p w14:paraId="4196B480" w14:textId="3861170D" w:rsidR="000C0A28" w:rsidRDefault="000C0A28">
      <w:pPr>
        <w:pStyle w:val="Zoznamobrzkov"/>
        <w:tabs>
          <w:tab w:val="right" w:leader="dot" w:pos="8777"/>
        </w:tabs>
        <w:rPr>
          <w:rFonts w:eastAsiaTheme="minorEastAsia"/>
          <w:noProof/>
          <w:kern w:val="2"/>
          <w:lang w:eastAsia="sk-SK"/>
          <w14:ligatures w14:val="standardContextual"/>
        </w:rPr>
      </w:pPr>
      <w:r>
        <w:fldChar w:fldCharType="begin"/>
      </w:r>
      <w:r>
        <w:instrText xml:space="preserve"> TOC \h \z \c "Obrázok" </w:instrText>
      </w:r>
      <w:r>
        <w:fldChar w:fldCharType="separate"/>
      </w:r>
      <w:hyperlink r:id="rId18" w:anchor="_Toc137231903" w:history="1">
        <w:r w:rsidRPr="006208B5">
          <w:rPr>
            <w:rStyle w:val="Hypertextovprepojenie"/>
            <w:noProof/>
          </w:rPr>
          <w:t>Obrázok 1: príklad McCullochových-Pittsových neurónov [1]</w:t>
        </w:r>
        <w:r>
          <w:rPr>
            <w:noProof/>
            <w:webHidden/>
          </w:rPr>
          <w:tab/>
        </w:r>
        <w:r>
          <w:rPr>
            <w:noProof/>
            <w:webHidden/>
          </w:rPr>
          <w:fldChar w:fldCharType="begin"/>
        </w:r>
        <w:r>
          <w:rPr>
            <w:noProof/>
            <w:webHidden/>
          </w:rPr>
          <w:instrText xml:space="preserve"> PAGEREF _Toc137231903 \h </w:instrText>
        </w:r>
        <w:r>
          <w:rPr>
            <w:noProof/>
            <w:webHidden/>
          </w:rPr>
        </w:r>
        <w:r>
          <w:rPr>
            <w:noProof/>
            <w:webHidden/>
          </w:rPr>
          <w:fldChar w:fldCharType="separate"/>
        </w:r>
        <w:r>
          <w:rPr>
            <w:noProof/>
            <w:webHidden/>
          </w:rPr>
          <w:t>1</w:t>
        </w:r>
        <w:r>
          <w:rPr>
            <w:noProof/>
            <w:webHidden/>
          </w:rPr>
          <w:fldChar w:fldCharType="end"/>
        </w:r>
      </w:hyperlink>
    </w:p>
    <w:p w14:paraId="4D976812" w14:textId="5A31E401" w:rsidR="000C0A28" w:rsidRDefault="00000000">
      <w:pPr>
        <w:pStyle w:val="Zoznamobrzkov"/>
        <w:tabs>
          <w:tab w:val="right" w:leader="dot" w:pos="8777"/>
        </w:tabs>
        <w:rPr>
          <w:rFonts w:eastAsiaTheme="minorEastAsia"/>
          <w:noProof/>
          <w:kern w:val="2"/>
          <w:lang w:eastAsia="sk-SK"/>
          <w14:ligatures w14:val="standardContextual"/>
        </w:rPr>
      </w:pPr>
      <w:hyperlink r:id="rId19" w:anchor="_Toc137231904" w:history="1">
        <w:r w:rsidR="000C0A28" w:rsidRPr="006208B5">
          <w:rPr>
            <w:rStyle w:val="Hypertextovprepojenie"/>
            <w:noProof/>
          </w:rPr>
          <w:t>Obrázok 2: príklad analógového elementu sigmoidálného tvaru [1]</w:t>
        </w:r>
        <w:r w:rsidR="000C0A28">
          <w:rPr>
            <w:noProof/>
            <w:webHidden/>
          </w:rPr>
          <w:tab/>
        </w:r>
        <w:r w:rsidR="000C0A28">
          <w:rPr>
            <w:noProof/>
            <w:webHidden/>
          </w:rPr>
          <w:fldChar w:fldCharType="begin"/>
        </w:r>
        <w:r w:rsidR="000C0A28">
          <w:rPr>
            <w:noProof/>
            <w:webHidden/>
          </w:rPr>
          <w:instrText xml:space="preserve"> PAGEREF _Toc137231904 \h </w:instrText>
        </w:r>
        <w:r w:rsidR="000C0A28">
          <w:rPr>
            <w:noProof/>
            <w:webHidden/>
          </w:rPr>
        </w:r>
        <w:r w:rsidR="000C0A28">
          <w:rPr>
            <w:noProof/>
            <w:webHidden/>
          </w:rPr>
          <w:fldChar w:fldCharType="separate"/>
        </w:r>
        <w:r w:rsidR="000C0A28">
          <w:rPr>
            <w:noProof/>
            <w:webHidden/>
          </w:rPr>
          <w:t>2</w:t>
        </w:r>
        <w:r w:rsidR="000C0A28">
          <w:rPr>
            <w:noProof/>
            <w:webHidden/>
          </w:rPr>
          <w:fldChar w:fldCharType="end"/>
        </w:r>
      </w:hyperlink>
    </w:p>
    <w:p w14:paraId="448055A7" w14:textId="241E8F12" w:rsidR="000C0A28" w:rsidRDefault="00000000">
      <w:pPr>
        <w:pStyle w:val="Zoznamobrzkov"/>
        <w:tabs>
          <w:tab w:val="right" w:leader="dot" w:pos="8777"/>
        </w:tabs>
        <w:rPr>
          <w:rFonts w:eastAsiaTheme="minorEastAsia"/>
          <w:noProof/>
          <w:kern w:val="2"/>
          <w:lang w:eastAsia="sk-SK"/>
          <w14:ligatures w14:val="standardContextual"/>
        </w:rPr>
      </w:pPr>
      <w:hyperlink r:id="rId20" w:anchor="_Toc137231905" w:history="1">
        <w:r w:rsidR="000C0A28" w:rsidRPr="006208B5">
          <w:rPr>
            <w:rStyle w:val="Hypertextovprepojenie"/>
            <w:noProof/>
          </w:rPr>
          <w:t>Obrázok 3: Schéma jednoduchého umelého neurónu [podľa 3]</w:t>
        </w:r>
        <w:r w:rsidR="000C0A28">
          <w:rPr>
            <w:noProof/>
            <w:webHidden/>
          </w:rPr>
          <w:tab/>
        </w:r>
        <w:r w:rsidR="000C0A28">
          <w:rPr>
            <w:noProof/>
            <w:webHidden/>
          </w:rPr>
          <w:fldChar w:fldCharType="begin"/>
        </w:r>
        <w:r w:rsidR="000C0A28">
          <w:rPr>
            <w:noProof/>
            <w:webHidden/>
          </w:rPr>
          <w:instrText xml:space="preserve"> PAGEREF _Toc137231905 \h </w:instrText>
        </w:r>
        <w:r w:rsidR="000C0A28">
          <w:rPr>
            <w:noProof/>
            <w:webHidden/>
          </w:rPr>
        </w:r>
        <w:r w:rsidR="000C0A28">
          <w:rPr>
            <w:noProof/>
            <w:webHidden/>
          </w:rPr>
          <w:fldChar w:fldCharType="separate"/>
        </w:r>
        <w:r w:rsidR="000C0A28">
          <w:rPr>
            <w:noProof/>
            <w:webHidden/>
          </w:rPr>
          <w:t>4</w:t>
        </w:r>
        <w:r w:rsidR="000C0A28">
          <w:rPr>
            <w:noProof/>
            <w:webHidden/>
          </w:rPr>
          <w:fldChar w:fldCharType="end"/>
        </w:r>
      </w:hyperlink>
    </w:p>
    <w:p w14:paraId="0A62BCB7" w14:textId="5CDE8082" w:rsidR="000C0A28" w:rsidRDefault="00000000">
      <w:pPr>
        <w:pStyle w:val="Zoznamobrzkov"/>
        <w:tabs>
          <w:tab w:val="right" w:leader="dot" w:pos="8777"/>
        </w:tabs>
        <w:rPr>
          <w:rFonts w:eastAsiaTheme="minorEastAsia"/>
          <w:noProof/>
          <w:kern w:val="2"/>
          <w:lang w:eastAsia="sk-SK"/>
          <w14:ligatures w14:val="standardContextual"/>
        </w:rPr>
      </w:pPr>
      <w:hyperlink r:id="rId21" w:anchor="_Toc137231906" w:history="1">
        <w:r w:rsidR="000C0A28" w:rsidRPr="006208B5">
          <w:rPr>
            <w:rStyle w:val="Hypertextovprepojenie"/>
            <w:noProof/>
          </w:rPr>
          <w:t>Obrázok 4: populárne druhy aktivačných funkcií [podľa 4]</w:t>
        </w:r>
        <w:r w:rsidR="000C0A28">
          <w:rPr>
            <w:noProof/>
            <w:webHidden/>
          </w:rPr>
          <w:tab/>
        </w:r>
        <w:r w:rsidR="000C0A28">
          <w:rPr>
            <w:noProof/>
            <w:webHidden/>
          </w:rPr>
          <w:fldChar w:fldCharType="begin"/>
        </w:r>
        <w:r w:rsidR="000C0A28">
          <w:rPr>
            <w:noProof/>
            <w:webHidden/>
          </w:rPr>
          <w:instrText xml:space="preserve"> PAGEREF _Toc137231906 \h </w:instrText>
        </w:r>
        <w:r w:rsidR="000C0A28">
          <w:rPr>
            <w:noProof/>
            <w:webHidden/>
          </w:rPr>
        </w:r>
        <w:r w:rsidR="000C0A28">
          <w:rPr>
            <w:noProof/>
            <w:webHidden/>
          </w:rPr>
          <w:fldChar w:fldCharType="separate"/>
        </w:r>
        <w:r w:rsidR="000C0A28">
          <w:rPr>
            <w:noProof/>
            <w:webHidden/>
          </w:rPr>
          <w:t>5</w:t>
        </w:r>
        <w:r w:rsidR="000C0A28">
          <w:rPr>
            <w:noProof/>
            <w:webHidden/>
          </w:rPr>
          <w:fldChar w:fldCharType="end"/>
        </w:r>
      </w:hyperlink>
    </w:p>
    <w:p w14:paraId="08EE722E" w14:textId="7714259A" w:rsidR="000C0A28" w:rsidRDefault="00000000">
      <w:pPr>
        <w:pStyle w:val="Zoznamobrzkov"/>
        <w:tabs>
          <w:tab w:val="right" w:leader="dot" w:pos="8777"/>
        </w:tabs>
        <w:rPr>
          <w:rFonts w:eastAsiaTheme="minorEastAsia"/>
          <w:noProof/>
          <w:kern w:val="2"/>
          <w:lang w:eastAsia="sk-SK"/>
          <w14:ligatures w14:val="standardContextual"/>
        </w:rPr>
      </w:pPr>
      <w:hyperlink r:id="rId22" w:anchor="_Toc137231907" w:history="1">
        <w:r w:rsidR="000C0A28" w:rsidRPr="006208B5">
          <w:rPr>
            <w:rStyle w:val="Hypertextovprepojenie"/>
            <w:noProof/>
          </w:rPr>
          <w:t>Obrázok 5: funkcia sigmoid [4]</w:t>
        </w:r>
        <w:r w:rsidR="000C0A28">
          <w:rPr>
            <w:noProof/>
            <w:webHidden/>
          </w:rPr>
          <w:tab/>
        </w:r>
        <w:r w:rsidR="000C0A28">
          <w:rPr>
            <w:noProof/>
            <w:webHidden/>
          </w:rPr>
          <w:fldChar w:fldCharType="begin"/>
        </w:r>
        <w:r w:rsidR="000C0A28">
          <w:rPr>
            <w:noProof/>
            <w:webHidden/>
          </w:rPr>
          <w:instrText xml:space="preserve"> PAGEREF _Toc137231907 \h </w:instrText>
        </w:r>
        <w:r w:rsidR="000C0A28">
          <w:rPr>
            <w:noProof/>
            <w:webHidden/>
          </w:rPr>
        </w:r>
        <w:r w:rsidR="000C0A28">
          <w:rPr>
            <w:noProof/>
            <w:webHidden/>
          </w:rPr>
          <w:fldChar w:fldCharType="separate"/>
        </w:r>
        <w:r w:rsidR="000C0A28">
          <w:rPr>
            <w:noProof/>
            <w:webHidden/>
          </w:rPr>
          <w:t>6</w:t>
        </w:r>
        <w:r w:rsidR="000C0A28">
          <w:rPr>
            <w:noProof/>
            <w:webHidden/>
          </w:rPr>
          <w:fldChar w:fldCharType="end"/>
        </w:r>
      </w:hyperlink>
    </w:p>
    <w:p w14:paraId="3E9EFCF1" w14:textId="471319FE" w:rsidR="000C0A28" w:rsidRDefault="00000000">
      <w:pPr>
        <w:pStyle w:val="Zoznamobrzkov"/>
        <w:tabs>
          <w:tab w:val="right" w:leader="dot" w:pos="8777"/>
        </w:tabs>
        <w:rPr>
          <w:rFonts w:eastAsiaTheme="minorEastAsia"/>
          <w:noProof/>
          <w:kern w:val="2"/>
          <w:lang w:eastAsia="sk-SK"/>
          <w14:ligatures w14:val="standardContextual"/>
        </w:rPr>
      </w:pPr>
      <w:hyperlink r:id="rId23" w:anchor="_Toc137231908" w:history="1">
        <w:r w:rsidR="000C0A28" w:rsidRPr="006208B5">
          <w:rPr>
            <w:rStyle w:val="Hypertextovprepojenie"/>
            <w:noProof/>
          </w:rPr>
          <w:t>Obrázok 6: funkcia tanh [4]</w:t>
        </w:r>
        <w:r w:rsidR="000C0A28">
          <w:rPr>
            <w:noProof/>
            <w:webHidden/>
          </w:rPr>
          <w:tab/>
        </w:r>
        <w:r w:rsidR="000C0A28">
          <w:rPr>
            <w:noProof/>
            <w:webHidden/>
          </w:rPr>
          <w:fldChar w:fldCharType="begin"/>
        </w:r>
        <w:r w:rsidR="000C0A28">
          <w:rPr>
            <w:noProof/>
            <w:webHidden/>
          </w:rPr>
          <w:instrText xml:space="preserve"> PAGEREF _Toc137231908 \h </w:instrText>
        </w:r>
        <w:r w:rsidR="000C0A28">
          <w:rPr>
            <w:noProof/>
            <w:webHidden/>
          </w:rPr>
        </w:r>
        <w:r w:rsidR="000C0A28">
          <w:rPr>
            <w:noProof/>
            <w:webHidden/>
          </w:rPr>
          <w:fldChar w:fldCharType="separate"/>
        </w:r>
        <w:r w:rsidR="000C0A28">
          <w:rPr>
            <w:noProof/>
            <w:webHidden/>
          </w:rPr>
          <w:t>6</w:t>
        </w:r>
        <w:r w:rsidR="000C0A28">
          <w:rPr>
            <w:noProof/>
            <w:webHidden/>
          </w:rPr>
          <w:fldChar w:fldCharType="end"/>
        </w:r>
      </w:hyperlink>
    </w:p>
    <w:p w14:paraId="745A8629" w14:textId="6FDC0C44" w:rsidR="000C0A28" w:rsidRDefault="00000000">
      <w:pPr>
        <w:pStyle w:val="Zoznamobrzkov"/>
        <w:tabs>
          <w:tab w:val="right" w:leader="dot" w:pos="8777"/>
        </w:tabs>
        <w:rPr>
          <w:rFonts w:eastAsiaTheme="minorEastAsia"/>
          <w:noProof/>
          <w:kern w:val="2"/>
          <w:lang w:eastAsia="sk-SK"/>
          <w14:ligatures w14:val="standardContextual"/>
        </w:rPr>
      </w:pPr>
      <w:hyperlink r:id="rId24" w:anchor="_Toc137231909" w:history="1">
        <w:r w:rsidR="000C0A28" w:rsidRPr="006208B5">
          <w:rPr>
            <w:rStyle w:val="Hypertextovprepojenie"/>
            <w:noProof/>
          </w:rPr>
          <w:t>Obrázok 7: funkcia ReLU [8]</w:t>
        </w:r>
        <w:r w:rsidR="000C0A28">
          <w:rPr>
            <w:noProof/>
            <w:webHidden/>
          </w:rPr>
          <w:tab/>
        </w:r>
        <w:r w:rsidR="000C0A28">
          <w:rPr>
            <w:noProof/>
            <w:webHidden/>
          </w:rPr>
          <w:fldChar w:fldCharType="begin"/>
        </w:r>
        <w:r w:rsidR="000C0A28">
          <w:rPr>
            <w:noProof/>
            <w:webHidden/>
          </w:rPr>
          <w:instrText xml:space="preserve"> PAGEREF _Toc137231909 \h </w:instrText>
        </w:r>
        <w:r w:rsidR="000C0A28">
          <w:rPr>
            <w:noProof/>
            <w:webHidden/>
          </w:rPr>
        </w:r>
        <w:r w:rsidR="000C0A28">
          <w:rPr>
            <w:noProof/>
            <w:webHidden/>
          </w:rPr>
          <w:fldChar w:fldCharType="separate"/>
        </w:r>
        <w:r w:rsidR="000C0A28">
          <w:rPr>
            <w:noProof/>
            <w:webHidden/>
          </w:rPr>
          <w:t>6</w:t>
        </w:r>
        <w:r w:rsidR="000C0A28">
          <w:rPr>
            <w:noProof/>
            <w:webHidden/>
          </w:rPr>
          <w:fldChar w:fldCharType="end"/>
        </w:r>
      </w:hyperlink>
    </w:p>
    <w:p w14:paraId="4FD9C037" w14:textId="371EB5CB" w:rsidR="000C0A28" w:rsidRDefault="00000000">
      <w:pPr>
        <w:pStyle w:val="Zoznamobrzkov"/>
        <w:tabs>
          <w:tab w:val="right" w:leader="dot" w:pos="8777"/>
        </w:tabs>
        <w:rPr>
          <w:rFonts w:eastAsiaTheme="minorEastAsia"/>
          <w:noProof/>
          <w:kern w:val="2"/>
          <w:lang w:eastAsia="sk-SK"/>
          <w14:ligatures w14:val="standardContextual"/>
        </w:rPr>
      </w:pPr>
      <w:hyperlink r:id="rId25" w:anchor="_Toc137231910" w:history="1">
        <w:r w:rsidR="000C0A28" w:rsidRPr="006208B5">
          <w:rPr>
            <w:rStyle w:val="Hypertextovprepojenie"/>
            <w:noProof/>
          </w:rPr>
          <w:t>Obrázok 8: znázornenie štandardnej neurónovej siete s dopredným šírením, ktorá obsahuje jednu vrstvu skrytých neurónov [1]</w:t>
        </w:r>
        <w:r w:rsidR="000C0A28">
          <w:rPr>
            <w:noProof/>
            <w:webHidden/>
          </w:rPr>
          <w:tab/>
        </w:r>
        <w:r w:rsidR="000C0A28">
          <w:rPr>
            <w:noProof/>
            <w:webHidden/>
          </w:rPr>
          <w:fldChar w:fldCharType="begin"/>
        </w:r>
        <w:r w:rsidR="000C0A28">
          <w:rPr>
            <w:noProof/>
            <w:webHidden/>
          </w:rPr>
          <w:instrText xml:space="preserve"> PAGEREF _Toc137231910 \h </w:instrText>
        </w:r>
        <w:r w:rsidR="000C0A28">
          <w:rPr>
            <w:noProof/>
            <w:webHidden/>
          </w:rPr>
        </w:r>
        <w:r w:rsidR="000C0A28">
          <w:rPr>
            <w:noProof/>
            <w:webHidden/>
          </w:rPr>
          <w:fldChar w:fldCharType="separate"/>
        </w:r>
        <w:r w:rsidR="000C0A28">
          <w:rPr>
            <w:noProof/>
            <w:webHidden/>
          </w:rPr>
          <w:t>7</w:t>
        </w:r>
        <w:r w:rsidR="000C0A28">
          <w:rPr>
            <w:noProof/>
            <w:webHidden/>
          </w:rPr>
          <w:fldChar w:fldCharType="end"/>
        </w:r>
      </w:hyperlink>
    </w:p>
    <w:p w14:paraId="6FAFD86B" w14:textId="60EF7658" w:rsidR="000C0A28" w:rsidRDefault="00000000">
      <w:pPr>
        <w:pStyle w:val="Zoznamobrzkov"/>
        <w:tabs>
          <w:tab w:val="right" w:leader="dot" w:pos="8777"/>
        </w:tabs>
        <w:rPr>
          <w:rFonts w:eastAsiaTheme="minorEastAsia"/>
          <w:noProof/>
          <w:kern w:val="2"/>
          <w:lang w:eastAsia="sk-SK"/>
          <w14:ligatures w14:val="standardContextual"/>
        </w:rPr>
      </w:pPr>
      <w:hyperlink r:id="rId26" w:anchor="_Toc137231911" w:history="1">
        <w:r w:rsidR="000C0A28" w:rsidRPr="006208B5">
          <w:rPr>
            <w:rStyle w:val="Hypertextovprepojenie"/>
            <w:noProof/>
          </w:rPr>
          <w:t>Obrázok 9: znázornenie trojvrstvovej neurónovej siete s dopredným šírením [1]</w:t>
        </w:r>
        <w:r w:rsidR="000C0A28">
          <w:rPr>
            <w:noProof/>
            <w:webHidden/>
          </w:rPr>
          <w:tab/>
        </w:r>
        <w:r w:rsidR="000C0A28">
          <w:rPr>
            <w:noProof/>
            <w:webHidden/>
          </w:rPr>
          <w:fldChar w:fldCharType="begin"/>
        </w:r>
        <w:r w:rsidR="000C0A28">
          <w:rPr>
            <w:noProof/>
            <w:webHidden/>
          </w:rPr>
          <w:instrText xml:space="preserve"> PAGEREF _Toc137231911 \h </w:instrText>
        </w:r>
        <w:r w:rsidR="000C0A28">
          <w:rPr>
            <w:noProof/>
            <w:webHidden/>
          </w:rPr>
        </w:r>
        <w:r w:rsidR="000C0A28">
          <w:rPr>
            <w:noProof/>
            <w:webHidden/>
          </w:rPr>
          <w:fldChar w:fldCharType="separate"/>
        </w:r>
        <w:r w:rsidR="000C0A28">
          <w:rPr>
            <w:noProof/>
            <w:webHidden/>
          </w:rPr>
          <w:t>8</w:t>
        </w:r>
        <w:r w:rsidR="000C0A28">
          <w:rPr>
            <w:noProof/>
            <w:webHidden/>
          </w:rPr>
          <w:fldChar w:fldCharType="end"/>
        </w:r>
      </w:hyperlink>
    </w:p>
    <w:p w14:paraId="480E63ED" w14:textId="0800C7BE" w:rsidR="000C0A28" w:rsidRDefault="00000000">
      <w:pPr>
        <w:pStyle w:val="Zoznamobrzkov"/>
        <w:tabs>
          <w:tab w:val="right" w:leader="dot" w:pos="8777"/>
        </w:tabs>
        <w:rPr>
          <w:rFonts w:eastAsiaTheme="minorEastAsia"/>
          <w:noProof/>
          <w:kern w:val="2"/>
          <w:lang w:eastAsia="sk-SK"/>
          <w14:ligatures w14:val="standardContextual"/>
        </w:rPr>
      </w:pPr>
      <w:hyperlink r:id="rId27" w:anchor="_Toc137231912" w:history="1">
        <w:r w:rsidR="000C0A28" w:rsidRPr="006208B5">
          <w:rPr>
            <w:rStyle w:val="Hypertextovprepojenie"/>
            <w:noProof/>
          </w:rPr>
          <w:t>Obrázok 10: príklad rekuretnej neurónovej siete s rekurentným neurónom [1]</w:t>
        </w:r>
        <w:r w:rsidR="000C0A28">
          <w:rPr>
            <w:noProof/>
            <w:webHidden/>
          </w:rPr>
          <w:tab/>
        </w:r>
        <w:r w:rsidR="000C0A28">
          <w:rPr>
            <w:noProof/>
            <w:webHidden/>
          </w:rPr>
          <w:fldChar w:fldCharType="begin"/>
        </w:r>
        <w:r w:rsidR="000C0A28">
          <w:rPr>
            <w:noProof/>
            <w:webHidden/>
          </w:rPr>
          <w:instrText xml:space="preserve"> PAGEREF _Toc137231912 \h </w:instrText>
        </w:r>
        <w:r w:rsidR="000C0A28">
          <w:rPr>
            <w:noProof/>
            <w:webHidden/>
          </w:rPr>
        </w:r>
        <w:r w:rsidR="000C0A28">
          <w:rPr>
            <w:noProof/>
            <w:webHidden/>
          </w:rPr>
          <w:fldChar w:fldCharType="separate"/>
        </w:r>
        <w:r w:rsidR="000C0A28">
          <w:rPr>
            <w:noProof/>
            <w:webHidden/>
          </w:rPr>
          <w:t>9</w:t>
        </w:r>
        <w:r w:rsidR="000C0A28">
          <w:rPr>
            <w:noProof/>
            <w:webHidden/>
          </w:rPr>
          <w:fldChar w:fldCharType="end"/>
        </w:r>
      </w:hyperlink>
    </w:p>
    <w:p w14:paraId="6B1C5A08" w14:textId="024720F6" w:rsidR="000C0A28" w:rsidRDefault="00000000">
      <w:pPr>
        <w:pStyle w:val="Zoznamobrzkov"/>
        <w:tabs>
          <w:tab w:val="right" w:leader="dot" w:pos="8777"/>
        </w:tabs>
        <w:rPr>
          <w:rFonts w:eastAsiaTheme="minorEastAsia"/>
          <w:noProof/>
          <w:kern w:val="2"/>
          <w:lang w:eastAsia="sk-SK"/>
          <w14:ligatures w14:val="standardContextual"/>
        </w:rPr>
      </w:pPr>
      <w:hyperlink r:id="rId28" w:anchor="_Toc137231913" w:history="1">
        <w:r w:rsidR="000C0A28" w:rsidRPr="006208B5">
          <w:rPr>
            <w:rStyle w:val="Hypertextovprepojenie"/>
            <w:noProof/>
          </w:rPr>
          <w:t>Obrázok 11: premena vstupného zdroja na maticu čísel [9]</w:t>
        </w:r>
        <w:r w:rsidR="000C0A28">
          <w:rPr>
            <w:noProof/>
            <w:webHidden/>
          </w:rPr>
          <w:tab/>
        </w:r>
        <w:r w:rsidR="000C0A28">
          <w:rPr>
            <w:noProof/>
            <w:webHidden/>
          </w:rPr>
          <w:fldChar w:fldCharType="begin"/>
        </w:r>
        <w:r w:rsidR="000C0A28">
          <w:rPr>
            <w:noProof/>
            <w:webHidden/>
          </w:rPr>
          <w:instrText xml:space="preserve"> PAGEREF _Toc137231913 \h </w:instrText>
        </w:r>
        <w:r w:rsidR="000C0A28">
          <w:rPr>
            <w:noProof/>
            <w:webHidden/>
          </w:rPr>
        </w:r>
        <w:r w:rsidR="000C0A28">
          <w:rPr>
            <w:noProof/>
            <w:webHidden/>
          </w:rPr>
          <w:fldChar w:fldCharType="separate"/>
        </w:r>
        <w:r w:rsidR="000C0A28">
          <w:rPr>
            <w:noProof/>
            <w:webHidden/>
          </w:rPr>
          <w:t>10</w:t>
        </w:r>
        <w:r w:rsidR="000C0A28">
          <w:rPr>
            <w:noProof/>
            <w:webHidden/>
          </w:rPr>
          <w:fldChar w:fldCharType="end"/>
        </w:r>
      </w:hyperlink>
    </w:p>
    <w:p w14:paraId="39B6C411" w14:textId="5A59BC4E" w:rsidR="000C0A28" w:rsidRDefault="00000000">
      <w:pPr>
        <w:pStyle w:val="Zoznamobrzkov"/>
        <w:tabs>
          <w:tab w:val="right" w:leader="dot" w:pos="8777"/>
        </w:tabs>
        <w:rPr>
          <w:rFonts w:eastAsiaTheme="minorEastAsia"/>
          <w:noProof/>
          <w:kern w:val="2"/>
          <w:lang w:eastAsia="sk-SK"/>
          <w14:ligatures w14:val="standardContextual"/>
        </w:rPr>
      </w:pPr>
      <w:hyperlink r:id="rId29" w:anchor="_Toc137231914" w:history="1">
        <w:r w:rsidR="000C0A28" w:rsidRPr="006208B5">
          <w:rPr>
            <w:rStyle w:val="Hypertextovprepojenie"/>
            <w:noProof/>
          </w:rPr>
          <w:t>Obrázok 12: typy strojového učenia [15]</w:t>
        </w:r>
        <w:r w:rsidR="000C0A28">
          <w:rPr>
            <w:noProof/>
            <w:webHidden/>
          </w:rPr>
          <w:tab/>
        </w:r>
        <w:r w:rsidR="000C0A28">
          <w:rPr>
            <w:noProof/>
            <w:webHidden/>
          </w:rPr>
          <w:fldChar w:fldCharType="begin"/>
        </w:r>
        <w:r w:rsidR="000C0A28">
          <w:rPr>
            <w:noProof/>
            <w:webHidden/>
          </w:rPr>
          <w:instrText xml:space="preserve"> PAGEREF _Toc137231914 \h </w:instrText>
        </w:r>
        <w:r w:rsidR="000C0A28">
          <w:rPr>
            <w:noProof/>
            <w:webHidden/>
          </w:rPr>
        </w:r>
        <w:r w:rsidR="000C0A28">
          <w:rPr>
            <w:noProof/>
            <w:webHidden/>
          </w:rPr>
          <w:fldChar w:fldCharType="separate"/>
        </w:r>
        <w:r w:rsidR="000C0A28">
          <w:rPr>
            <w:noProof/>
            <w:webHidden/>
          </w:rPr>
          <w:t>11</w:t>
        </w:r>
        <w:r w:rsidR="000C0A28">
          <w:rPr>
            <w:noProof/>
            <w:webHidden/>
          </w:rPr>
          <w:fldChar w:fldCharType="end"/>
        </w:r>
      </w:hyperlink>
    </w:p>
    <w:p w14:paraId="338C8E07" w14:textId="3C209631" w:rsidR="000C0A28" w:rsidRDefault="00000000">
      <w:pPr>
        <w:pStyle w:val="Zoznamobrzkov"/>
        <w:tabs>
          <w:tab w:val="right" w:leader="dot" w:pos="8777"/>
        </w:tabs>
        <w:rPr>
          <w:rFonts w:eastAsiaTheme="minorEastAsia"/>
          <w:noProof/>
          <w:kern w:val="2"/>
          <w:lang w:eastAsia="sk-SK"/>
          <w14:ligatures w14:val="standardContextual"/>
        </w:rPr>
      </w:pPr>
      <w:hyperlink r:id="rId30" w:anchor="_Toc137231915" w:history="1">
        <w:r w:rsidR="000C0A28" w:rsidRPr="006208B5">
          <w:rPr>
            <w:rStyle w:val="Hypertextovprepojenie"/>
            <w:noProof/>
          </w:rPr>
          <w:t>Obrázok 13: príklad pruningu v umelej neurónovej sieti [podľa 7]</w:t>
        </w:r>
        <w:r w:rsidR="000C0A28">
          <w:rPr>
            <w:noProof/>
            <w:webHidden/>
          </w:rPr>
          <w:tab/>
        </w:r>
        <w:r w:rsidR="000C0A28">
          <w:rPr>
            <w:noProof/>
            <w:webHidden/>
          </w:rPr>
          <w:fldChar w:fldCharType="begin"/>
        </w:r>
        <w:r w:rsidR="000C0A28">
          <w:rPr>
            <w:noProof/>
            <w:webHidden/>
          </w:rPr>
          <w:instrText xml:space="preserve"> PAGEREF _Toc137231915 \h </w:instrText>
        </w:r>
        <w:r w:rsidR="000C0A28">
          <w:rPr>
            <w:noProof/>
            <w:webHidden/>
          </w:rPr>
        </w:r>
        <w:r w:rsidR="000C0A28">
          <w:rPr>
            <w:noProof/>
            <w:webHidden/>
          </w:rPr>
          <w:fldChar w:fldCharType="separate"/>
        </w:r>
        <w:r w:rsidR="000C0A28">
          <w:rPr>
            <w:noProof/>
            <w:webHidden/>
          </w:rPr>
          <w:t>13</w:t>
        </w:r>
        <w:r w:rsidR="000C0A28">
          <w:rPr>
            <w:noProof/>
            <w:webHidden/>
          </w:rPr>
          <w:fldChar w:fldCharType="end"/>
        </w:r>
      </w:hyperlink>
    </w:p>
    <w:p w14:paraId="323171D1" w14:textId="532D82F8" w:rsidR="000C0A28" w:rsidRDefault="00000000">
      <w:pPr>
        <w:pStyle w:val="Zoznamobrzkov"/>
        <w:tabs>
          <w:tab w:val="right" w:leader="dot" w:pos="8777"/>
        </w:tabs>
        <w:rPr>
          <w:rFonts w:eastAsiaTheme="minorEastAsia"/>
          <w:noProof/>
          <w:kern w:val="2"/>
          <w:lang w:eastAsia="sk-SK"/>
          <w14:ligatures w14:val="standardContextual"/>
        </w:rPr>
      </w:pPr>
      <w:hyperlink r:id="rId31" w:anchor="_Toc137231916" w:history="1">
        <w:r w:rsidR="000C0A28" w:rsidRPr="006208B5">
          <w:rPr>
            <w:rStyle w:val="Hypertextovprepojenie"/>
            <w:noProof/>
          </w:rPr>
          <w:t>Obrázok 14: číslice MNIST datasetu [10]</w:t>
        </w:r>
        <w:r w:rsidR="000C0A28">
          <w:rPr>
            <w:noProof/>
            <w:webHidden/>
          </w:rPr>
          <w:tab/>
        </w:r>
        <w:r w:rsidR="000C0A28">
          <w:rPr>
            <w:noProof/>
            <w:webHidden/>
          </w:rPr>
          <w:fldChar w:fldCharType="begin"/>
        </w:r>
        <w:r w:rsidR="000C0A28">
          <w:rPr>
            <w:noProof/>
            <w:webHidden/>
          </w:rPr>
          <w:instrText xml:space="preserve"> PAGEREF _Toc137231916 \h </w:instrText>
        </w:r>
        <w:r w:rsidR="000C0A28">
          <w:rPr>
            <w:noProof/>
            <w:webHidden/>
          </w:rPr>
        </w:r>
        <w:r w:rsidR="000C0A28">
          <w:rPr>
            <w:noProof/>
            <w:webHidden/>
          </w:rPr>
          <w:fldChar w:fldCharType="separate"/>
        </w:r>
        <w:r w:rsidR="000C0A28">
          <w:rPr>
            <w:noProof/>
            <w:webHidden/>
          </w:rPr>
          <w:t>16</w:t>
        </w:r>
        <w:r w:rsidR="000C0A28">
          <w:rPr>
            <w:noProof/>
            <w:webHidden/>
          </w:rPr>
          <w:fldChar w:fldCharType="end"/>
        </w:r>
      </w:hyperlink>
    </w:p>
    <w:p w14:paraId="2DE83F83" w14:textId="410C48A2" w:rsidR="000C0A28" w:rsidRDefault="00000000">
      <w:pPr>
        <w:pStyle w:val="Zoznamobrzkov"/>
        <w:tabs>
          <w:tab w:val="right" w:leader="dot" w:pos="8777"/>
        </w:tabs>
        <w:rPr>
          <w:rFonts w:eastAsiaTheme="minorEastAsia"/>
          <w:noProof/>
          <w:kern w:val="2"/>
          <w:lang w:eastAsia="sk-SK"/>
          <w14:ligatures w14:val="standardContextual"/>
        </w:rPr>
      </w:pPr>
      <w:hyperlink r:id="rId32" w:anchor="_Toc137231917" w:history="1">
        <w:r w:rsidR="000C0A28" w:rsidRPr="006208B5">
          <w:rPr>
            <w:rStyle w:val="Hypertextovprepojenie"/>
            <w:noProof/>
          </w:rPr>
          <w:t>Obrázok 15: načítanie trénovacej a testovacej sady z MNIST súboru údajov</w:t>
        </w:r>
        <w:r w:rsidR="000C0A28">
          <w:rPr>
            <w:noProof/>
            <w:webHidden/>
          </w:rPr>
          <w:tab/>
        </w:r>
        <w:r w:rsidR="000C0A28">
          <w:rPr>
            <w:noProof/>
            <w:webHidden/>
          </w:rPr>
          <w:fldChar w:fldCharType="begin"/>
        </w:r>
        <w:r w:rsidR="000C0A28">
          <w:rPr>
            <w:noProof/>
            <w:webHidden/>
          </w:rPr>
          <w:instrText xml:space="preserve"> PAGEREF _Toc137231917 \h </w:instrText>
        </w:r>
        <w:r w:rsidR="000C0A28">
          <w:rPr>
            <w:noProof/>
            <w:webHidden/>
          </w:rPr>
        </w:r>
        <w:r w:rsidR="000C0A28">
          <w:rPr>
            <w:noProof/>
            <w:webHidden/>
          </w:rPr>
          <w:fldChar w:fldCharType="separate"/>
        </w:r>
        <w:r w:rsidR="000C0A28">
          <w:rPr>
            <w:noProof/>
            <w:webHidden/>
          </w:rPr>
          <w:t>17</w:t>
        </w:r>
        <w:r w:rsidR="000C0A28">
          <w:rPr>
            <w:noProof/>
            <w:webHidden/>
          </w:rPr>
          <w:fldChar w:fldCharType="end"/>
        </w:r>
      </w:hyperlink>
    </w:p>
    <w:p w14:paraId="41D93D3C" w14:textId="34CFF1BB" w:rsidR="000C0A28" w:rsidRDefault="00000000">
      <w:pPr>
        <w:pStyle w:val="Zoznamobrzkov"/>
        <w:tabs>
          <w:tab w:val="right" w:leader="dot" w:pos="8777"/>
        </w:tabs>
        <w:rPr>
          <w:rFonts w:eastAsiaTheme="minorEastAsia"/>
          <w:noProof/>
          <w:kern w:val="2"/>
          <w:lang w:eastAsia="sk-SK"/>
          <w14:ligatures w14:val="standardContextual"/>
        </w:rPr>
      </w:pPr>
      <w:hyperlink r:id="rId33" w:anchor="_Toc137231918" w:history="1">
        <w:r w:rsidR="000C0A28" w:rsidRPr="006208B5">
          <w:rPr>
            <w:rStyle w:val="Hypertextovprepojenie"/>
            <w:noProof/>
          </w:rPr>
          <w:t>Obrázok 16: zadefinovanie architektúry s dopredným šírením [12]</w:t>
        </w:r>
        <w:r w:rsidR="000C0A28">
          <w:rPr>
            <w:noProof/>
            <w:webHidden/>
          </w:rPr>
          <w:tab/>
        </w:r>
        <w:r w:rsidR="000C0A28">
          <w:rPr>
            <w:noProof/>
            <w:webHidden/>
          </w:rPr>
          <w:fldChar w:fldCharType="begin"/>
        </w:r>
        <w:r w:rsidR="000C0A28">
          <w:rPr>
            <w:noProof/>
            <w:webHidden/>
          </w:rPr>
          <w:instrText xml:space="preserve"> PAGEREF _Toc137231918 \h </w:instrText>
        </w:r>
        <w:r w:rsidR="000C0A28">
          <w:rPr>
            <w:noProof/>
            <w:webHidden/>
          </w:rPr>
        </w:r>
        <w:r w:rsidR="000C0A28">
          <w:rPr>
            <w:noProof/>
            <w:webHidden/>
          </w:rPr>
          <w:fldChar w:fldCharType="separate"/>
        </w:r>
        <w:r w:rsidR="000C0A28">
          <w:rPr>
            <w:noProof/>
            <w:webHidden/>
          </w:rPr>
          <w:t>18</w:t>
        </w:r>
        <w:r w:rsidR="000C0A28">
          <w:rPr>
            <w:noProof/>
            <w:webHidden/>
          </w:rPr>
          <w:fldChar w:fldCharType="end"/>
        </w:r>
      </w:hyperlink>
    </w:p>
    <w:p w14:paraId="460F0CED" w14:textId="3A0BA8F1" w:rsidR="000C0A28" w:rsidRDefault="00000000">
      <w:pPr>
        <w:pStyle w:val="Zoznamobrzkov"/>
        <w:tabs>
          <w:tab w:val="right" w:leader="dot" w:pos="8777"/>
        </w:tabs>
        <w:rPr>
          <w:rFonts w:eastAsiaTheme="minorEastAsia"/>
          <w:noProof/>
          <w:kern w:val="2"/>
          <w:lang w:eastAsia="sk-SK"/>
          <w14:ligatures w14:val="standardContextual"/>
        </w:rPr>
      </w:pPr>
      <w:hyperlink r:id="rId34" w:anchor="_Toc137231919" w:history="1">
        <w:r w:rsidR="000C0A28" w:rsidRPr="006208B5">
          <w:rPr>
            <w:rStyle w:val="Hypertextovprepojenie"/>
            <w:noProof/>
          </w:rPr>
          <w:t>Obrázok 17: implementácia stratovej a optimalizačnej funkcie a trénovanie modelu[12]</w:t>
        </w:r>
        <w:r w:rsidR="000C0A28">
          <w:rPr>
            <w:noProof/>
            <w:webHidden/>
          </w:rPr>
          <w:tab/>
        </w:r>
        <w:r w:rsidR="000C0A28">
          <w:rPr>
            <w:noProof/>
            <w:webHidden/>
          </w:rPr>
          <w:fldChar w:fldCharType="begin"/>
        </w:r>
        <w:r w:rsidR="000C0A28">
          <w:rPr>
            <w:noProof/>
            <w:webHidden/>
          </w:rPr>
          <w:instrText xml:space="preserve"> PAGEREF _Toc137231919 \h </w:instrText>
        </w:r>
        <w:r w:rsidR="000C0A28">
          <w:rPr>
            <w:noProof/>
            <w:webHidden/>
          </w:rPr>
        </w:r>
        <w:r w:rsidR="000C0A28">
          <w:rPr>
            <w:noProof/>
            <w:webHidden/>
          </w:rPr>
          <w:fldChar w:fldCharType="separate"/>
        </w:r>
        <w:r w:rsidR="000C0A28">
          <w:rPr>
            <w:noProof/>
            <w:webHidden/>
          </w:rPr>
          <w:t>19</w:t>
        </w:r>
        <w:r w:rsidR="000C0A28">
          <w:rPr>
            <w:noProof/>
            <w:webHidden/>
          </w:rPr>
          <w:fldChar w:fldCharType="end"/>
        </w:r>
      </w:hyperlink>
    </w:p>
    <w:p w14:paraId="4A6FA9AD" w14:textId="0FA550E2" w:rsidR="000C0A28" w:rsidRDefault="00000000">
      <w:pPr>
        <w:pStyle w:val="Zoznamobrzkov"/>
        <w:tabs>
          <w:tab w:val="right" w:leader="dot" w:pos="8777"/>
        </w:tabs>
        <w:rPr>
          <w:rFonts w:eastAsiaTheme="minorEastAsia"/>
          <w:noProof/>
          <w:kern w:val="2"/>
          <w:lang w:eastAsia="sk-SK"/>
          <w14:ligatures w14:val="standardContextual"/>
        </w:rPr>
      </w:pPr>
      <w:hyperlink r:id="rId35" w:anchor="_Toc137231920" w:history="1">
        <w:r w:rsidR="000C0A28" w:rsidRPr="006208B5">
          <w:rPr>
            <w:rStyle w:val="Hypertextovprepojenie"/>
            <w:noProof/>
          </w:rPr>
          <w:t>Obrázok 18: strata za jednotlivé epochy</w:t>
        </w:r>
        <w:r w:rsidR="000C0A28">
          <w:rPr>
            <w:noProof/>
            <w:webHidden/>
          </w:rPr>
          <w:tab/>
        </w:r>
        <w:r w:rsidR="000C0A28">
          <w:rPr>
            <w:noProof/>
            <w:webHidden/>
          </w:rPr>
          <w:fldChar w:fldCharType="begin"/>
        </w:r>
        <w:r w:rsidR="000C0A28">
          <w:rPr>
            <w:noProof/>
            <w:webHidden/>
          </w:rPr>
          <w:instrText xml:space="preserve"> PAGEREF _Toc137231920 \h </w:instrText>
        </w:r>
        <w:r w:rsidR="000C0A28">
          <w:rPr>
            <w:noProof/>
            <w:webHidden/>
          </w:rPr>
        </w:r>
        <w:r w:rsidR="000C0A28">
          <w:rPr>
            <w:noProof/>
            <w:webHidden/>
          </w:rPr>
          <w:fldChar w:fldCharType="separate"/>
        </w:r>
        <w:r w:rsidR="000C0A28">
          <w:rPr>
            <w:noProof/>
            <w:webHidden/>
          </w:rPr>
          <w:t>20</w:t>
        </w:r>
        <w:r w:rsidR="000C0A28">
          <w:rPr>
            <w:noProof/>
            <w:webHidden/>
          </w:rPr>
          <w:fldChar w:fldCharType="end"/>
        </w:r>
      </w:hyperlink>
    </w:p>
    <w:p w14:paraId="38CD39EC" w14:textId="1ECC6859" w:rsidR="000C0A28" w:rsidRDefault="00000000">
      <w:pPr>
        <w:pStyle w:val="Zoznamobrzkov"/>
        <w:tabs>
          <w:tab w:val="right" w:leader="dot" w:pos="8777"/>
        </w:tabs>
        <w:rPr>
          <w:rFonts w:eastAsiaTheme="minorEastAsia"/>
          <w:noProof/>
          <w:kern w:val="2"/>
          <w:lang w:eastAsia="sk-SK"/>
          <w14:ligatures w14:val="standardContextual"/>
        </w:rPr>
      </w:pPr>
      <w:hyperlink r:id="rId36" w:anchor="_Toc137231921" w:history="1">
        <w:r w:rsidR="000C0A28" w:rsidRPr="006208B5">
          <w:rPr>
            <w:rStyle w:val="Hypertextovprepojenie"/>
            <w:noProof/>
          </w:rPr>
          <w:t>Obrázok 19:implementácia funkcie na zistenie presnosti modelu a presnosť modelu</w:t>
        </w:r>
        <w:r w:rsidR="000C0A28">
          <w:rPr>
            <w:noProof/>
            <w:webHidden/>
          </w:rPr>
          <w:tab/>
        </w:r>
        <w:r w:rsidR="000C0A28">
          <w:rPr>
            <w:noProof/>
            <w:webHidden/>
          </w:rPr>
          <w:fldChar w:fldCharType="begin"/>
        </w:r>
        <w:r w:rsidR="000C0A28">
          <w:rPr>
            <w:noProof/>
            <w:webHidden/>
          </w:rPr>
          <w:instrText xml:space="preserve"> PAGEREF _Toc137231921 \h </w:instrText>
        </w:r>
        <w:r w:rsidR="000C0A28">
          <w:rPr>
            <w:noProof/>
            <w:webHidden/>
          </w:rPr>
        </w:r>
        <w:r w:rsidR="000C0A28">
          <w:rPr>
            <w:noProof/>
            <w:webHidden/>
          </w:rPr>
          <w:fldChar w:fldCharType="separate"/>
        </w:r>
        <w:r w:rsidR="000C0A28">
          <w:rPr>
            <w:noProof/>
            <w:webHidden/>
          </w:rPr>
          <w:t>21</w:t>
        </w:r>
        <w:r w:rsidR="000C0A28">
          <w:rPr>
            <w:noProof/>
            <w:webHidden/>
          </w:rPr>
          <w:fldChar w:fldCharType="end"/>
        </w:r>
      </w:hyperlink>
    </w:p>
    <w:p w14:paraId="3433F80A" w14:textId="208CA00F" w:rsidR="000C0A28" w:rsidRDefault="00000000">
      <w:pPr>
        <w:pStyle w:val="Zoznamobrzkov"/>
        <w:tabs>
          <w:tab w:val="right" w:leader="dot" w:pos="8777"/>
        </w:tabs>
        <w:rPr>
          <w:rFonts w:eastAsiaTheme="minorEastAsia"/>
          <w:noProof/>
          <w:kern w:val="2"/>
          <w:lang w:eastAsia="sk-SK"/>
          <w14:ligatures w14:val="standardContextual"/>
        </w:rPr>
      </w:pPr>
      <w:hyperlink w:anchor="_Toc137231922" w:history="1">
        <w:r w:rsidR="000C0A28" w:rsidRPr="006208B5">
          <w:rPr>
            <w:rStyle w:val="Hypertextovprepojenie"/>
            <w:noProof/>
          </w:rPr>
          <w:t>Obrázok 20: funkcie na výpočet parametrov</w:t>
        </w:r>
        <w:r w:rsidR="000C0A28">
          <w:rPr>
            <w:noProof/>
            <w:webHidden/>
          </w:rPr>
          <w:tab/>
        </w:r>
        <w:r w:rsidR="000C0A28">
          <w:rPr>
            <w:noProof/>
            <w:webHidden/>
          </w:rPr>
          <w:fldChar w:fldCharType="begin"/>
        </w:r>
        <w:r w:rsidR="000C0A28">
          <w:rPr>
            <w:noProof/>
            <w:webHidden/>
          </w:rPr>
          <w:instrText xml:space="preserve"> PAGEREF _Toc137231922 \h </w:instrText>
        </w:r>
        <w:r w:rsidR="000C0A28">
          <w:rPr>
            <w:noProof/>
            <w:webHidden/>
          </w:rPr>
        </w:r>
        <w:r w:rsidR="000C0A28">
          <w:rPr>
            <w:noProof/>
            <w:webHidden/>
          </w:rPr>
          <w:fldChar w:fldCharType="separate"/>
        </w:r>
        <w:r w:rsidR="000C0A28">
          <w:rPr>
            <w:noProof/>
            <w:webHidden/>
          </w:rPr>
          <w:t>21</w:t>
        </w:r>
        <w:r w:rsidR="000C0A28">
          <w:rPr>
            <w:noProof/>
            <w:webHidden/>
          </w:rPr>
          <w:fldChar w:fldCharType="end"/>
        </w:r>
      </w:hyperlink>
    </w:p>
    <w:p w14:paraId="48BF614A" w14:textId="5FC55DC7" w:rsidR="000C0A28" w:rsidRDefault="00000000">
      <w:pPr>
        <w:pStyle w:val="Zoznamobrzkov"/>
        <w:tabs>
          <w:tab w:val="right" w:leader="dot" w:pos="8777"/>
        </w:tabs>
        <w:rPr>
          <w:rFonts w:eastAsiaTheme="minorEastAsia"/>
          <w:noProof/>
          <w:kern w:val="2"/>
          <w:lang w:eastAsia="sk-SK"/>
          <w14:ligatures w14:val="standardContextual"/>
        </w:rPr>
      </w:pPr>
      <w:hyperlink r:id="rId37" w:anchor="_Toc137231923" w:history="1">
        <w:r w:rsidR="000C0A28" w:rsidRPr="006208B5">
          <w:rPr>
            <w:rStyle w:val="Hypertextovprepojenie"/>
            <w:noProof/>
          </w:rPr>
          <w:t>Obrázok 21: počet parametrov originálneho modelu</w:t>
        </w:r>
        <w:r w:rsidR="000C0A28">
          <w:rPr>
            <w:noProof/>
            <w:webHidden/>
          </w:rPr>
          <w:tab/>
        </w:r>
        <w:r w:rsidR="000C0A28">
          <w:rPr>
            <w:noProof/>
            <w:webHidden/>
          </w:rPr>
          <w:fldChar w:fldCharType="begin"/>
        </w:r>
        <w:r w:rsidR="000C0A28">
          <w:rPr>
            <w:noProof/>
            <w:webHidden/>
          </w:rPr>
          <w:instrText xml:space="preserve"> PAGEREF _Toc137231923 \h </w:instrText>
        </w:r>
        <w:r w:rsidR="000C0A28">
          <w:rPr>
            <w:noProof/>
            <w:webHidden/>
          </w:rPr>
        </w:r>
        <w:r w:rsidR="000C0A28">
          <w:rPr>
            <w:noProof/>
            <w:webHidden/>
          </w:rPr>
          <w:fldChar w:fldCharType="separate"/>
        </w:r>
        <w:r w:rsidR="000C0A28">
          <w:rPr>
            <w:noProof/>
            <w:webHidden/>
          </w:rPr>
          <w:t>21</w:t>
        </w:r>
        <w:r w:rsidR="000C0A28">
          <w:rPr>
            <w:noProof/>
            <w:webHidden/>
          </w:rPr>
          <w:fldChar w:fldCharType="end"/>
        </w:r>
      </w:hyperlink>
    </w:p>
    <w:p w14:paraId="71041C90" w14:textId="6734B123" w:rsidR="000C0A28" w:rsidRDefault="00000000">
      <w:pPr>
        <w:pStyle w:val="Zoznamobrzkov"/>
        <w:tabs>
          <w:tab w:val="right" w:leader="dot" w:pos="8777"/>
        </w:tabs>
        <w:rPr>
          <w:rFonts w:eastAsiaTheme="minorEastAsia"/>
          <w:noProof/>
          <w:kern w:val="2"/>
          <w:lang w:eastAsia="sk-SK"/>
          <w14:ligatures w14:val="standardContextual"/>
        </w:rPr>
      </w:pPr>
      <w:hyperlink w:anchor="_Toc137231924" w:history="1">
        <w:r w:rsidR="000C0A28" w:rsidRPr="006208B5">
          <w:rPr>
            <w:rStyle w:val="Hypertextovprepojenie"/>
            <w:noProof/>
          </w:rPr>
          <w:t>Obrázok 22: štruktúrovaný pruning podľa L1 normy</w:t>
        </w:r>
        <w:r w:rsidR="000C0A28">
          <w:rPr>
            <w:noProof/>
            <w:webHidden/>
          </w:rPr>
          <w:tab/>
        </w:r>
        <w:r w:rsidR="000C0A28">
          <w:rPr>
            <w:noProof/>
            <w:webHidden/>
          </w:rPr>
          <w:fldChar w:fldCharType="begin"/>
        </w:r>
        <w:r w:rsidR="000C0A28">
          <w:rPr>
            <w:noProof/>
            <w:webHidden/>
          </w:rPr>
          <w:instrText xml:space="preserve"> PAGEREF _Toc137231924 \h </w:instrText>
        </w:r>
        <w:r w:rsidR="000C0A28">
          <w:rPr>
            <w:noProof/>
            <w:webHidden/>
          </w:rPr>
        </w:r>
        <w:r w:rsidR="000C0A28">
          <w:rPr>
            <w:noProof/>
            <w:webHidden/>
          </w:rPr>
          <w:fldChar w:fldCharType="separate"/>
        </w:r>
        <w:r w:rsidR="000C0A28">
          <w:rPr>
            <w:noProof/>
            <w:webHidden/>
          </w:rPr>
          <w:t>22</w:t>
        </w:r>
        <w:r w:rsidR="000C0A28">
          <w:rPr>
            <w:noProof/>
            <w:webHidden/>
          </w:rPr>
          <w:fldChar w:fldCharType="end"/>
        </w:r>
      </w:hyperlink>
    </w:p>
    <w:p w14:paraId="45C8A17F" w14:textId="70839737" w:rsidR="000C0A28" w:rsidRDefault="00000000">
      <w:pPr>
        <w:pStyle w:val="Zoznamobrzkov"/>
        <w:tabs>
          <w:tab w:val="right" w:leader="dot" w:pos="8777"/>
        </w:tabs>
        <w:rPr>
          <w:rFonts w:eastAsiaTheme="minorEastAsia"/>
          <w:noProof/>
          <w:kern w:val="2"/>
          <w:lang w:eastAsia="sk-SK"/>
          <w14:ligatures w14:val="standardContextual"/>
        </w:rPr>
      </w:pPr>
      <w:hyperlink w:anchor="_Toc137231925" w:history="1">
        <w:r w:rsidR="000C0A28" w:rsidRPr="006208B5">
          <w:rPr>
            <w:rStyle w:val="Hypertextovprepojenie"/>
            <w:noProof/>
          </w:rPr>
          <w:t>Obrázok 23: štruktúrovaný pruning podľa L2 normy</w:t>
        </w:r>
        <w:r w:rsidR="000C0A28">
          <w:rPr>
            <w:noProof/>
            <w:webHidden/>
          </w:rPr>
          <w:tab/>
        </w:r>
        <w:r w:rsidR="000C0A28">
          <w:rPr>
            <w:noProof/>
            <w:webHidden/>
          </w:rPr>
          <w:fldChar w:fldCharType="begin"/>
        </w:r>
        <w:r w:rsidR="000C0A28">
          <w:rPr>
            <w:noProof/>
            <w:webHidden/>
          </w:rPr>
          <w:instrText xml:space="preserve"> PAGEREF _Toc137231925 \h </w:instrText>
        </w:r>
        <w:r w:rsidR="000C0A28">
          <w:rPr>
            <w:noProof/>
            <w:webHidden/>
          </w:rPr>
        </w:r>
        <w:r w:rsidR="000C0A28">
          <w:rPr>
            <w:noProof/>
            <w:webHidden/>
          </w:rPr>
          <w:fldChar w:fldCharType="separate"/>
        </w:r>
        <w:r w:rsidR="000C0A28">
          <w:rPr>
            <w:noProof/>
            <w:webHidden/>
          </w:rPr>
          <w:t>22</w:t>
        </w:r>
        <w:r w:rsidR="000C0A28">
          <w:rPr>
            <w:noProof/>
            <w:webHidden/>
          </w:rPr>
          <w:fldChar w:fldCharType="end"/>
        </w:r>
      </w:hyperlink>
    </w:p>
    <w:p w14:paraId="3CE84F3E" w14:textId="56F81F20" w:rsidR="000C0A28" w:rsidRDefault="00000000">
      <w:pPr>
        <w:pStyle w:val="Zoznamobrzkov"/>
        <w:tabs>
          <w:tab w:val="right" w:leader="dot" w:pos="8777"/>
        </w:tabs>
        <w:rPr>
          <w:rFonts w:eastAsiaTheme="minorEastAsia"/>
          <w:noProof/>
          <w:kern w:val="2"/>
          <w:lang w:eastAsia="sk-SK"/>
          <w14:ligatures w14:val="standardContextual"/>
        </w:rPr>
      </w:pPr>
      <w:hyperlink w:anchor="_Toc137231926" w:history="1">
        <w:r w:rsidR="000C0A28" w:rsidRPr="006208B5">
          <w:rPr>
            <w:rStyle w:val="Hypertextovprepojenie"/>
            <w:noProof/>
          </w:rPr>
          <w:t>Obrázok 24: globálny pruning podľa normy L1</w:t>
        </w:r>
        <w:r w:rsidR="000C0A28">
          <w:rPr>
            <w:noProof/>
            <w:webHidden/>
          </w:rPr>
          <w:tab/>
        </w:r>
        <w:r w:rsidR="000C0A28">
          <w:rPr>
            <w:noProof/>
            <w:webHidden/>
          </w:rPr>
          <w:fldChar w:fldCharType="begin"/>
        </w:r>
        <w:r w:rsidR="000C0A28">
          <w:rPr>
            <w:noProof/>
            <w:webHidden/>
          </w:rPr>
          <w:instrText xml:space="preserve"> PAGEREF _Toc137231926 \h </w:instrText>
        </w:r>
        <w:r w:rsidR="000C0A28">
          <w:rPr>
            <w:noProof/>
            <w:webHidden/>
          </w:rPr>
        </w:r>
        <w:r w:rsidR="000C0A28">
          <w:rPr>
            <w:noProof/>
            <w:webHidden/>
          </w:rPr>
          <w:fldChar w:fldCharType="separate"/>
        </w:r>
        <w:r w:rsidR="000C0A28">
          <w:rPr>
            <w:noProof/>
            <w:webHidden/>
          </w:rPr>
          <w:t>23</w:t>
        </w:r>
        <w:r w:rsidR="000C0A28">
          <w:rPr>
            <w:noProof/>
            <w:webHidden/>
          </w:rPr>
          <w:fldChar w:fldCharType="end"/>
        </w:r>
      </w:hyperlink>
    </w:p>
    <w:p w14:paraId="3734C9A7" w14:textId="0DB0D4C7" w:rsidR="000C0A28" w:rsidRDefault="00000000">
      <w:pPr>
        <w:pStyle w:val="Zoznamobrzkov"/>
        <w:tabs>
          <w:tab w:val="right" w:leader="dot" w:pos="8777"/>
        </w:tabs>
        <w:rPr>
          <w:rFonts w:eastAsiaTheme="minorEastAsia"/>
          <w:noProof/>
          <w:kern w:val="2"/>
          <w:lang w:eastAsia="sk-SK"/>
          <w14:ligatures w14:val="standardContextual"/>
        </w:rPr>
      </w:pPr>
      <w:hyperlink w:anchor="_Toc137231927" w:history="1">
        <w:r w:rsidR="000C0A28" w:rsidRPr="006208B5">
          <w:rPr>
            <w:rStyle w:val="Hypertextovprepojenie"/>
            <w:noProof/>
          </w:rPr>
          <w:t>Obrázok 25: globálny náhodný pruning</w:t>
        </w:r>
        <w:r w:rsidR="000C0A28">
          <w:rPr>
            <w:noProof/>
            <w:webHidden/>
          </w:rPr>
          <w:tab/>
        </w:r>
        <w:r w:rsidR="000C0A28">
          <w:rPr>
            <w:noProof/>
            <w:webHidden/>
          </w:rPr>
          <w:fldChar w:fldCharType="begin"/>
        </w:r>
        <w:r w:rsidR="000C0A28">
          <w:rPr>
            <w:noProof/>
            <w:webHidden/>
          </w:rPr>
          <w:instrText xml:space="preserve"> PAGEREF _Toc137231927 \h </w:instrText>
        </w:r>
        <w:r w:rsidR="000C0A28">
          <w:rPr>
            <w:noProof/>
            <w:webHidden/>
          </w:rPr>
        </w:r>
        <w:r w:rsidR="000C0A28">
          <w:rPr>
            <w:noProof/>
            <w:webHidden/>
          </w:rPr>
          <w:fldChar w:fldCharType="separate"/>
        </w:r>
        <w:r w:rsidR="000C0A28">
          <w:rPr>
            <w:noProof/>
            <w:webHidden/>
          </w:rPr>
          <w:t>24</w:t>
        </w:r>
        <w:r w:rsidR="000C0A28">
          <w:rPr>
            <w:noProof/>
            <w:webHidden/>
          </w:rPr>
          <w:fldChar w:fldCharType="end"/>
        </w:r>
      </w:hyperlink>
    </w:p>
    <w:p w14:paraId="7F28D41F" w14:textId="30F7BB42" w:rsidR="000C0A28" w:rsidRDefault="00000000">
      <w:pPr>
        <w:pStyle w:val="Zoznamobrzkov"/>
        <w:tabs>
          <w:tab w:val="right" w:leader="dot" w:pos="8777"/>
        </w:tabs>
        <w:rPr>
          <w:rFonts w:eastAsiaTheme="minorEastAsia"/>
          <w:noProof/>
          <w:kern w:val="2"/>
          <w:lang w:eastAsia="sk-SK"/>
          <w14:ligatures w14:val="standardContextual"/>
        </w:rPr>
      </w:pPr>
      <w:hyperlink r:id="rId38" w:anchor="_Toc137231928" w:history="1">
        <w:r w:rsidR="000C0A28" w:rsidRPr="006208B5">
          <w:rPr>
            <w:rStyle w:val="Hypertextovprepojenie"/>
            <w:noProof/>
          </w:rPr>
          <w:t>Obrázok 26: ďalšie spustenie náhodného pruningu</w:t>
        </w:r>
        <w:r w:rsidR="000C0A28">
          <w:rPr>
            <w:noProof/>
            <w:webHidden/>
          </w:rPr>
          <w:tab/>
        </w:r>
        <w:r w:rsidR="000C0A28">
          <w:rPr>
            <w:noProof/>
            <w:webHidden/>
          </w:rPr>
          <w:fldChar w:fldCharType="begin"/>
        </w:r>
        <w:r w:rsidR="000C0A28">
          <w:rPr>
            <w:noProof/>
            <w:webHidden/>
          </w:rPr>
          <w:instrText xml:space="preserve"> PAGEREF _Toc137231928 \h </w:instrText>
        </w:r>
        <w:r w:rsidR="000C0A28">
          <w:rPr>
            <w:noProof/>
            <w:webHidden/>
          </w:rPr>
        </w:r>
        <w:r w:rsidR="000C0A28">
          <w:rPr>
            <w:noProof/>
            <w:webHidden/>
          </w:rPr>
          <w:fldChar w:fldCharType="separate"/>
        </w:r>
        <w:r w:rsidR="000C0A28">
          <w:rPr>
            <w:noProof/>
            <w:webHidden/>
          </w:rPr>
          <w:t>25</w:t>
        </w:r>
        <w:r w:rsidR="000C0A28">
          <w:rPr>
            <w:noProof/>
            <w:webHidden/>
          </w:rPr>
          <w:fldChar w:fldCharType="end"/>
        </w:r>
      </w:hyperlink>
    </w:p>
    <w:p w14:paraId="5C5E9BE7" w14:textId="0C5D72A0" w:rsidR="000C0A28" w:rsidRDefault="00000000">
      <w:pPr>
        <w:pStyle w:val="Zoznamobrzkov"/>
        <w:tabs>
          <w:tab w:val="right" w:leader="dot" w:pos="8777"/>
        </w:tabs>
        <w:rPr>
          <w:rFonts w:eastAsiaTheme="minorEastAsia"/>
          <w:noProof/>
          <w:kern w:val="2"/>
          <w:lang w:eastAsia="sk-SK"/>
          <w14:ligatures w14:val="standardContextual"/>
        </w:rPr>
      </w:pPr>
      <w:hyperlink r:id="rId39" w:anchor="_Toc137231929" w:history="1">
        <w:r w:rsidR="000C0A28" w:rsidRPr="006208B5">
          <w:rPr>
            <w:rStyle w:val="Hypertextovprepojenie"/>
            <w:noProof/>
          </w:rPr>
          <w:t>Obrázok 27: zadefinovanie konvolučnej neurónovej sieti [12]</w:t>
        </w:r>
        <w:r w:rsidR="000C0A28">
          <w:rPr>
            <w:noProof/>
            <w:webHidden/>
          </w:rPr>
          <w:tab/>
        </w:r>
        <w:r w:rsidR="000C0A28">
          <w:rPr>
            <w:noProof/>
            <w:webHidden/>
          </w:rPr>
          <w:fldChar w:fldCharType="begin"/>
        </w:r>
        <w:r w:rsidR="000C0A28">
          <w:rPr>
            <w:noProof/>
            <w:webHidden/>
          </w:rPr>
          <w:instrText xml:space="preserve"> PAGEREF _Toc137231929 \h </w:instrText>
        </w:r>
        <w:r w:rsidR="000C0A28">
          <w:rPr>
            <w:noProof/>
            <w:webHidden/>
          </w:rPr>
        </w:r>
        <w:r w:rsidR="000C0A28">
          <w:rPr>
            <w:noProof/>
            <w:webHidden/>
          </w:rPr>
          <w:fldChar w:fldCharType="separate"/>
        </w:r>
        <w:r w:rsidR="000C0A28">
          <w:rPr>
            <w:noProof/>
            <w:webHidden/>
          </w:rPr>
          <w:t>27</w:t>
        </w:r>
        <w:r w:rsidR="000C0A28">
          <w:rPr>
            <w:noProof/>
            <w:webHidden/>
          </w:rPr>
          <w:fldChar w:fldCharType="end"/>
        </w:r>
      </w:hyperlink>
    </w:p>
    <w:p w14:paraId="47CA9B01" w14:textId="348FC376" w:rsidR="00AA552D" w:rsidRPr="000C0A28" w:rsidRDefault="000C0A28" w:rsidP="000C0A28">
      <w:pPr>
        <w:pStyle w:val="Zoznamobrzkov"/>
        <w:tabs>
          <w:tab w:val="right" w:leader="dot" w:pos="8777"/>
        </w:tabs>
        <w:rPr>
          <w:rFonts w:eastAsiaTheme="minorEastAsia"/>
          <w:noProof/>
          <w:kern w:val="2"/>
          <w:lang w:eastAsia="sk-SK"/>
          <w14:ligatures w14:val="standardContextual"/>
        </w:rPr>
      </w:pPr>
      <w:r>
        <w:fldChar w:fldCharType="end"/>
      </w:r>
      <w:r w:rsidR="00AA552D">
        <w:fldChar w:fldCharType="begin"/>
      </w:r>
      <w:r w:rsidR="00AA552D">
        <w:instrText xml:space="preserve"> TOC \h \z \c "Tabuľka" </w:instrText>
      </w:r>
      <w:r w:rsidR="00AA552D">
        <w:fldChar w:fldCharType="separate"/>
      </w:r>
    </w:p>
    <w:p w14:paraId="42A94F0D" w14:textId="7C678B19" w:rsidR="00AA552D" w:rsidRDefault="00000000">
      <w:pPr>
        <w:pStyle w:val="Zoznamobrzkov"/>
        <w:tabs>
          <w:tab w:val="right" w:leader="dot" w:pos="8777"/>
        </w:tabs>
        <w:rPr>
          <w:rFonts w:eastAsiaTheme="minorEastAsia"/>
          <w:noProof/>
          <w:kern w:val="2"/>
          <w:lang w:eastAsia="sk-SK"/>
          <w14:ligatures w14:val="standardContextual"/>
        </w:rPr>
      </w:pPr>
      <w:hyperlink w:anchor="_Toc137226641" w:history="1">
        <w:r w:rsidR="00AA552D" w:rsidRPr="00C74343">
          <w:rPr>
            <w:rStyle w:val="Hypertextovprepojenie"/>
            <w:noProof/>
          </w:rPr>
          <w:t>Graf 1: graf presnosti na doprednej sieti</w:t>
        </w:r>
        <w:r w:rsidR="00AA552D">
          <w:rPr>
            <w:noProof/>
            <w:webHidden/>
          </w:rPr>
          <w:tab/>
        </w:r>
        <w:r w:rsidR="00AA552D">
          <w:rPr>
            <w:noProof/>
            <w:webHidden/>
          </w:rPr>
          <w:fldChar w:fldCharType="begin"/>
        </w:r>
        <w:r w:rsidR="00AA552D">
          <w:rPr>
            <w:noProof/>
            <w:webHidden/>
          </w:rPr>
          <w:instrText xml:space="preserve"> PAGEREF _Toc137226641 \h </w:instrText>
        </w:r>
        <w:r w:rsidR="00AA552D">
          <w:rPr>
            <w:noProof/>
            <w:webHidden/>
          </w:rPr>
        </w:r>
        <w:r w:rsidR="00AA552D">
          <w:rPr>
            <w:noProof/>
            <w:webHidden/>
          </w:rPr>
          <w:fldChar w:fldCharType="separate"/>
        </w:r>
        <w:r w:rsidR="00AA552D">
          <w:rPr>
            <w:noProof/>
            <w:webHidden/>
          </w:rPr>
          <w:t>25</w:t>
        </w:r>
        <w:r w:rsidR="00AA552D">
          <w:rPr>
            <w:noProof/>
            <w:webHidden/>
          </w:rPr>
          <w:fldChar w:fldCharType="end"/>
        </w:r>
      </w:hyperlink>
    </w:p>
    <w:p w14:paraId="744A8FD1" w14:textId="290B199E" w:rsidR="00AA552D" w:rsidRDefault="00000000">
      <w:pPr>
        <w:pStyle w:val="Zoznamobrzkov"/>
        <w:tabs>
          <w:tab w:val="right" w:leader="dot" w:pos="8777"/>
        </w:tabs>
        <w:rPr>
          <w:rFonts w:eastAsiaTheme="minorEastAsia"/>
          <w:noProof/>
          <w:kern w:val="2"/>
          <w:lang w:eastAsia="sk-SK"/>
          <w14:ligatures w14:val="standardContextual"/>
        </w:rPr>
      </w:pPr>
      <w:hyperlink w:anchor="_Toc137226642" w:history="1">
        <w:r w:rsidR="00AA552D" w:rsidRPr="00C74343">
          <w:rPr>
            <w:rStyle w:val="Hypertextovprepojenie"/>
            <w:noProof/>
          </w:rPr>
          <w:t>Graf 2: graf počtu parametrov doprednej siete</w:t>
        </w:r>
        <w:r w:rsidR="00AA552D">
          <w:rPr>
            <w:noProof/>
            <w:webHidden/>
          </w:rPr>
          <w:tab/>
        </w:r>
        <w:r w:rsidR="00AA552D">
          <w:rPr>
            <w:noProof/>
            <w:webHidden/>
          </w:rPr>
          <w:fldChar w:fldCharType="begin"/>
        </w:r>
        <w:r w:rsidR="00AA552D">
          <w:rPr>
            <w:noProof/>
            <w:webHidden/>
          </w:rPr>
          <w:instrText xml:space="preserve"> PAGEREF _Toc137226642 \h </w:instrText>
        </w:r>
        <w:r w:rsidR="00AA552D">
          <w:rPr>
            <w:noProof/>
            <w:webHidden/>
          </w:rPr>
        </w:r>
        <w:r w:rsidR="00AA552D">
          <w:rPr>
            <w:noProof/>
            <w:webHidden/>
          </w:rPr>
          <w:fldChar w:fldCharType="separate"/>
        </w:r>
        <w:r w:rsidR="00AA552D">
          <w:rPr>
            <w:noProof/>
            <w:webHidden/>
          </w:rPr>
          <w:t>26</w:t>
        </w:r>
        <w:r w:rsidR="00AA552D">
          <w:rPr>
            <w:noProof/>
            <w:webHidden/>
          </w:rPr>
          <w:fldChar w:fldCharType="end"/>
        </w:r>
      </w:hyperlink>
    </w:p>
    <w:p w14:paraId="6B7C4CEB" w14:textId="5669F2A4" w:rsidR="00AA552D" w:rsidRDefault="00000000">
      <w:pPr>
        <w:pStyle w:val="Zoznamobrzkov"/>
        <w:tabs>
          <w:tab w:val="right" w:leader="dot" w:pos="8777"/>
        </w:tabs>
        <w:rPr>
          <w:rFonts w:eastAsiaTheme="minorEastAsia"/>
          <w:noProof/>
          <w:kern w:val="2"/>
          <w:lang w:eastAsia="sk-SK"/>
          <w14:ligatures w14:val="standardContextual"/>
        </w:rPr>
      </w:pPr>
      <w:hyperlink w:anchor="_Toc137226643" w:history="1">
        <w:r w:rsidR="00AA552D" w:rsidRPr="00C74343">
          <w:rPr>
            <w:rStyle w:val="Hypertextovprepojenie"/>
            <w:noProof/>
          </w:rPr>
          <w:t>Graf 3: graf presnosti konvolučnej siete</w:t>
        </w:r>
        <w:r w:rsidR="00AA552D">
          <w:rPr>
            <w:noProof/>
            <w:webHidden/>
          </w:rPr>
          <w:tab/>
        </w:r>
        <w:r w:rsidR="00AA552D">
          <w:rPr>
            <w:noProof/>
            <w:webHidden/>
          </w:rPr>
          <w:fldChar w:fldCharType="begin"/>
        </w:r>
        <w:r w:rsidR="00AA552D">
          <w:rPr>
            <w:noProof/>
            <w:webHidden/>
          </w:rPr>
          <w:instrText xml:space="preserve"> PAGEREF _Toc137226643 \h </w:instrText>
        </w:r>
        <w:r w:rsidR="00AA552D">
          <w:rPr>
            <w:noProof/>
            <w:webHidden/>
          </w:rPr>
        </w:r>
        <w:r w:rsidR="00AA552D">
          <w:rPr>
            <w:noProof/>
            <w:webHidden/>
          </w:rPr>
          <w:fldChar w:fldCharType="separate"/>
        </w:r>
        <w:r w:rsidR="00AA552D">
          <w:rPr>
            <w:noProof/>
            <w:webHidden/>
          </w:rPr>
          <w:t>28</w:t>
        </w:r>
        <w:r w:rsidR="00AA552D">
          <w:rPr>
            <w:noProof/>
            <w:webHidden/>
          </w:rPr>
          <w:fldChar w:fldCharType="end"/>
        </w:r>
      </w:hyperlink>
    </w:p>
    <w:p w14:paraId="1A9FC74A" w14:textId="686DB81D" w:rsidR="00AA552D" w:rsidRDefault="00000000">
      <w:pPr>
        <w:pStyle w:val="Zoznamobrzkov"/>
        <w:tabs>
          <w:tab w:val="right" w:leader="dot" w:pos="8777"/>
        </w:tabs>
        <w:rPr>
          <w:rFonts w:eastAsiaTheme="minorEastAsia"/>
          <w:noProof/>
          <w:kern w:val="2"/>
          <w:lang w:eastAsia="sk-SK"/>
          <w14:ligatures w14:val="standardContextual"/>
        </w:rPr>
      </w:pPr>
      <w:hyperlink w:anchor="_Toc137226644" w:history="1">
        <w:r w:rsidR="00AA552D" w:rsidRPr="00C74343">
          <w:rPr>
            <w:rStyle w:val="Hypertextovprepojenie"/>
            <w:noProof/>
          </w:rPr>
          <w:t>Graf 4: graf počtu parametrov konvolučnej siete</w:t>
        </w:r>
        <w:r w:rsidR="00AA552D">
          <w:rPr>
            <w:noProof/>
            <w:webHidden/>
          </w:rPr>
          <w:tab/>
        </w:r>
        <w:r w:rsidR="00AA552D">
          <w:rPr>
            <w:noProof/>
            <w:webHidden/>
          </w:rPr>
          <w:fldChar w:fldCharType="begin"/>
        </w:r>
        <w:r w:rsidR="00AA552D">
          <w:rPr>
            <w:noProof/>
            <w:webHidden/>
          </w:rPr>
          <w:instrText xml:space="preserve"> PAGEREF _Toc137226644 \h </w:instrText>
        </w:r>
        <w:r w:rsidR="00AA552D">
          <w:rPr>
            <w:noProof/>
            <w:webHidden/>
          </w:rPr>
        </w:r>
        <w:r w:rsidR="00AA552D">
          <w:rPr>
            <w:noProof/>
            <w:webHidden/>
          </w:rPr>
          <w:fldChar w:fldCharType="separate"/>
        </w:r>
        <w:r w:rsidR="00AA552D">
          <w:rPr>
            <w:noProof/>
            <w:webHidden/>
          </w:rPr>
          <w:t>29</w:t>
        </w:r>
        <w:r w:rsidR="00AA552D">
          <w:rPr>
            <w:noProof/>
            <w:webHidden/>
          </w:rPr>
          <w:fldChar w:fldCharType="end"/>
        </w:r>
      </w:hyperlink>
    </w:p>
    <w:p w14:paraId="7C77DBA0" w14:textId="37CCD315" w:rsidR="006C19B6" w:rsidRPr="006C19B6" w:rsidRDefault="00AA552D" w:rsidP="005B2B88">
      <w:pPr>
        <w:pStyle w:val="Zakladny"/>
        <w:sectPr w:rsidR="006C19B6" w:rsidRPr="006C19B6" w:rsidSect="00D004AE">
          <w:pgSz w:w="11906" w:h="16838" w:code="9"/>
          <w:pgMar w:top="1701" w:right="1418" w:bottom="1701" w:left="1701" w:header="709" w:footer="709" w:gutter="0"/>
          <w:cols w:space="708"/>
          <w:docGrid w:linePitch="360"/>
        </w:sectPr>
      </w:pPr>
      <w:r>
        <w:fldChar w:fldCharType="end"/>
      </w:r>
    </w:p>
    <w:sdt>
      <w:sdtPr>
        <w:id w:val="1309202895"/>
        <w:lock w:val="sdtContentLocked"/>
        <w:placeholder>
          <w:docPart w:val="59CE04CCCB7F4DD9989EDA1F8E87782F"/>
        </w:placeholder>
      </w:sdtPr>
      <w:sdtContent>
        <w:p w14:paraId="1D318535"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2CF4D5215FD4DFCAC4E2918E9ECC6FF"/>
        </w:placeholder>
      </w:sdtPr>
      <w:sdtEndPr>
        <w:rPr>
          <w:rStyle w:val="Predvolenpsmoodseku"/>
          <w:rFonts w:asciiTheme="minorHAnsi" w:hAnsiTheme="minorHAnsi" w:cstheme="minorBidi"/>
          <w:noProof w:val="0"/>
          <w:color w:val="FF0000"/>
          <w:sz w:val="22"/>
          <w:szCs w:val="22"/>
        </w:rPr>
      </w:sdtEndPr>
      <w:sdtContent>
        <w:p w14:paraId="06454F18" w14:textId="31900226" w:rsidR="00713E60" w:rsidRDefault="00650429" w:rsidP="00650429">
          <w:pPr>
            <w:rPr>
              <w:rStyle w:val="ZakladnyChar"/>
            </w:rPr>
          </w:pPr>
          <w:r>
            <w:rPr>
              <w:rStyle w:val="ZakladnyChar"/>
            </w:rPr>
            <w:t>AI – umelá inteligencia</w:t>
          </w:r>
        </w:p>
        <w:p w14:paraId="66BFCE46" w14:textId="38BDA080" w:rsidR="00650429" w:rsidRDefault="00650429" w:rsidP="00650429">
          <w:pPr>
            <w:rPr>
              <w:rStyle w:val="ZakladnyChar"/>
            </w:rPr>
          </w:pPr>
          <w:r>
            <w:rPr>
              <w:rStyle w:val="ZakladnyChar"/>
            </w:rPr>
            <w:t>ANN – umelá neurónová sieť</w:t>
          </w:r>
        </w:p>
      </w:sdtContent>
    </w:sdt>
    <w:p w14:paraId="2BF7F2FC" w14:textId="77777777" w:rsidR="00713E60" w:rsidRPr="00E35579" w:rsidRDefault="00713E60" w:rsidP="00713E60"/>
    <w:p w14:paraId="623167EA" w14:textId="77777777" w:rsidR="00E35579" w:rsidRPr="00E35579" w:rsidRDefault="00E35579" w:rsidP="00713E60"/>
    <w:p w14:paraId="1C6C68F5" w14:textId="77777777" w:rsidR="00E35579" w:rsidRDefault="00E35579" w:rsidP="00713E60">
      <w:pPr>
        <w:rPr>
          <w:color w:val="FF0000"/>
        </w:rPr>
        <w:sectPr w:rsidR="00E35579" w:rsidSect="00D004AE">
          <w:pgSz w:w="11906" w:h="16838" w:code="9"/>
          <w:pgMar w:top="1701" w:right="1418" w:bottom="1701" w:left="1701" w:header="709" w:footer="709" w:gutter="0"/>
          <w:cols w:space="708"/>
          <w:docGrid w:linePitch="360"/>
        </w:sectPr>
      </w:pPr>
    </w:p>
    <w:bookmarkStart w:id="0" w:name="_Toc137231870" w:displacedByCustomXml="next"/>
    <w:sdt>
      <w:sdtPr>
        <w:id w:val="523750043"/>
        <w:placeholder>
          <w:docPart w:val="615141F6516F45ADA88930F5060F4B43"/>
        </w:placeholder>
        <w:temporary/>
        <w:showingPlcHdr/>
      </w:sdtPr>
      <w:sdtContent>
        <w:p w14:paraId="444FA35F" w14:textId="69A59720" w:rsidR="00713E60" w:rsidRPr="003013B8" w:rsidRDefault="00C87A2B" w:rsidP="003013B8">
          <w:pPr>
            <w:pStyle w:val="Nadpisneslovan"/>
            <w:rPr>
              <w:rStyle w:val="ZakladnyChar"/>
              <w:sz w:val="44"/>
            </w:rPr>
          </w:pPr>
          <w:r w:rsidRPr="00C87A2B">
            <w:rPr>
              <w:rStyle w:val="NadpisneslovanChar"/>
              <w:b/>
            </w:rPr>
            <w:t>Úvod</w:t>
          </w:r>
          <w:r w:rsidR="008E34D8">
            <w:rPr>
              <w:rStyle w:val="NadpisneslovanChar"/>
              <w:b/>
            </w:rPr>
            <w:tab/>
          </w:r>
        </w:p>
      </w:sdtContent>
    </w:sdt>
    <w:bookmarkEnd w:id="0" w:displacedByCustomXml="prev"/>
    <w:p w14:paraId="102483CE" w14:textId="1E4844E8" w:rsidR="003013B8" w:rsidRPr="00595348" w:rsidRDefault="003013B8" w:rsidP="005B2B88">
      <w:pPr>
        <w:pStyle w:val="Zakladny"/>
        <w:rPr>
          <w:color w:val="FF0000"/>
        </w:rPr>
      </w:pPr>
      <w:r>
        <w:t>Umelá neurónová sieť, všeobecne známa ako neurónová sieť, je inšpirovaná štruktúrou a funkciou ľudského mozgu. Je navrhnutá tak, aby modelovala spôsob, akým ľudský mozog spracováva informácie a používa sa na vykonávanie úloh, ktoré sa zvyčajne spájajú s ľudskou inteligenciou. História  neurónových sieti siaha do 40. a 50. rokov 20. storočia, keď výskumníci prvýkrát začali rozmýšľať nad použitím počítačových modelov na napodobenie štruktúry a funkcie ľudského mozgu</w:t>
      </w:r>
      <w:r w:rsidR="009700BD">
        <w:t xml:space="preserve"> </w:t>
      </w:r>
      <w:r w:rsidR="000A5AE8">
        <w:t>[1]</w:t>
      </w:r>
      <w:r w:rsidRPr="00E97D45">
        <w:t>.</w:t>
      </w:r>
    </w:p>
    <w:p w14:paraId="63E13C31" w14:textId="77777777" w:rsidR="003013B8" w:rsidRDefault="003013B8" w:rsidP="005B2B88">
      <w:pPr>
        <w:pStyle w:val="Zakladny"/>
      </w:pPr>
    </w:p>
    <w:p w14:paraId="52CF1325" w14:textId="5588357F" w:rsidR="003013B8" w:rsidRPr="00E44378" w:rsidRDefault="00000000" w:rsidP="005B2B88">
      <w:pPr>
        <w:pStyle w:val="Zakladny"/>
      </w:pPr>
      <w:r>
        <w:pict w14:anchorId="5F51B575">
          <v:shape id="_x0000_s2060" type="#_x0000_t202" style="position:absolute;left:0;text-align:left;margin-left:77.25pt;margin-top:344.2pt;width:285pt;height:21pt;z-index:251661824;mso-position-horizontal-relative:text;mso-position-vertical-relative:text" stroked="f">
            <v:textbox style="mso-next-textbox:#_x0000_s2060;mso-fit-shape-to-text:t" inset="0,0,0,0">
              <w:txbxContent>
                <w:p w14:paraId="2BFEFE13" w14:textId="1359CBA6" w:rsidR="003013B8" w:rsidRPr="00595348" w:rsidRDefault="003013B8" w:rsidP="00D75269">
                  <w:pPr>
                    <w:pStyle w:val="Popis"/>
                    <w:jc w:val="center"/>
                    <w:rPr>
                      <w:rFonts w:ascii="Times New Roman" w:hAnsi="Times New Roman" w:cs="Times New Roman"/>
                      <w:noProof/>
                      <w:color w:val="FF0000"/>
                      <w:sz w:val="24"/>
                      <w:szCs w:val="32"/>
                    </w:rPr>
                  </w:pPr>
                  <w:bookmarkStart w:id="1" w:name="_Toc137226519"/>
                  <w:bookmarkStart w:id="2" w:name="_Toc137226582"/>
                  <w:bookmarkStart w:id="3" w:name="_Toc137229844"/>
                  <w:bookmarkStart w:id="4" w:name="_Toc137231903"/>
                  <w:r>
                    <w:t xml:space="preserve">Obrázok </w:t>
                  </w:r>
                  <w:fldSimple w:instr=" SEQ Obrázok \* ARABIC ">
                    <w:r w:rsidR="000C0A28">
                      <w:rPr>
                        <w:noProof/>
                      </w:rPr>
                      <w:t>1</w:t>
                    </w:r>
                  </w:fldSimple>
                  <w:r>
                    <w:t>:</w:t>
                  </w:r>
                  <w:r w:rsidRPr="00E61BA7">
                    <w:t xml:space="preserve"> príklad McCullochových-Pittsových neurónov [1]</w:t>
                  </w:r>
                  <w:bookmarkEnd w:id="1"/>
                  <w:bookmarkEnd w:id="2"/>
                  <w:bookmarkEnd w:id="3"/>
                  <w:bookmarkEnd w:id="4"/>
                </w:p>
              </w:txbxContent>
            </v:textbox>
            <w10:wrap type="topAndBottom"/>
          </v:shape>
        </w:pict>
      </w:r>
      <w:r w:rsidR="003013B8" w:rsidRPr="00CA1DD5">
        <w:drawing>
          <wp:anchor distT="0" distB="0" distL="114300" distR="114300" simplePos="0" relativeHeight="251636224" behindDoc="0" locked="0" layoutInCell="1" allowOverlap="1" wp14:anchorId="163CC7DF" wp14:editId="7684D1AE">
            <wp:simplePos x="0" y="0"/>
            <wp:positionH relativeFrom="margin">
              <wp:posOffset>971550</wp:posOffset>
            </wp:positionH>
            <wp:positionV relativeFrom="paragraph">
              <wp:posOffset>1418590</wp:posOffset>
            </wp:positionV>
            <wp:extent cx="3620005" cy="2924583"/>
            <wp:effectExtent l="19050" t="19050" r="19050" b="28575"/>
            <wp:wrapTopAndBottom/>
            <wp:docPr id="976665304" name="Obrázok 976665304" descr="Obr. 1.1: príklad McCullochových-Pittsových neurónov [1, 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65304" name="Obrázok 976665304" descr="Obr. 1.1: príklad McCullochových-Pittsových neurónov [1, s. 34]"/>
                    <pic:cNvPicPr/>
                  </pic:nvPicPr>
                  <pic:blipFill>
                    <a:blip r:embed="rId40">
                      <a:extLst>
                        <a:ext uri="{28A0092B-C50C-407E-A947-70E740481C1C}">
                          <a14:useLocalDpi xmlns:a14="http://schemas.microsoft.com/office/drawing/2010/main" val="0"/>
                        </a:ext>
                      </a:extLst>
                    </a:blip>
                    <a:stretch>
                      <a:fillRect/>
                    </a:stretch>
                  </pic:blipFill>
                  <pic:spPr>
                    <a:xfrm>
                      <a:off x="0" y="0"/>
                      <a:ext cx="3620005" cy="292458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013B8">
        <w:t xml:space="preserve">Prvý koncept neurónových sietí predstavili neurofyziológ Warren McCulloch a matematik Walter Pitts. V roku 1943 napísali článok o tom, ako by mohli fungovať neuróny v ľudskom mozgu. Na ich opis navrhli jednoduchý model neurónu (neurónová sieť), ktorý sa dal využiť na vykonávanie základných logických operácií (Obr.1). Táto myšlienka položila základy pre budúci výskum v oblasti </w:t>
      </w:r>
      <w:r w:rsidR="00650429">
        <w:t>ANN</w:t>
      </w:r>
      <w:r w:rsidR="009700BD">
        <w:t xml:space="preserve"> </w:t>
      </w:r>
      <w:r w:rsidR="000A5AE8">
        <w:t>[2]</w:t>
      </w:r>
      <w:r w:rsidR="003013B8" w:rsidRPr="00E97D45">
        <w:t>.</w:t>
      </w:r>
    </w:p>
    <w:p w14:paraId="6D1E4922" w14:textId="77777777" w:rsidR="003013B8" w:rsidRDefault="003013B8" w:rsidP="005B2B88">
      <w:pPr>
        <w:pStyle w:val="Zakladny"/>
      </w:pPr>
    </w:p>
    <w:p w14:paraId="3DE87D43" w14:textId="16C440D7" w:rsidR="003013B8" w:rsidRDefault="003013B8" w:rsidP="005B2B88">
      <w:pPr>
        <w:pStyle w:val="Zakladny"/>
      </w:pPr>
      <w:r>
        <w:t xml:space="preserve">V nasledujúcich rokoch mnohí výskumníci významne prispeli do oblasti umelých sieti. Jedny zo známejších boli Frank Rosenblatt, Bernard Widrow a Ted Hoff, ktorí vyvinuli prvé prototypy neurónových sietí. Rosenblatt v roku 1958 svetu predstavil „perceptrón“, ktorý vznikol pomocou natrénovania McCullochove-Pittsove siete tak, aby vedeli rozpoznávať a klasifikovať objekty. Bola to jednovrstvová sieť, ktorá dokázala </w:t>
      </w:r>
      <w:r>
        <w:lastRenderedPageBreak/>
        <w:t xml:space="preserve">vykonávať jednoduché binárne klasifikačné úlohy, ako napríklad rozpoznávame ručne písaných číslic. V roku 1960 Widrow a Hoff taktiež pomocou McCullochove-Pittsove siete vyvinuli neurónovú sieť a pomenovali ju ADELINE (ADAptive LInear NEuron), kde prvý krát ukázali minimalizáciu globálnej funkcie systému počas jej učenia. Aj keď sa tieto prototypy považovali  za významný míľnik v oblasti </w:t>
      </w:r>
      <w:r w:rsidR="00650429">
        <w:t>ANN</w:t>
      </w:r>
      <w:r>
        <w:t>, čoskoro sa zistili jej obmedzenia. Boli schopné riešiť lineárne separovateľné problémy (AND, OR), avšak nedokázali vyriešiť lineárne neseparovateľné problémy (XOR), čo viedlo k stagnácii vo výskume na niekoľko desaťročí</w:t>
      </w:r>
      <w:r w:rsidR="003E4522">
        <w:t xml:space="preserve"> </w:t>
      </w:r>
      <w:r w:rsidR="000A5AE8">
        <w:t>[1]</w:t>
      </w:r>
      <w:r w:rsidRPr="002D0EBD">
        <w:t>.</w:t>
      </w:r>
    </w:p>
    <w:p w14:paraId="1B1A3A00" w14:textId="77777777" w:rsidR="003013B8" w:rsidRDefault="003013B8" w:rsidP="005B2B88">
      <w:pPr>
        <w:pStyle w:val="Zakladny"/>
      </w:pPr>
    </w:p>
    <w:p w14:paraId="582FD07D" w14:textId="66280D54" w:rsidR="003013B8" w:rsidRDefault="00000000" w:rsidP="005B2B88">
      <w:pPr>
        <w:pStyle w:val="Zakladny"/>
      </w:pPr>
      <w:r>
        <w:pict w14:anchorId="5CAB2032">
          <v:shape id="_x0000_s2061" type="#_x0000_t202" style="position:absolute;left:0;text-align:left;margin-left:71.25pt;margin-top:274.75pt;width:297pt;height:.05pt;z-index:251662848;mso-position-horizontal-relative:text;mso-position-vertical-relative:text" stroked="f">
            <v:textbox style="mso-next-textbox:#_x0000_s2061;mso-fit-shape-to-text:t" inset="0,0,0,0">
              <w:txbxContent>
                <w:p w14:paraId="7065E58F" w14:textId="50A25B76" w:rsidR="003013B8" w:rsidRPr="0013682B" w:rsidRDefault="003013B8" w:rsidP="00D75269">
                  <w:pPr>
                    <w:pStyle w:val="Popis"/>
                    <w:jc w:val="center"/>
                    <w:rPr>
                      <w:rFonts w:ascii="Times New Roman" w:hAnsi="Times New Roman" w:cs="Times New Roman"/>
                      <w:noProof/>
                      <w:sz w:val="24"/>
                      <w:szCs w:val="32"/>
                    </w:rPr>
                  </w:pPr>
                  <w:bookmarkStart w:id="5" w:name="_Toc137226520"/>
                  <w:bookmarkStart w:id="6" w:name="_Toc137226583"/>
                  <w:bookmarkStart w:id="7" w:name="_Toc137229845"/>
                  <w:bookmarkStart w:id="8" w:name="_Toc137231904"/>
                  <w:r>
                    <w:t xml:space="preserve">Obrázok </w:t>
                  </w:r>
                  <w:fldSimple w:instr=" SEQ Obrázok \* ARABIC ">
                    <w:r w:rsidR="000C0A28">
                      <w:rPr>
                        <w:noProof/>
                      </w:rPr>
                      <w:t>2</w:t>
                    </w:r>
                  </w:fldSimple>
                  <w:r>
                    <w:t xml:space="preserve">: </w:t>
                  </w:r>
                  <w:r w:rsidRPr="00C51D87">
                    <w:t>príklad analógového elementu sigmoidálného tvaru [1]</w:t>
                  </w:r>
                  <w:bookmarkEnd w:id="5"/>
                  <w:bookmarkEnd w:id="6"/>
                  <w:bookmarkEnd w:id="7"/>
                  <w:bookmarkEnd w:id="8"/>
                </w:p>
              </w:txbxContent>
            </v:textbox>
            <w10:wrap type="topAndBottom"/>
          </v:shape>
        </w:pict>
      </w:r>
      <w:r w:rsidR="003013B8" w:rsidRPr="00534618">
        <w:drawing>
          <wp:anchor distT="0" distB="0" distL="114300" distR="114300" simplePos="0" relativeHeight="251637248" behindDoc="0" locked="0" layoutInCell="1" allowOverlap="1" wp14:anchorId="20E952BB" wp14:editId="606D074E">
            <wp:simplePos x="0" y="0"/>
            <wp:positionH relativeFrom="margin">
              <wp:posOffset>904875</wp:posOffset>
            </wp:positionH>
            <wp:positionV relativeFrom="paragraph">
              <wp:posOffset>1422400</wp:posOffset>
            </wp:positionV>
            <wp:extent cx="3772426" cy="2010056"/>
            <wp:effectExtent l="19050" t="19050" r="19050" b="28575"/>
            <wp:wrapTopAndBottom/>
            <wp:docPr id="2" name="Obrázok 2" descr="Obrázok, na ktorom je rad, diagram, náčrt,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rad, diagram, náčrt, vývoj&#10;&#10;Automaticky generovaný popis"/>
                    <pic:cNvPicPr/>
                  </pic:nvPicPr>
                  <pic:blipFill>
                    <a:blip r:embed="rId41">
                      <a:extLst>
                        <a:ext uri="{28A0092B-C50C-407E-A947-70E740481C1C}">
                          <a14:useLocalDpi xmlns:a14="http://schemas.microsoft.com/office/drawing/2010/main" val="0"/>
                        </a:ext>
                      </a:extLst>
                    </a:blip>
                    <a:stretch>
                      <a:fillRect/>
                    </a:stretch>
                  </pic:blipFill>
                  <pic:spPr>
                    <a:xfrm>
                      <a:off x="0" y="0"/>
                      <a:ext cx="3772426" cy="201005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013B8">
        <w:t>Až v roku 1986 sa vyriešil tento problém zavedením pravidla učenia metódou spätného šírenia sa chýb pre viacvrstvové perceptróny, ktorých autormi boli David Rumelhart, Geoffrey Hinton a Ronald J. Williams. Avšak z jednoduchého modelu neurónu McCullochovho-Pittsovho typu  sa stal zložitejší analógový element, ktorý častokrát mal tvar sigmoidálu, obsahujúci spojitú vstupno-výstupnú funkciu</w:t>
      </w:r>
      <w:r w:rsidR="00FE6426">
        <w:t xml:space="preserve"> </w:t>
      </w:r>
      <w:r w:rsidR="000A5AE8">
        <w:t>[1].</w:t>
      </w:r>
    </w:p>
    <w:p w14:paraId="3D5E37FB" w14:textId="6AF02F57" w:rsidR="003013B8" w:rsidRDefault="003013B8" w:rsidP="005B2B88">
      <w:pPr>
        <w:pStyle w:val="Zakladny"/>
      </w:pPr>
      <w:r>
        <w:t xml:space="preserve">Bol to kľúčový moment vo vývoji </w:t>
      </w:r>
      <w:r w:rsidR="00650429">
        <w:t>ANN</w:t>
      </w:r>
      <w:r>
        <w:t xml:space="preserve">, pretože umožnil sieťam sa učiť z vlastných chýb a postupne zlepšovať svoj výkon. </w:t>
      </w:r>
    </w:p>
    <w:p w14:paraId="62967997" w14:textId="77777777" w:rsidR="003013B8" w:rsidRDefault="003013B8" w:rsidP="005B2B88">
      <w:pPr>
        <w:pStyle w:val="Zakladny"/>
      </w:pPr>
    </w:p>
    <w:p w14:paraId="41C374CA" w14:textId="64D2B0A0" w:rsidR="003013B8" w:rsidRDefault="003013B8" w:rsidP="005B2B88">
      <w:pPr>
        <w:pStyle w:val="Zakladny"/>
      </w:pPr>
      <w:r>
        <w:t xml:space="preserve">V 80. a 90. rokoch 20. storočia </w:t>
      </w:r>
      <w:r w:rsidRPr="00C77782">
        <w:t xml:space="preserve">sa o oblasť </w:t>
      </w:r>
      <w:r w:rsidR="00650429">
        <w:t>ANN</w:t>
      </w:r>
      <w:r w:rsidRPr="00C77782">
        <w:t xml:space="preserve"> opäť zvýšil záujem</w:t>
      </w:r>
      <w:r>
        <w:t xml:space="preserve">, predovšetkým vďaka pokroku v oblasti počítačového hardvéru a dostupnosti veľkého množstva dát. Bolo vyvinutých množstvo nových architektúr, </w:t>
      </w:r>
      <w:r w:rsidRPr="00C77782">
        <w:t>napríklad rekurentné neurónové siete a konvolučné neurónové siete, ktoré umožnili neurónovým sieťam vykonávať zložitejšie úlohy, napríklad rozpoznávanie obrazu</w:t>
      </w:r>
      <w:r>
        <w:t xml:space="preserve"> či reči</w:t>
      </w:r>
      <w:r w:rsidRPr="00C77782">
        <w:t xml:space="preserve"> a spracovanie prirodzeného jazyka</w:t>
      </w:r>
      <w:r w:rsidR="003162E8">
        <w:t xml:space="preserve"> </w:t>
      </w:r>
      <w:r w:rsidR="000A5AE8">
        <w:t>[1]</w:t>
      </w:r>
      <w:r w:rsidRPr="000A5AE8">
        <w:t>.</w:t>
      </w:r>
    </w:p>
    <w:p w14:paraId="0264488C" w14:textId="77777777" w:rsidR="003013B8" w:rsidRDefault="003013B8" w:rsidP="005B2B88">
      <w:pPr>
        <w:pStyle w:val="Zakladny"/>
      </w:pPr>
    </w:p>
    <w:p w14:paraId="05273AF5" w14:textId="60B3DA06" w:rsidR="00713E60" w:rsidRDefault="003013B8" w:rsidP="005B2B88">
      <w:pPr>
        <w:pStyle w:val="Zakladny"/>
      </w:pPr>
      <w:r>
        <w:lastRenderedPageBreak/>
        <w:t xml:space="preserve">V posledných rokoch </w:t>
      </w:r>
      <w:r w:rsidRPr="00377ACB">
        <w:t xml:space="preserve">zaznamenali neurónové siete </w:t>
      </w:r>
      <w:r>
        <w:t>rapídny</w:t>
      </w:r>
      <w:r w:rsidRPr="00377ACB">
        <w:t xml:space="preserve"> rast a vývoj, ktorý bol spôsobený dostupnosťou veľkého množstva </w:t>
      </w:r>
      <w:r>
        <w:t>dát</w:t>
      </w:r>
      <w:r w:rsidRPr="00377ACB">
        <w:t xml:space="preserve"> a výkonných výpočtových zdrojov. V súčasnosti sa neurónové siete </w:t>
      </w:r>
      <w:r w:rsidR="00650429" w:rsidRPr="00650429">
        <w:t>stali špičkovou technológiou, ktorá v spôsobila revolúciu v oblasti umelej inteligenci</w:t>
      </w:r>
      <w:r w:rsidR="00650429">
        <w:t>e. Ako dobre vieme AI aplikácie sú všade okolo nás a čoraz častejšie sa stávajú súčasťou nášho každodenného života. Vďaka ANN a</w:t>
      </w:r>
      <w:r w:rsidR="00A479FC">
        <w:t> </w:t>
      </w:r>
      <w:r w:rsidR="00650429">
        <w:t>AI</w:t>
      </w:r>
      <w:r w:rsidR="00A479FC">
        <w:t xml:space="preserve"> máme možnosť s dostatočným množstvom trénovacích dát vygenerovať obrazy, fotky, hudby či texty, ktoré sú na štýl vstupných dát, ako napríklad maľby na štýl najpopulárnejších renesančných maliarov. Taktiež v poslednej dobe sa stalo populárne generovanie zvuku a hlasu ľudí, aj zosnulých, a následne ich použitie na dabovanie textu, čo v niektorých prípadoch môže mať nebezpečné následky. Ďalšom veľmi populárnou aplikáciou sa stal ChatGPT od spoločnosti OpenAI, ale taktiež ďalší chatboti. ChatGPT na základe vstupu generuje </w:t>
      </w:r>
      <w:r w:rsidR="000B75D8">
        <w:t>odpovede podobné ľudským, ktoré sú častokrát presné, vďaka čomu sa stál rýchlejšou alternatívou hľadania odpovedí na internete, hlavne medzi študentami, ale aj programátormi.</w:t>
      </w:r>
    </w:p>
    <w:p w14:paraId="5874904B" w14:textId="77777777" w:rsidR="000B75D8" w:rsidRPr="004C6F30" w:rsidRDefault="000B75D8" w:rsidP="005B2B88">
      <w:pPr>
        <w:pStyle w:val="Zakladny"/>
      </w:pPr>
    </w:p>
    <w:p w14:paraId="2408189D" w14:textId="50E11B23" w:rsidR="00661BB1" w:rsidRPr="004C6F30" w:rsidRDefault="000B75D8" w:rsidP="005B2B88">
      <w:pPr>
        <w:pStyle w:val="Zakladny"/>
      </w:pPr>
      <w:r w:rsidRPr="004C6F30">
        <w:t xml:space="preserve">V prvej časti </w:t>
      </w:r>
      <w:r w:rsidR="00595348" w:rsidRPr="004C6F30">
        <w:t xml:space="preserve">tejto </w:t>
      </w:r>
      <w:r w:rsidRPr="004C6F30">
        <w:t xml:space="preserve">práce </w:t>
      </w:r>
      <w:r w:rsidR="00661BB1" w:rsidRPr="004C6F30">
        <w:t>sa budem</w:t>
      </w:r>
      <w:r w:rsidR="00595348" w:rsidRPr="004C6F30">
        <w:t xml:space="preserve">e </w:t>
      </w:r>
      <w:r w:rsidR="00661BB1" w:rsidRPr="004C6F30">
        <w:t xml:space="preserve">venovať teoretickému </w:t>
      </w:r>
      <w:r w:rsidRPr="004C6F30">
        <w:t>op</w:t>
      </w:r>
      <w:r w:rsidR="00661BB1" w:rsidRPr="004C6F30">
        <w:t>isu</w:t>
      </w:r>
      <w:r w:rsidRPr="004C6F30">
        <w:t xml:space="preserve"> umelej neurónovej sieti, </w:t>
      </w:r>
      <w:r w:rsidR="00595348" w:rsidRPr="004C6F30">
        <w:t>typom</w:t>
      </w:r>
      <w:r w:rsidRPr="004C6F30">
        <w:t xml:space="preserve"> základných architektúr a </w:t>
      </w:r>
      <w:r w:rsidR="00595348" w:rsidRPr="004C6F30">
        <w:t xml:space="preserve">typom </w:t>
      </w:r>
      <w:r w:rsidRPr="004C6F30">
        <w:t>učenia.</w:t>
      </w:r>
      <w:r w:rsidR="00F03B37" w:rsidRPr="004C6F30">
        <w:t xml:space="preserve"> </w:t>
      </w:r>
      <w:r w:rsidRPr="004C6F30">
        <w:t>V ďalšej časti</w:t>
      </w:r>
      <w:r w:rsidR="00661BB1" w:rsidRPr="004C6F30">
        <w:t xml:space="preserve"> opíšem pr</w:t>
      </w:r>
      <w:r w:rsidR="007827EE" w:rsidRPr="004C6F30">
        <w:t>u</w:t>
      </w:r>
      <w:r w:rsidR="00661BB1" w:rsidRPr="004C6F30">
        <w:t>ning, na čo slúži a rôzne typy pruningových metód.</w:t>
      </w:r>
      <w:r w:rsidR="00F03B37" w:rsidRPr="004C6F30">
        <w:t xml:space="preserve"> </w:t>
      </w:r>
      <w:r w:rsidR="00661BB1" w:rsidRPr="004C6F30">
        <w:t xml:space="preserve">V poslednej časti </w:t>
      </w:r>
      <w:r w:rsidR="004C6F30" w:rsidRPr="004C6F30">
        <w:t xml:space="preserve">tejto </w:t>
      </w:r>
      <w:r w:rsidR="00661BB1" w:rsidRPr="004C6F30">
        <w:t>práce porovnám</w:t>
      </w:r>
      <w:r w:rsidR="004C6F30" w:rsidRPr="004C6F30">
        <w:t>e</w:t>
      </w:r>
      <w:r w:rsidR="00661BB1" w:rsidRPr="004C6F30">
        <w:t xml:space="preserve"> rôzne </w:t>
      </w:r>
      <w:r w:rsidR="007827EE" w:rsidRPr="004C6F30">
        <w:t>pruningové</w:t>
      </w:r>
      <w:r w:rsidR="00661BB1" w:rsidRPr="004C6F30">
        <w:t xml:space="preserve"> algoritmy</w:t>
      </w:r>
      <w:r w:rsidR="004C6F30" w:rsidRPr="004C6F30">
        <w:t>.</w:t>
      </w:r>
      <w:r w:rsidR="00661BB1" w:rsidRPr="004C6F30">
        <w:t xml:space="preserve"> </w:t>
      </w:r>
      <w:r w:rsidR="004C6F30" w:rsidRPr="004C6F30">
        <w:t>B</w:t>
      </w:r>
      <w:r w:rsidR="00661BB1" w:rsidRPr="004C6F30">
        <w:t>udem</w:t>
      </w:r>
      <w:r w:rsidR="004C6F30" w:rsidRPr="004C6F30">
        <w:t>e</w:t>
      </w:r>
      <w:r w:rsidR="00661BB1" w:rsidRPr="004C6F30">
        <w:t xml:space="preserve"> porovnávať ich efektivitu, časovú náročnosť, presnosť v porovnaní pred použitím pruningu a v záverečnej časti vyhodnotím</w:t>
      </w:r>
      <w:r w:rsidR="004C6F30" w:rsidRPr="004C6F30">
        <w:t>e</w:t>
      </w:r>
      <w:r w:rsidR="00661BB1" w:rsidRPr="004C6F30">
        <w:t xml:space="preserve"> dosiahnuté výsledky.</w:t>
      </w:r>
    </w:p>
    <w:p w14:paraId="4D0D700B" w14:textId="421657C8" w:rsidR="009C35CB" w:rsidRDefault="00CD200B" w:rsidP="006849D6">
      <w:pPr>
        <w:pStyle w:val="Nadpis1rovne"/>
        <w:rPr>
          <w:rStyle w:val="ZakladnyChar"/>
          <w:sz w:val="44"/>
        </w:rPr>
      </w:pPr>
      <w:bookmarkStart w:id="9" w:name="_Toc137231871"/>
      <w:bookmarkStart w:id="10" w:name="_Toc378775589"/>
      <w:bookmarkStart w:id="11" w:name="_Toc378776129"/>
      <w:r>
        <w:rPr>
          <w:rStyle w:val="ZakladnyChar"/>
          <w:sz w:val="44"/>
        </w:rPr>
        <w:lastRenderedPageBreak/>
        <w:t>Umel</w:t>
      </w:r>
      <w:r w:rsidR="001E5153">
        <w:rPr>
          <w:rStyle w:val="ZakladnyChar"/>
          <w:sz w:val="44"/>
        </w:rPr>
        <w:t>á</w:t>
      </w:r>
      <w:r>
        <w:rPr>
          <w:rStyle w:val="ZakladnyChar"/>
          <w:sz w:val="44"/>
        </w:rPr>
        <w:t xml:space="preserve"> </w:t>
      </w:r>
      <w:r w:rsidR="002B01BC">
        <w:rPr>
          <w:rStyle w:val="ZakladnyChar"/>
          <w:sz w:val="44"/>
        </w:rPr>
        <w:t>neurónov</w:t>
      </w:r>
      <w:r w:rsidR="001E5153">
        <w:rPr>
          <w:rStyle w:val="ZakladnyChar"/>
          <w:sz w:val="44"/>
        </w:rPr>
        <w:t>á</w:t>
      </w:r>
      <w:r>
        <w:rPr>
          <w:rStyle w:val="ZakladnyChar"/>
          <w:sz w:val="44"/>
        </w:rPr>
        <w:t xml:space="preserve"> sie</w:t>
      </w:r>
      <w:r w:rsidR="001E5153">
        <w:rPr>
          <w:rStyle w:val="ZakladnyChar"/>
          <w:sz w:val="44"/>
        </w:rPr>
        <w:t>ť</w:t>
      </w:r>
      <w:bookmarkEnd w:id="9"/>
    </w:p>
    <w:p w14:paraId="5A903AAC" w14:textId="5E545B4F" w:rsidR="000F25E6" w:rsidRPr="009630A9" w:rsidRDefault="00650429" w:rsidP="005B2B88">
      <w:pPr>
        <w:pStyle w:val="Zakladny"/>
        <w:rPr>
          <w:color w:val="000000" w:themeColor="text1"/>
        </w:rPr>
      </w:pPr>
      <w:r>
        <w:t>ANN</w:t>
      </w:r>
      <w:r w:rsidR="00A860C0">
        <w:t xml:space="preserve"> je výpočtový model inšpirovaný štruktúrou a funkciou ľudského mozgu.</w:t>
      </w:r>
      <w:r w:rsidR="001E5153">
        <w:t xml:space="preserve"> Je navrhnutý tak, aby napodobňoval schopnosti ľudského mozgu učiť sa a spracúvať informácie, ktoré využíva na riešenie zložitých problémov</w:t>
      </w:r>
      <w:r w:rsidR="000F25E6">
        <w:t xml:space="preserve">. Cieľom neurónovej siete je učiť sa a zovšeobecňovať vzory zo vstupných údajov, vďaka čomu je obzvlášť užitočná na rozpoznávanie vzorov, klasifikáciu, predikciu alebo generovanie kreatívnych výstupov na </w:t>
      </w:r>
      <w:r w:rsidR="000F25E6" w:rsidRPr="009630A9">
        <w:rPr>
          <w:color w:val="000000" w:themeColor="text1"/>
        </w:rPr>
        <w:t>základe prijatých vstupov, ako sú obrazy, fotky, texty, hudba, ...</w:t>
      </w:r>
    </w:p>
    <w:p w14:paraId="7BF524A3" w14:textId="3C555D87" w:rsidR="00D82FCC" w:rsidRPr="009630A9" w:rsidRDefault="00043DB1" w:rsidP="005B2B88">
      <w:pPr>
        <w:pStyle w:val="Zakladny"/>
      </w:pPr>
      <w:r w:rsidRPr="009630A9">
        <w:t>Vo všeobecnosti p</w:t>
      </w:r>
      <w:r w:rsidR="007B493D" w:rsidRPr="009630A9">
        <w:t>ozostáva</w:t>
      </w:r>
      <w:r w:rsidRPr="009630A9">
        <w:t xml:space="preserve"> neurónová sieť z 3 </w:t>
      </w:r>
      <w:r w:rsidR="00D82FCC" w:rsidRPr="009630A9">
        <w:t xml:space="preserve">typov </w:t>
      </w:r>
      <w:r w:rsidRPr="009630A9">
        <w:t xml:space="preserve">vrstiev: vstupná, skrytá a výstupná vrstva, so </w:t>
      </w:r>
      <w:r w:rsidR="007B493D" w:rsidRPr="009630A9">
        <w:t>vzájomne prepojený</w:t>
      </w:r>
      <w:r w:rsidRPr="009630A9">
        <w:t>mi</w:t>
      </w:r>
      <w:r w:rsidR="007B493D" w:rsidRPr="009630A9">
        <w:t xml:space="preserve"> uzl</w:t>
      </w:r>
      <w:r w:rsidRPr="009630A9">
        <w:t>ami</w:t>
      </w:r>
      <w:r w:rsidR="007B493D" w:rsidRPr="009630A9">
        <w:t xml:space="preserve">, </w:t>
      </w:r>
      <w:r w:rsidRPr="009630A9">
        <w:t>známymi</w:t>
      </w:r>
      <w:r w:rsidR="007B493D" w:rsidRPr="009630A9">
        <w:t xml:space="preserve"> aj ako umelé neuróny, ktoré prijímajú a spracovávajú vstupy a posielajú ich ďalej sieťou.</w:t>
      </w:r>
      <w:r w:rsidR="009630A9" w:rsidRPr="009630A9">
        <w:t xml:space="preserve"> Vrstvám neurónovej sieti sa bližšie budem venovať v kapitole 1.3.</w:t>
      </w:r>
    </w:p>
    <w:p w14:paraId="3F861064" w14:textId="5FB27BC1" w:rsidR="00A860C0" w:rsidRDefault="00AF3921" w:rsidP="005B2B88">
      <w:pPr>
        <w:pStyle w:val="Zakladny"/>
      </w:pPr>
      <w:r>
        <w:t>Neurónové siete sú</w:t>
      </w:r>
      <w:r w:rsidR="0059331F">
        <w:t xml:space="preserve"> navrh</w:t>
      </w:r>
      <w:r>
        <w:t>ované</w:t>
      </w:r>
      <w:r w:rsidR="0059331F">
        <w:t xml:space="preserve"> tak, aby rozpoznal</w:t>
      </w:r>
      <w:r>
        <w:t>i</w:t>
      </w:r>
      <w:r w:rsidR="0059331F">
        <w:t xml:space="preserve"> vzory a robil</w:t>
      </w:r>
      <w:r>
        <w:t>i</w:t>
      </w:r>
      <w:r w:rsidR="0059331F">
        <w:t xml:space="preserve"> rozhodnutia na základe vstupných dát.</w:t>
      </w:r>
      <w:r w:rsidR="000F25E6">
        <w:t xml:space="preserve"> Sú dôležitým základom modernej umelej inteligencie a strojového učenia.</w:t>
      </w:r>
    </w:p>
    <w:p w14:paraId="6660EA75" w14:textId="5B96706A" w:rsidR="00D066A6" w:rsidRDefault="00D066A6" w:rsidP="00E3098A">
      <w:pPr>
        <w:pStyle w:val="Nadpis2urovne"/>
      </w:pPr>
      <w:bookmarkStart w:id="12" w:name="_Toc137231872"/>
      <w:r>
        <w:t>Umelý neurón</w:t>
      </w:r>
      <w:bookmarkEnd w:id="12"/>
    </w:p>
    <w:p w14:paraId="2D3B0DD7" w14:textId="44B1A081" w:rsidR="007F6FEA" w:rsidRPr="006D054D" w:rsidRDefault="00000000" w:rsidP="005B2B88">
      <w:pPr>
        <w:pStyle w:val="Zakladny"/>
      </w:pPr>
      <w:r>
        <w:pict w14:anchorId="1100BCF2">
          <v:shape id="_x0000_s2063" type="#_x0000_t202" style="position:absolute;left:0;text-align:left;margin-left:65.7pt;margin-top:221.1pt;width:306.75pt;height:21pt;z-index:251663872;mso-position-horizontal-relative:text;mso-position-vertical-relative:text" stroked="f">
            <v:textbox style="mso-next-textbox:#_x0000_s2063;mso-fit-shape-to-text:t" inset="0,0,0,0">
              <w:txbxContent>
                <w:p w14:paraId="645D445D" w14:textId="2E310E44" w:rsidR="002B01BC" w:rsidRPr="00D769C5" w:rsidRDefault="002B01BC" w:rsidP="00D75269">
                  <w:pPr>
                    <w:pStyle w:val="Popis"/>
                    <w:jc w:val="center"/>
                    <w:rPr>
                      <w:rFonts w:ascii="Times New Roman" w:hAnsi="Times New Roman" w:cs="Times New Roman"/>
                      <w:noProof/>
                      <w:color w:val="auto"/>
                      <w:sz w:val="24"/>
                      <w:szCs w:val="32"/>
                    </w:rPr>
                  </w:pPr>
                  <w:bookmarkStart w:id="13" w:name="_Toc137226521"/>
                  <w:bookmarkStart w:id="14" w:name="_Toc137226584"/>
                  <w:bookmarkStart w:id="15" w:name="_Toc137229846"/>
                  <w:bookmarkStart w:id="16" w:name="_Toc137231905"/>
                  <w:r w:rsidRPr="00D769C5">
                    <w:rPr>
                      <w:color w:val="auto"/>
                    </w:rPr>
                    <w:t xml:space="preserve">Obrázok </w:t>
                  </w:r>
                  <w:r w:rsidRPr="00D769C5">
                    <w:rPr>
                      <w:color w:val="auto"/>
                    </w:rPr>
                    <w:fldChar w:fldCharType="begin"/>
                  </w:r>
                  <w:r w:rsidRPr="00D769C5">
                    <w:rPr>
                      <w:color w:val="auto"/>
                    </w:rPr>
                    <w:instrText xml:space="preserve"> SEQ Obrázok \* ARABIC </w:instrText>
                  </w:r>
                  <w:r w:rsidRPr="00D769C5">
                    <w:rPr>
                      <w:color w:val="auto"/>
                    </w:rPr>
                    <w:fldChar w:fldCharType="separate"/>
                  </w:r>
                  <w:r w:rsidR="000C0A28">
                    <w:rPr>
                      <w:noProof/>
                      <w:color w:val="auto"/>
                    </w:rPr>
                    <w:t>3</w:t>
                  </w:r>
                  <w:r w:rsidRPr="00D769C5">
                    <w:rPr>
                      <w:noProof/>
                      <w:color w:val="auto"/>
                    </w:rPr>
                    <w:fldChar w:fldCharType="end"/>
                  </w:r>
                  <w:r w:rsidRPr="00D769C5">
                    <w:rPr>
                      <w:color w:val="auto"/>
                    </w:rPr>
                    <w:t>: Schéma jednoduchého umelého neurónu [</w:t>
                  </w:r>
                  <w:r w:rsidR="00595348" w:rsidRPr="00D769C5">
                    <w:rPr>
                      <w:color w:val="auto"/>
                    </w:rPr>
                    <w:t xml:space="preserve">podľa </w:t>
                  </w:r>
                  <w:r w:rsidR="00895C85" w:rsidRPr="00D769C5">
                    <w:rPr>
                      <w:color w:val="auto"/>
                    </w:rPr>
                    <w:t>3</w:t>
                  </w:r>
                  <w:r w:rsidRPr="00D769C5">
                    <w:rPr>
                      <w:color w:val="auto"/>
                    </w:rPr>
                    <w:t>]</w:t>
                  </w:r>
                  <w:bookmarkEnd w:id="13"/>
                  <w:bookmarkEnd w:id="14"/>
                  <w:bookmarkEnd w:id="15"/>
                  <w:bookmarkEnd w:id="16"/>
                </w:p>
              </w:txbxContent>
            </v:textbox>
            <w10:wrap type="topAndBottom"/>
          </v:shape>
        </w:pict>
      </w:r>
      <w:r w:rsidR="002B01BC">
        <w:drawing>
          <wp:anchor distT="0" distB="0" distL="114300" distR="114300" simplePos="0" relativeHeight="251635200" behindDoc="0" locked="0" layoutInCell="1" allowOverlap="1" wp14:anchorId="298E2FF7" wp14:editId="7061E46B">
            <wp:simplePos x="0" y="0"/>
            <wp:positionH relativeFrom="column">
              <wp:posOffset>748665</wp:posOffset>
            </wp:positionH>
            <wp:positionV relativeFrom="paragraph">
              <wp:posOffset>869950</wp:posOffset>
            </wp:positionV>
            <wp:extent cx="3895725" cy="2000250"/>
            <wp:effectExtent l="0" t="0" r="0" b="0"/>
            <wp:wrapTopAndBottom/>
            <wp:docPr id="1125703268" name="Obrázok 2"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3268" name="Obrázok 2" descr="Obrázok, na ktorom je text, diagram, rad, snímka obrazovky&#10;&#10;Automaticky generovaný pop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95725" cy="2000250"/>
                    </a:xfrm>
                    <a:prstGeom prst="rect">
                      <a:avLst/>
                    </a:prstGeom>
                    <a:noFill/>
                    <a:ln>
                      <a:noFill/>
                    </a:ln>
                  </pic:spPr>
                </pic:pic>
              </a:graphicData>
            </a:graphic>
          </wp:anchor>
        </w:drawing>
      </w:r>
      <w:r w:rsidR="00142DFF" w:rsidRPr="00142DFF">
        <w:t xml:space="preserve">Každý umelý neurón prijíma vstupy, </w:t>
      </w:r>
      <w:r w:rsidR="00142DFF">
        <w:t>spracúva ich</w:t>
      </w:r>
      <w:r w:rsidR="00142DFF" w:rsidRPr="00142DFF">
        <w:t xml:space="preserve"> a </w:t>
      </w:r>
      <w:r w:rsidR="00142DFF">
        <w:t>v</w:t>
      </w:r>
      <w:r w:rsidR="00142DFF" w:rsidRPr="00142DFF">
        <w:t>ýstup</w:t>
      </w:r>
      <w:r w:rsidR="00142DFF">
        <w:t>y</w:t>
      </w:r>
      <w:r w:rsidR="00142DFF" w:rsidRPr="00142DFF">
        <w:t xml:space="preserve"> sa potom odovzda</w:t>
      </w:r>
      <w:r w:rsidR="00142DFF">
        <w:t>jú</w:t>
      </w:r>
      <w:r w:rsidR="00142DFF" w:rsidRPr="00142DFF">
        <w:t xml:space="preserve"> ako vstup ďalším neurónom, až kým sa nezíska konečný výstup siete.</w:t>
      </w:r>
      <w:r w:rsidR="007F6FEA">
        <w:t xml:space="preserve"> Každý umelý neurón vykoná na vstupoch jednoduchý výpočet, ktorý sa dá opísať: </w:t>
      </w:r>
    </w:p>
    <w:p w14:paraId="5A5A8F38" w14:textId="02C51827" w:rsidR="00DE01BA" w:rsidRDefault="007F6FEA" w:rsidP="005B2B88">
      <w:pPr>
        <w:pStyle w:val="Zakladny"/>
      </w:pPr>
      <w:r>
        <w:t>Schéma pozostáva z n vstupov x</w:t>
      </w:r>
      <w:r>
        <w:rPr>
          <w:vertAlign w:val="subscript"/>
        </w:rPr>
        <w:t>1</w:t>
      </w:r>
      <w:r>
        <w:t xml:space="preserve"> až x</w:t>
      </w:r>
      <w:r>
        <w:rPr>
          <w:vertAlign w:val="subscript"/>
        </w:rPr>
        <w:t>n</w:t>
      </w:r>
      <w:r>
        <w:t>, ktoré sú prepojené pomocou váh s k</w:t>
      </w:r>
      <w:r w:rsidRPr="007F6FEA">
        <w:t>oeficientami</w:t>
      </w:r>
      <w:r>
        <w:t xml:space="preserve"> w</w:t>
      </w:r>
      <w:r>
        <w:rPr>
          <w:vertAlign w:val="subscript"/>
        </w:rPr>
        <w:t>1</w:t>
      </w:r>
      <w:r>
        <w:t xml:space="preserve"> až w</w:t>
      </w:r>
      <w:r>
        <w:rPr>
          <w:vertAlign w:val="subscript"/>
        </w:rPr>
        <w:t>n</w:t>
      </w:r>
      <w:r>
        <w:t>. Váha prepojeni</w:t>
      </w:r>
      <w:r w:rsidR="00AF3921">
        <w:t>a</w:t>
      </w:r>
      <w:r>
        <w:t xml:space="preserve"> určuje, aký má vstup vplyv na výslednú aktivitu neurónu. </w:t>
      </w:r>
      <w:r w:rsidR="0072687F">
        <w:t xml:space="preserve">Funkcia F je aktivačná funkcia, ktorej  výsledok je výsledná aktivita neurónu. </w:t>
      </w:r>
      <w:r w:rsidR="0072687F">
        <w:lastRenderedPageBreak/>
        <w:t xml:space="preserve">Hodnota b je </w:t>
      </w:r>
      <w:r w:rsidR="0072687F" w:rsidRPr="0072687F">
        <w:t>prah excitácie</w:t>
      </w:r>
      <w:r w:rsidR="0072687F">
        <w:t>, ktorý môže byť aj konštanta, slúžiaci na posunutie aktivačnej funkcie smerom ku kladným alebo záporným hodnotám podľa potreby.</w:t>
      </w:r>
    </w:p>
    <w:p w14:paraId="35957648" w14:textId="102486B5" w:rsidR="00D96834" w:rsidRDefault="00D96834" w:rsidP="005B2B88">
      <w:pPr>
        <w:pStyle w:val="Zakladny"/>
      </w:pPr>
      <w:r>
        <w:t>Umelý neurón získava vstupné signály z predchádzajúcich vrstiev alebo rovno zo vstupných údajov. Vstupu reprezentujú určité vzory alebo vlastnosti spracovaných údajov, ktoré následne dostanú svoju váhu, ktorá znázorňuje ich vplyv na výstupoch.</w:t>
      </w:r>
    </w:p>
    <w:p w14:paraId="005DA682" w14:textId="0A27E72D" w:rsidR="005B60AC" w:rsidRDefault="005B60AC" w:rsidP="00E3098A">
      <w:pPr>
        <w:pStyle w:val="Nadpis2urovne"/>
      </w:pPr>
      <w:bookmarkStart w:id="17" w:name="_Toc137231873"/>
      <w:r>
        <w:t>Aktivačné funkcie</w:t>
      </w:r>
      <w:bookmarkEnd w:id="17"/>
    </w:p>
    <w:p w14:paraId="1614B335" w14:textId="33E332C9" w:rsidR="005B60AC" w:rsidRDefault="00710C1B" w:rsidP="005B2B88">
      <w:pPr>
        <w:pStyle w:val="Zakladny"/>
      </w:pPr>
      <w:r>
        <w:drawing>
          <wp:anchor distT="0" distB="0" distL="114300" distR="114300" simplePos="0" relativeHeight="251638272" behindDoc="0" locked="0" layoutInCell="1" allowOverlap="1" wp14:anchorId="5BF3AD8D" wp14:editId="51BE285B">
            <wp:simplePos x="0" y="0"/>
            <wp:positionH relativeFrom="column">
              <wp:posOffset>777240</wp:posOffset>
            </wp:positionH>
            <wp:positionV relativeFrom="paragraph">
              <wp:posOffset>1052195</wp:posOffset>
            </wp:positionV>
            <wp:extent cx="3838575" cy="5120005"/>
            <wp:effectExtent l="0" t="0" r="0" b="0"/>
            <wp:wrapTopAndBottom/>
            <wp:docPr id="1334052647" name="Obrázok 3" descr="Obrázok, na ktorom je text, snímka obrazovky, rukopis,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52647" name="Obrázok 3" descr="Obrázok, na ktorom je text, snímka obrazovky, rukopis, písmo&#10;&#10;Automaticky generovaný pop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8575" cy="512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7AAE93D">
          <v:shape id="_x0000_s2064" type="#_x0000_t202" style="position:absolute;left:0;text-align:left;margin-left:55.95pt;margin-top:484.55pt;width:312.6pt;height:.05pt;z-index:251664896;mso-position-horizontal-relative:text;mso-position-vertical-relative:text" stroked="f">
            <v:textbox style="mso-next-textbox:#_x0000_s2064;mso-fit-shape-to-text:t" inset="0,0,0,0">
              <w:txbxContent>
                <w:p w14:paraId="62C28314" w14:textId="1DB3EC8C" w:rsidR="00821FCF" w:rsidRPr="00D769C5" w:rsidRDefault="00821FCF" w:rsidP="00D75269">
                  <w:pPr>
                    <w:pStyle w:val="Popis"/>
                    <w:jc w:val="center"/>
                    <w:rPr>
                      <w:rFonts w:ascii="Times New Roman" w:hAnsi="Times New Roman" w:cs="Times New Roman"/>
                      <w:noProof/>
                      <w:color w:val="auto"/>
                      <w:sz w:val="24"/>
                      <w:szCs w:val="32"/>
                    </w:rPr>
                  </w:pPr>
                  <w:bookmarkStart w:id="18" w:name="_Toc137226522"/>
                  <w:bookmarkStart w:id="19" w:name="_Toc137226585"/>
                  <w:bookmarkStart w:id="20" w:name="_Toc137229847"/>
                  <w:bookmarkStart w:id="21" w:name="_Toc137231906"/>
                  <w:r w:rsidRPr="00D769C5">
                    <w:rPr>
                      <w:color w:val="auto"/>
                    </w:rPr>
                    <w:t xml:space="preserve">Obrázok </w:t>
                  </w:r>
                  <w:r w:rsidRPr="00D769C5">
                    <w:rPr>
                      <w:color w:val="auto"/>
                    </w:rPr>
                    <w:fldChar w:fldCharType="begin"/>
                  </w:r>
                  <w:r w:rsidRPr="00D769C5">
                    <w:rPr>
                      <w:color w:val="auto"/>
                    </w:rPr>
                    <w:instrText xml:space="preserve"> SEQ Obrázok \* ARABIC </w:instrText>
                  </w:r>
                  <w:r w:rsidRPr="00D769C5">
                    <w:rPr>
                      <w:color w:val="auto"/>
                    </w:rPr>
                    <w:fldChar w:fldCharType="separate"/>
                  </w:r>
                  <w:r w:rsidR="000C0A28">
                    <w:rPr>
                      <w:noProof/>
                      <w:color w:val="auto"/>
                    </w:rPr>
                    <w:t>4</w:t>
                  </w:r>
                  <w:r w:rsidRPr="00D769C5">
                    <w:rPr>
                      <w:noProof/>
                      <w:color w:val="auto"/>
                    </w:rPr>
                    <w:fldChar w:fldCharType="end"/>
                  </w:r>
                  <w:r w:rsidRPr="00D769C5">
                    <w:rPr>
                      <w:color w:val="auto"/>
                    </w:rPr>
                    <w:t xml:space="preserve">: </w:t>
                  </w:r>
                  <w:r w:rsidR="00A913CC" w:rsidRPr="00D769C5">
                    <w:rPr>
                      <w:color w:val="auto"/>
                    </w:rPr>
                    <w:t xml:space="preserve">populárne </w:t>
                  </w:r>
                  <w:r w:rsidRPr="00D769C5">
                    <w:rPr>
                      <w:color w:val="auto"/>
                    </w:rPr>
                    <w:t>druhy aktivačných funkcií [</w:t>
                  </w:r>
                  <w:r w:rsidR="00D769C5" w:rsidRPr="00D769C5">
                    <w:rPr>
                      <w:color w:val="auto"/>
                    </w:rPr>
                    <w:t xml:space="preserve">podľa </w:t>
                  </w:r>
                  <w:r w:rsidR="00895C85" w:rsidRPr="00D769C5">
                    <w:rPr>
                      <w:color w:val="auto"/>
                    </w:rPr>
                    <w:t>4</w:t>
                  </w:r>
                  <w:r w:rsidRPr="00D769C5">
                    <w:rPr>
                      <w:color w:val="auto"/>
                    </w:rPr>
                    <w:t>]</w:t>
                  </w:r>
                  <w:bookmarkEnd w:id="18"/>
                  <w:bookmarkEnd w:id="19"/>
                  <w:bookmarkEnd w:id="20"/>
                  <w:bookmarkEnd w:id="21"/>
                </w:p>
              </w:txbxContent>
            </v:textbox>
            <w10:wrap type="topAndBottom"/>
          </v:shape>
        </w:pict>
      </w:r>
      <w:r w:rsidR="005B60AC">
        <w:t>Aktivačná funkcia určuje level aktivity neurónu na základe váženého priemeru súčtov a prahu excitácie</w:t>
      </w:r>
      <w:r w:rsidR="00D769C5">
        <w:t>, na základe čoho sa rozhodne, či sa neurón aktivuje alebo nie. Sigmoid, Tanh alebo ReLU sú aktivačné funkcie, ktoré</w:t>
      </w:r>
      <w:r w:rsidR="005B60AC">
        <w:t xml:space="preserve"> umožňuj</w:t>
      </w:r>
      <w:r w:rsidR="00D769C5">
        <w:t>ú</w:t>
      </w:r>
      <w:r w:rsidR="005B60AC">
        <w:t xml:space="preserve"> modelovanie</w:t>
      </w:r>
      <w:r>
        <w:t xml:space="preserve"> aj</w:t>
      </w:r>
      <w:r w:rsidR="005B60AC">
        <w:t xml:space="preserve"> zložitých vzťahov</w:t>
      </w:r>
      <w:r w:rsidR="004F2C12">
        <w:t xml:space="preserve"> [4]</w:t>
      </w:r>
      <w:r>
        <w:t>.</w:t>
      </w:r>
    </w:p>
    <w:p w14:paraId="6C772370" w14:textId="55132CBA" w:rsidR="00D95DC0" w:rsidRDefault="00000000" w:rsidP="005B2B88">
      <w:pPr>
        <w:pStyle w:val="Zakladny"/>
        <w:numPr>
          <w:ilvl w:val="0"/>
          <w:numId w:val="33"/>
        </w:numPr>
      </w:pPr>
      <w:r>
        <w:rPr>
          <w:b/>
          <w:bCs/>
        </w:rPr>
        <w:lastRenderedPageBreak/>
        <w:pict w14:anchorId="2BF95D65">
          <v:shape id="_x0000_s2065" type="#_x0000_t202" style="position:absolute;left:0;text-align:left;margin-left:310.2pt;margin-top:133.05pt;width:164.55pt;height:.05pt;z-index:251665920;mso-position-horizontal-relative:text;mso-position-vertical-relative:text" stroked="f">
            <v:textbox style="mso-next-textbox:#_x0000_s2065;mso-fit-shape-to-text:t" inset="0,0,0,0">
              <w:txbxContent>
                <w:p w14:paraId="1880A564" w14:textId="1FA197A7" w:rsidR="00D43064" w:rsidRPr="00967581" w:rsidRDefault="00D43064" w:rsidP="00D75269">
                  <w:pPr>
                    <w:pStyle w:val="Popis"/>
                    <w:jc w:val="center"/>
                    <w:rPr>
                      <w:rFonts w:ascii="Times New Roman" w:hAnsi="Times New Roman" w:cs="Times New Roman"/>
                      <w:sz w:val="24"/>
                      <w:szCs w:val="32"/>
                    </w:rPr>
                  </w:pPr>
                  <w:bookmarkStart w:id="22" w:name="_Toc137226523"/>
                  <w:bookmarkStart w:id="23" w:name="_Toc137226586"/>
                  <w:bookmarkStart w:id="24" w:name="_Toc137229848"/>
                  <w:bookmarkStart w:id="25" w:name="_Toc137231907"/>
                  <w:r>
                    <w:t xml:space="preserve">Obrázok </w:t>
                  </w:r>
                  <w:fldSimple w:instr=" SEQ Obrázok \* ARABIC ">
                    <w:r w:rsidR="000C0A28">
                      <w:rPr>
                        <w:noProof/>
                      </w:rPr>
                      <w:t>5</w:t>
                    </w:r>
                  </w:fldSimple>
                  <w:r>
                    <w:t>: funkcia sigmoid [</w:t>
                  </w:r>
                  <w:r w:rsidR="00895C85">
                    <w:t>4</w:t>
                  </w:r>
                  <w:r>
                    <w:t>]</w:t>
                  </w:r>
                  <w:bookmarkEnd w:id="22"/>
                  <w:bookmarkEnd w:id="23"/>
                  <w:bookmarkEnd w:id="24"/>
                  <w:bookmarkEnd w:id="25"/>
                </w:p>
              </w:txbxContent>
            </v:textbox>
            <w10:wrap type="square"/>
          </v:shape>
        </w:pict>
      </w:r>
      <w:r w:rsidR="00D95DC0" w:rsidRPr="00110C7E">
        <w:rPr>
          <w:b/>
          <w:bCs/>
        </w:rPr>
        <w:drawing>
          <wp:anchor distT="0" distB="0" distL="114300" distR="114300" simplePos="0" relativeHeight="251654656" behindDoc="0" locked="0" layoutInCell="1" allowOverlap="1" wp14:anchorId="77A8A3AA" wp14:editId="2B7D8558">
            <wp:simplePos x="0" y="0"/>
            <wp:positionH relativeFrom="column">
              <wp:posOffset>3939540</wp:posOffset>
            </wp:positionH>
            <wp:positionV relativeFrom="paragraph">
              <wp:posOffset>13335</wp:posOffset>
            </wp:positionV>
            <wp:extent cx="2089785" cy="1619250"/>
            <wp:effectExtent l="0" t="0" r="0" b="0"/>
            <wp:wrapSquare wrapText="bothSides"/>
            <wp:docPr id="809562709" name="Obrázok 1" descr="Obrázok, na ktorom je rad, diagram, vývoj,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62709" name="Obrázok 1" descr="Obrázok, na ktorom je rad, diagram, vývoj, text&#10;&#10;Automaticky generovaný popis"/>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89785" cy="1619250"/>
                    </a:xfrm>
                    <a:prstGeom prst="rect">
                      <a:avLst/>
                    </a:prstGeom>
                  </pic:spPr>
                </pic:pic>
              </a:graphicData>
            </a:graphic>
          </wp:anchor>
        </w:drawing>
      </w:r>
      <w:r w:rsidR="00D95DC0" w:rsidRPr="00110C7E">
        <w:rPr>
          <w:b/>
          <w:bCs/>
        </w:rPr>
        <w:t>Sigmoid</w:t>
      </w:r>
      <w:r w:rsidR="00D95DC0">
        <w:t xml:space="preserve"> – výsledkom je hodnota medzi 0 a 1, je zvyčajne používaná pre modely, kde potrebujeme predpovedať pravdepodobnosť, vďaka tomu, že pravdepodobnosť je len v rozsahu od 0 do 1.</w:t>
      </w:r>
      <w:r w:rsidR="002E4D4A">
        <w:t xml:space="preserve"> Najčastejšie používaná v dopredných sieťach</w:t>
      </w:r>
      <w:r w:rsidR="00087E91">
        <w:t xml:space="preserve"> [4]</w:t>
      </w:r>
      <w:r w:rsidR="002E4D4A">
        <w:t>.</w:t>
      </w:r>
    </w:p>
    <w:p w14:paraId="7B66A888" w14:textId="77777777" w:rsidR="00D95DC0" w:rsidRDefault="00D95DC0" w:rsidP="005B2B88">
      <w:pPr>
        <w:pStyle w:val="Zakladny"/>
      </w:pPr>
    </w:p>
    <w:p w14:paraId="665EE4F3" w14:textId="77777777" w:rsidR="007C687A" w:rsidRDefault="007C687A" w:rsidP="005B2B88">
      <w:pPr>
        <w:pStyle w:val="Zakladny"/>
      </w:pPr>
    </w:p>
    <w:p w14:paraId="7AA0736D" w14:textId="7029ECFC" w:rsidR="00D95DC0" w:rsidRDefault="00D95DC0" w:rsidP="005B2B88">
      <w:pPr>
        <w:pStyle w:val="Zakladny"/>
      </w:pPr>
    </w:p>
    <w:p w14:paraId="5F43E33B" w14:textId="45B8B7BB" w:rsidR="00D95DC0" w:rsidRDefault="00D95DC0" w:rsidP="005B2B88">
      <w:pPr>
        <w:pStyle w:val="Zakladny"/>
      </w:pPr>
    </w:p>
    <w:p w14:paraId="69AD2A90" w14:textId="0B17B402" w:rsidR="00D95DC0" w:rsidRDefault="00000000" w:rsidP="005B2B88">
      <w:pPr>
        <w:pStyle w:val="Zakladny"/>
        <w:numPr>
          <w:ilvl w:val="0"/>
          <w:numId w:val="33"/>
        </w:numPr>
      </w:pPr>
      <w:r>
        <w:rPr>
          <w:b/>
          <w:bCs/>
        </w:rPr>
        <w:pict w14:anchorId="235C8C2E">
          <v:shape id="_x0000_s2066" type="#_x0000_t202" style="position:absolute;left:0;text-align:left;margin-left:318.45pt;margin-top:130.1pt;width:157.7pt;height:.05pt;z-index:251666944;mso-position-horizontal-relative:text;mso-position-vertical-relative:text" stroked="f">
            <v:textbox style="mso-next-textbox:#_x0000_s2066;mso-fit-shape-to-text:t" inset="0,0,0,0">
              <w:txbxContent>
                <w:p w14:paraId="307A7D7B" w14:textId="75CD3915" w:rsidR="00D43064" w:rsidRPr="00E11905" w:rsidRDefault="00D43064" w:rsidP="00D75269">
                  <w:pPr>
                    <w:pStyle w:val="Popis"/>
                    <w:jc w:val="center"/>
                    <w:rPr>
                      <w:rFonts w:ascii="Times New Roman" w:hAnsi="Times New Roman" w:cs="Times New Roman"/>
                      <w:sz w:val="24"/>
                      <w:szCs w:val="32"/>
                    </w:rPr>
                  </w:pPr>
                  <w:bookmarkStart w:id="26" w:name="_Toc137226524"/>
                  <w:bookmarkStart w:id="27" w:name="_Toc137226587"/>
                  <w:bookmarkStart w:id="28" w:name="_Toc137229849"/>
                  <w:bookmarkStart w:id="29" w:name="_Toc137231908"/>
                  <w:r>
                    <w:t xml:space="preserve">Obrázok </w:t>
                  </w:r>
                  <w:fldSimple w:instr=" SEQ Obrázok \* ARABIC ">
                    <w:r w:rsidR="000C0A28">
                      <w:rPr>
                        <w:noProof/>
                      </w:rPr>
                      <w:t>6</w:t>
                    </w:r>
                  </w:fldSimple>
                  <w:r>
                    <w:t>: funkcia tanh [</w:t>
                  </w:r>
                  <w:r w:rsidR="00895C85">
                    <w:t>4</w:t>
                  </w:r>
                  <w:r>
                    <w:t>]</w:t>
                  </w:r>
                  <w:bookmarkEnd w:id="26"/>
                  <w:bookmarkEnd w:id="27"/>
                  <w:bookmarkEnd w:id="28"/>
                  <w:bookmarkEnd w:id="29"/>
                </w:p>
              </w:txbxContent>
            </v:textbox>
            <w10:wrap type="square"/>
          </v:shape>
        </w:pict>
      </w:r>
      <w:r w:rsidR="002E4D4A" w:rsidRPr="00110C7E">
        <w:rPr>
          <w:b/>
          <w:bCs/>
        </w:rPr>
        <w:drawing>
          <wp:anchor distT="0" distB="0" distL="114300" distR="114300" simplePos="0" relativeHeight="251655680" behindDoc="0" locked="0" layoutInCell="1" allowOverlap="1" wp14:anchorId="41E35E9F" wp14:editId="097149A7">
            <wp:simplePos x="0" y="0"/>
            <wp:positionH relativeFrom="column">
              <wp:posOffset>4044315</wp:posOffset>
            </wp:positionH>
            <wp:positionV relativeFrom="paragraph">
              <wp:posOffset>13970</wp:posOffset>
            </wp:positionV>
            <wp:extent cx="2002790" cy="1581150"/>
            <wp:effectExtent l="0" t="0" r="0" b="0"/>
            <wp:wrapSquare wrapText="bothSides"/>
            <wp:docPr id="1408441777" name="Obrázok 1" descr="Obrázok, na ktorom je diagram, rad, text,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41777" name="Obrázok 1" descr="Obrázok, na ktorom je diagram, rad, text, vývoj&#10;&#10;Automaticky generovaný popi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02790" cy="1581150"/>
                    </a:xfrm>
                    <a:prstGeom prst="rect">
                      <a:avLst/>
                    </a:prstGeom>
                  </pic:spPr>
                </pic:pic>
              </a:graphicData>
            </a:graphic>
            <wp14:sizeRelH relativeFrom="margin">
              <wp14:pctWidth>0</wp14:pctWidth>
            </wp14:sizeRelH>
            <wp14:sizeRelV relativeFrom="margin">
              <wp14:pctHeight>0</wp14:pctHeight>
            </wp14:sizeRelV>
          </wp:anchor>
        </w:drawing>
      </w:r>
      <w:r w:rsidR="00D95DC0" w:rsidRPr="00110C7E">
        <w:rPr>
          <w:b/>
          <w:bCs/>
        </w:rPr>
        <w:t>Tanh</w:t>
      </w:r>
      <w:r w:rsidR="00D95DC0">
        <w:t xml:space="preserve"> </w:t>
      </w:r>
      <w:r w:rsidR="002E4D4A">
        <w:t>–</w:t>
      </w:r>
      <w:r w:rsidR="00D95DC0">
        <w:t xml:space="preserve"> </w:t>
      </w:r>
      <w:r w:rsidR="002E4D4A">
        <w:t>výstupom funkcie je centrovaný okolo 0, ktorej hodnoty sú od -1 do 1, vďaka čomu môžeme hodnoty začleniť do skupín negatívne, neutrálne, pozitívne. Stala sa preferovanou funkciou v porovnaní so sigmoid vo viacvrstvových sieťach, vďaka jej lepšiemu tréningovému výkonu</w:t>
      </w:r>
      <w:r w:rsidR="00791022">
        <w:t xml:space="preserve"> [4]</w:t>
      </w:r>
      <w:r w:rsidR="002E4D4A">
        <w:t>.</w:t>
      </w:r>
    </w:p>
    <w:p w14:paraId="65C4D8DD" w14:textId="5F0721FE" w:rsidR="00D43064" w:rsidRDefault="00D43064" w:rsidP="005B2B88">
      <w:pPr>
        <w:pStyle w:val="Zakladny"/>
      </w:pPr>
    </w:p>
    <w:p w14:paraId="211E4F0B" w14:textId="57DDA7BA" w:rsidR="007C687A" w:rsidRDefault="007C687A" w:rsidP="005B2B88">
      <w:pPr>
        <w:pStyle w:val="Zakladny"/>
      </w:pPr>
    </w:p>
    <w:p w14:paraId="3269187A" w14:textId="2BFE568D" w:rsidR="00D43064" w:rsidRDefault="00A53574" w:rsidP="005B2B88">
      <w:pPr>
        <w:pStyle w:val="Zakladny"/>
      </w:pPr>
      <w:r w:rsidRPr="00A53574">
        <w:drawing>
          <wp:anchor distT="0" distB="0" distL="114300" distR="114300" simplePos="0" relativeHeight="251641344" behindDoc="0" locked="0" layoutInCell="1" allowOverlap="1" wp14:anchorId="4F33009E" wp14:editId="4BD60163">
            <wp:simplePos x="0" y="0"/>
            <wp:positionH relativeFrom="column">
              <wp:posOffset>4005580</wp:posOffset>
            </wp:positionH>
            <wp:positionV relativeFrom="paragraph">
              <wp:posOffset>5080</wp:posOffset>
            </wp:positionV>
            <wp:extent cx="1997710" cy="1428750"/>
            <wp:effectExtent l="0" t="0" r="0" b="0"/>
            <wp:wrapThrough wrapText="bothSides">
              <wp:wrapPolygon edited="0">
                <wp:start x="0" y="0"/>
                <wp:lineTo x="0" y="21312"/>
                <wp:lineTo x="21421" y="21312"/>
                <wp:lineTo x="21421" y="0"/>
                <wp:lineTo x="0" y="0"/>
              </wp:wrapPolygon>
            </wp:wrapThrough>
            <wp:docPr id="45546285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62858" name="Obrázok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97710" cy="1428750"/>
                    </a:xfrm>
                    <a:prstGeom prst="rect">
                      <a:avLst/>
                    </a:prstGeom>
                  </pic:spPr>
                </pic:pic>
              </a:graphicData>
            </a:graphic>
            <wp14:sizeRelH relativeFrom="margin">
              <wp14:pctWidth>0</wp14:pctWidth>
            </wp14:sizeRelH>
            <wp14:sizeRelV relativeFrom="margin">
              <wp14:pctHeight>0</wp14:pctHeight>
            </wp14:sizeRelV>
          </wp:anchor>
        </w:drawing>
      </w:r>
    </w:p>
    <w:p w14:paraId="522EC9D6" w14:textId="30CD5984" w:rsidR="00852297" w:rsidRDefault="00000000" w:rsidP="005B2B88">
      <w:pPr>
        <w:pStyle w:val="Zakladny"/>
        <w:numPr>
          <w:ilvl w:val="0"/>
          <w:numId w:val="33"/>
        </w:numPr>
      </w:pPr>
      <w:r>
        <w:pict w14:anchorId="61DA7AD5">
          <v:shape id="_x0000_s2071" type="#_x0000_t202" style="position:absolute;left:0;text-align:left;margin-left:325.9pt;margin-top:97.45pt;width:157.3pt;height:21pt;z-index:251670016;mso-position-horizontal-relative:text;mso-position-vertical-relative:text" wrapcoords="-103 0 -103 20829 21600 20829 21600 0 -103 0" stroked="f">
            <v:textbox style="mso-next-textbox:#_x0000_s2071;mso-fit-shape-to-text:t" inset="0,0,0,0">
              <w:txbxContent>
                <w:p w14:paraId="15A7380A" w14:textId="62D56BDF" w:rsidR="00A53574" w:rsidRPr="002B4B98" w:rsidRDefault="00A53574" w:rsidP="00D75269">
                  <w:pPr>
                    <w:pStyle w:val="Popis"/>
                    <w:jc w:val="center"/>
                    <w:rPr>
                      <w:rFonts w:ascii="Times New Roman" w:hAnsi="Times New Roman" w:cs="Times New Roman"/>
                      <w:noProof/>
                      <w:sz w:val="24"/>
                      <w:szCs w:val="32"/>
                    </w:rPr>
                  </w:pPr>
                  <w:bookmarkStart w:id="30" w:name="_Toc137226525"/>
                  <w:bookmarkStart w:id="31" w:name="_Toc137226588"/>
                  <w:bookmarkStart w:id="32" w:name="_Toc137229850"/>
                  <w:bookmarkStart w:id="33" w:name="_Toc137231909"/>
                  <w:r>
                    <w:t xml:space="preserve">Obrázok </w:t>
                  </w:r>
                  <w:fldSimple w:instr=" SEQ Obrázok \* ARABIC ">
                    <w:r w:rsidR="000C0A28">
                      <w:rPr>
                        <w:noProof/>
                      </w:rPr>
                      <w:t>7</w:t>
                    </w:r>
                  </w:fldSimple>
                  <w:r>
                    <w:t>: funkcia ReLU [8]</w:t>
                  </w:r>
                  <w:bookmarkEnd w:id="30"/>
                  <w:bookmarkEnd w:id="31"/>
                  <w:bookmarkEnd w:id="32"/>
                  <w:bookmarkEnd w:id="33"/>
                </w:p>
              </w:txbxContent>
            </v:textbox>
            <w10:wrap type="through"/>
          </v:shape>
        </w:pict>
      </w:r>
      <w:r w:rsidR="00D43064" w:rsidRPr="00110C7E">
        <w:rPr>
          <w:b/>
          <w:bCs/>
        </w:rPr>
        <w:t>ReLU</w:t>
      </w:r>
      <w:r w:rsidR="00D43064">
        <w:t xml:space="preserve"> </w:t>
      </w:r>
      <w:r w:rsidR="004E04C3">
        <w:t>–</w:t>
      </w:r>
      <w:r w:rsidR="00D43064">
        <w:t xml:space="preserve"> </w:t>
      </w:r>
      <w:r w:rsidR="004E04C3">
        <w:t>najčastejšie používaná aktivačná funkcia pre aplikácie hlbokého učenia s doteraz dosiahnutými skvelými výsledkami. Je jednoduchá na použitie, efektívna a</w:t>
      </w:r>
      <w:r w:rsidR="00595348">
        <w:t> </w:t>
      </w:r>
      <w:r w:rsidR="004E04C3">
        <w:t>menej</w:t>
      </w:r>
      <w:r w:rsidR="00595348">
        <w:t xml:space="preserve"> </w:t>
      </w:r>
      <w:r w:rsidR="00595348" w:rsidRPr="00110C7E">
        <w:t>výpočtovo</w:t>
      </w:r>
      <w:r w:rsidR="004E04C3">
        <w:t xml:space="preserve"> náročná</w:t>
      </w:r>
      <w:r w:rsidR="004C23FF">
        <w:t xml:space="preserve">. Výpočet ReLU je veľmi jednoduchý, keďže zahŕňa len porovnávanie jeho vstupov s hodnotou 0, vďaka čomu je potrebných menej matematických výpočtov v porovnaním so Sigmoid alebo Tanh aktivačnými funkciami. ReLU pomáha prechádzať </w:t>
      </w:r>
      <w:r w:rsidR="00003C16">
        <w:t>exponenciálnemu</w:t>
      </w:r>
      <w:r w:rsidR="004C23FF">
        <w:t xml:space="preserve"> </w:t>
      </w:r>
      <w:r w:rsidR="000C5E09">
        <w:t xml:space="preserve">rastu výpočtových </w:t>
      </w:r>
      <w:r w:rsidR="00003C16">
        <w:t>požiadaviek</w:t>
      </w:r>
      <w:r w:rsidR="000C5E09">
        <w:t xml:space="preserve"> potrebných na prevádzku neurónovej siete, keďže s rastúcou veľkosťou neurónovej siete, výpočtové </w:t>
      </w:r>
      <w:r w:rsidR="00003C16">
        <w:t>požiadavky</w:t>
      </w:r>
      <w:r w:rsidR="000C5E09">
        <w:t xml:space="preserve"> na pridávanie ďalších ReLU rastú lineárne</w:t>
      </w:r>
      <w:r w:rsidR="00791022">
        <w:t xml:space="preserve"> [4]</w:t>
      </w:r>
      <w:r w:rsidR="000C5E09">
        <w:t>.</w:t>
      </w:r>
    </w:p>
    <w:p w14:paraId="68D8FB7D" w14:textId="77777777" w:rsidR="00A913CC" w:rsidRDefault="00A913CC" w:rsidP="005B2B88">
      <w:pPr>
        <w:pStyle w:val="Zakladny"/>
      </w:pPr>
    </w:p>
    <w:p w14:paraId="378F9C27" w14:textId="72DE6EE7" w:rsidR="007C687A" w:rsidRDefault="00D82FCC" w:rsidP="005B2B88">
      <w:pPr>
        <w:pStyle w:val="Zakladny"/>
      </w:pPr>
      <w:r w:rsidRPr="009630A9">
        <w:lastRenderedPageBreak/>
        <w:t xml:space="preserve">Aj keď </w:t>
      </w:r>
      <w:r w:rsidR="00A913CC" w:rsidRPr="009630A9">
        <w:t xml:space="preserve">Sigmoid, Tanh a ReLU patria medzi najviac </w:t>
      </w:r>
      <w:r w:rsidR="00710C1B">
        <w:t>používané</w:t>
      </w:r>
      <w:r w:rsidR="00A913CC" w:rsidRPr="009630A9">
        <w:t xml:space="preserve"> aktivačné funkcie</w:t>
      </w:r>
      <w:r w:rsidRPr="009630A9">
        <w:t xml:space="preserve">, </w:t>
      </w:r>
      <w:r w:rsidR="00A913CC" w:rsidRPr="009630A9">
        <w:t>stále majú svoje nedostatky, preto existujú rôzne variácie a pred použitím jednej z nich je odporúčané si preštudovať ich použitie</w:t>
      </w:r>
      <w:r w:rsidR="000819F9">
        <w:t xml:space="preserve"> </w:t>
      </w:r>
      <w:r w:rsidR="000C5E09">
        <w:t>[4].</w:t>
      </w:r>
    </w:p>
    <w:p w14:paraId="14E27509" w14:textId="6AE9C26C" w:rsidR="0072687F" w:rsidRDefault="000C5093" w:rsidP="00E3098A">
      <w:pPr>
        <w:pStyle w:val="Nadpis2urovne"/>
      </w:pPr>
      <w:bookmarkStart w:id="34" w:name="_Toc137231874"/>
      <w:r>
        <w:t>Vrstvy neurónovej siete</w:t>
      </w:r>
      <w:bookmarkEnd w:id="34"/>
    </w:p>
    <w:p w14:paraId="4F0ADE6C" w14:textId="6A5605CE" w:rsidR="002F1B51" w:rsidRPr="00422261" w:rsidRDefault="00000000" w:rsidP="005B2B88">
      <w:pPr>
        <w:pStyle w:val="Zakladny"/>
        <w:rPr>
          <w:color w:val="FF0000"/>
        </w:rPr>
      </w:pPr>
      <w:r>
        <w:pict w14:anchorId="2DD1B02D">
          <v:shape id="_x0000_s2057" type="#_x0000_t202" style="position:absolute;left:0;text-align:left;margin-left:73.2pt;margin-top:366.45pt;width:278.55pt;height:31.95pt;z-index:251659776;mso-position-horizontal-relative:text;mso-position-vertical-relative:text" stroked="f">
            <v:textbox style="mso-next-textbox:#_x0000_s2057;mso-fit-shape-to-text:t" inset="0,0,0,0">
              <w:txbxContent>
                <w:p w14:paraId="606077DA" w14:textId="54007D41" w:rsidR="004D1647" w:rsidRPr="004D1647" w:rsidRDefault="004D1647" w:rsidP="000F6DD1">
                  <w:pPr>
                    <w:pStyle w:val="Popis"/>
                    <w:jc w:val="center"/>
                  </w:pPr>
                  <w:bookmarkStart w:id="35" w:name="_Toc137226526"/>
                  <w:bookmarkStart w:id="36" w:name="_Toc137226589"/>
                  <w:bookmarkStart w:id="37" w:name="_Toc137229851"/>
                  <w:bookmarkStart w:id="38" w:name="_Toc137231910"/>
                  <w:r>
                    <w:t xml:space="preserve">Obrázok </w:t>
                  </w:r>
                  <w:fldSimple w:instr=" SEQ Obrázok \* ARABIC ">
                    <w:r w:rsidR="000C0A28">
                      <w:rPr>
                        <w:noProof/>
                      </w:rPr>
                      <w:t>8</w:t>
                    </w:r>
                  </w:fldSimple>
                  <w:r>
                    <w:t>: znázornenie štandardnej neurónovej siete s dopredným šírením, ktorá obsahuje jednu vrstvu skrytých neurónov [1]</w:t>
                  </w:r>
                  <w:bookmarkEnd w:id="35"/>
                  <w:bookmarkEnd w:id="36"/>
                  <w:bookmarkEnd w:id="37"/>
                  <w:bookmarkEnd w:id="38"/>
                </w:p>
              </w:txbxContent>
            </v:textbox>
            <w10:wrap type="topAndBottom"/>
          </v:shape>
        </w:pict>
      </w:r>
      <w:r w:rsidR="00FC08A8" w:rsidRPr="004D1647">
        <w:drawing>
          <wp:anchor distT="0" distB="0" distL="114300" distR="114300" simplePos="0" relativeHeight="251633152" behindDoc="0" locked="0" layoutInCell="1" allowOverlap="1" wp14:anchorId="1F35E6D4" wp14:editId="5AE6198E">
            <wp:simplePos x="0" y="0"/>
            <wp:positionH relativeFrom="column">
              <wp:posOffset>929640</wp:posOffset>
            </wp:positionH>
            <wp:positionV relativeFrom="paragraph">
              <wp:posOffset>2215515</wp:posOffset>
            </wp:positionV>
            <wp:extent cx="3538196" cy="2457450"/>
            <wp:effectExtent l="0" t="0" r="0" b="0"/>
            <wp:wrapTopAndBottom/>
            <wp:docPr id="765697397" name="Obrázok 1" descr="Obrázok, na ktorom je diagram, rad,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97397" name="Obrázok 1" descr="Obrázok, na ktorom je diagram, rad, kruh&#10;&#10;Automaticky generovaný popis"/>
                    <pic:cNvPicPr/>
                  </pic:nvPicPr>
                  <pic:blipFill>
                    <a:blip r:embed="rId47">
                      <a:extLst>
                        <a:ext uri="{28A0092B-C50C-407E-A947-70E740481C1C}">
                          <a14:useLocalDpi xmlns:a14="http://schemas.microsoft.com/office/drawing/2010/main" val="0"/>
                        </a:ext>
                      </a:extLst>
                    </a:blip>
                    <a:stretch>
                      <a:fillRect/>
                    </a:stretch>
                  </pic:blipFill>
                  <pic:spPr>
                    <a:xfrm>
                      <a:off x="0" y="0"/>
                      <a:ext cx="3538196" cy="2457450"/>
                    </a:xfrm>
                    <a:prstGeom prst="rect">
                      <a:avLst/>
                    </a:prstGeom>
                  </pic:spPr>
                </pic:pic>
              </a:graphicData>
            </a:graphic>
          </wp:anchor>
        </w:drawing>
      </w:r>
      <w:r w:rsidR="00650429">
        <w:t>ANN</w:t>
      </w:r>
      <w:r w:rsidR="0072687F">
        <w:t xml:space="preserve"> pozostávajú z</w:t>
      </w:r>
      <w:r w:rsidR="003B7253">
        <w:t xml:space="preserve"> vrstiev obsahujúcich umelé neuróny. Prvá vrstva sa nazýva </w:t>
      </w:r>
      <w:r w:rsidR="003B7253" w:rsidRPr="00003C16">
        <w:rPr>
          <w:b/>
          <w:bCs/>
        </w:rPr>
        <w:t>vstupná</w:t>
      </w:r>
      <w:r w:rsidR="00003C16">
        <w:t xml:space="preserve"> </w:t>
      </w:r>
      <w:r w:rsidR="003B7253">
        <w:t xml:space="preserve">vrstva a pozostáva z neurónov pre každé vstupné dáta do neurónovej siete. </w:t>
      </w:r>
      <w:r w:rsidR="00FC08A8">
        <w:t xml:space="preserve">Táto vrstva  prijíma vstupné dáta a posiela ich ďalej sieťou. </w:t>
      </w:r>
      <w:r w:rsidR="003B7253">
        <w:t xml:space="preserve">Posledná vrstva je </w:t>
      </w:r>
      <w:r w:rsidR="003B7253" w:rsidRPr="00003C16">
        <w:rPr>
          <w:b/>
          <w:bCs/>
        </w:rPr>
        <w:t>výstupná</w:t>
      </w:r>
      <w:r w:rsidR="003B7253">
        <w:t xml:space="preserve"> vrstva a pozostáva z neurónov pre každý výstup.</w:t>
      </w:r>
      <w:r w:rsidR="00FC08A8">
        <w:t xml:space="preserve"> Výstupná vrstva obsahuje výsledok alebo výstup riešeného problému.</w:t>
      </w:r>
      <w:r w:rsidR="003B7253">
        <w:t xml:space="preserve"> Vrstvy medzi nimi sa nazývajú </w:t>
      </w:r>
      <w:r w:rsidR="003B7253" w:rsidRPr="00003C16">
        <w:rPr>
          <w:b/>
          <w:bCs/>
        </w:rPr>
        <w:t>skryté</w:t>
      </w:r>
      <w:r w:rsidR="003B7253">
        <w:t xml:space="preserve"> vrstvy, keďže počas </w:t>
      </w:r>
      <w:r w:rsidR="00DA502B">
        <w:t xml:space="preserve">trénovania </w:t>
      </w:r>
      <w:r w:rsidR="003B7253">
        <w:t xml:space="preserve">nepoznáme ich pravé hodnoty, len hodnoty vstupov a výstupov. Umožňujú neurónovej sieti sa učiť zložité úlohy a dosiahnuť </w:t>
      </w:r>
      <w:r w:rsidR="004D1647">
        <w:t>vynikajúce výsledky.</w:t>
      </w:r>
      <w:r w:rsidR="00422261">
        <w:t xml:space="preserve"> </w:t>
      </w:r>
      <w:r w:rsidR="00FC08A8">
        <w:t>Práve skryté vrstvy sú zodpovedné za vynikajúci výkon a zložitosť neurónových systémov.</w:t>
      </w:r>
    </w:p>
    <w:p w14:paraId="06F88570" w14:textId="1F5A9B7A" w:rsidR="00DA502B" w:rsidRPr="002F1B51" w:rsidRDefault="00DA502B" w:rsidP="005B2B88">
      <w:pPr>
        <w:pStyle w:val="Zakladny"/>
        <w:rPr>
          <w:rStyle w:val="Nadpis2urovneChar"/>
          <w:b w:val="0"/>
          <w:sz w:val="24"/>
          <w:szCs w:val="32"/>
        </w:rPr>
      </w:pPr>
      <w:r w:rsidRPr="002F1B51">
        <w:t xml:space="preserve">Hlavným účelom skrytých vrstiev je extrahovať informácie zo vstupných </w:t>
      </w:r>
      <w:r w:rsidR="00961C38" w:rsidRPr="002F1B51">
        <w:t>údajov, nájsť zložité vzory a základné štruktúry a následne ich poslať do ďalšej vrstvy</w:t>
      </w:r>
      <w:r w:rsidR="00F80BC7" w:rsidRPr="002F1B51">
        <w:t>, vďaka čomu sa môže neurónová sieť naučiť zovšeobecňovať z trénovacích údajov a robiť presné predikcie alebo klasifikácie na doposiaľ nepozorovaných údajoch</w:t>
      </w:r>
      <w:r w:rsidR="00961C38" w:rsidRPr="002F1B51">
        <w:t>. Vrstvy sú hierarchicky rozdelené, nižšie vrstvy</w:t>
      </w:r>
      <w:r w:rsidR="00422261">
        <w:t xml:space="preserve"> </w:t>
      </w:r>
      <w:r w:rsidR="00422261" w:rsidRPr="00003C16">
        <w:t>neurónových sietí</w:t>
      </w:r>
      <w:r w:rsidR="00961C38" w:rsidRPr="002F1B51">
        <w:t xml:space="preserve"> častokrát zachytávajú len jednoduché vzory, vyššie vrstvy sa učia ich kombinovať</w:t>
      </w:r>
      <w:r w:rsidR="005726D0" w:rsidRPr="002F1B51">
        <w:t xml:space="preserve">, vďaka čomu dokážu robiť predpovede a klasifikácie. Podľa zložitosti riešeného problému môžeme meniť počet a veľkosť skrytých vrstiev. Najjednoduchším úlohám častokrát postačuje </w:t>
      </w:r>
      <w:r w:rsidR="005726D0" w:rsidRPr="00003C16">
        <w:t>len</w:t>
      </w:r>
      <w:r w:rsidR="005726D0" w:rsidRPr="00003C16">
        <w:rPr>
          <w:color w:val="FF0000"/>
        </w:rPr>
        <w:t xml:space="preserve"> </w:t>
      </w:r>
      <w:r w:rsidR="00003C16" w:rsidRPr="00003C16">
        <w:t>jedna</w:t>
      </w:r>
      <w:r w:rsidR="005726D0" w:rsidRPr="002F1B51">
        <w:t xml:space="preserve"> skrytá vrstva, pridaním skrytých </w:t>
      </w:r>
      <w:r w:rsidR="005726D0" w:rsidRPr="002F1B51">
        <w:lastRenderedPageBreak/>
        <w:t xml:space="preserve">vrstiev umožníme neurónovej sieti modelovať aj veľmi zložité problémy s dostačujúco </w:t>
      </w:r>
      <w:r w:rsidR="005726D0" w:rsidRPr="00003C16">
        <w:t>presnými výstupmi</w:t>
      </w:r>
      <w:r w:rsidR="00F80BC7" w:rsidRPr="00003C16">
        <w:t xml:space="preserve">, pričom zvýšením počtu skrytých vrstiev môže dôjsť k zvýšeniu </w:t>
      </w:r>
      <w:r w:rsidR="00422261" w:rsidRPr="00003C16">
        <w:t>výpočtových požiadaviek</w:t>
      </w:r>
      <w:r w:rsidR="00003C16" w:rsidRPr="00003C16">
        <w:t>.</w:t>
      </w:r>
    </w:p>
    <w:p w14:paraId="7CD56D70" w14:textId="77777777" w:rsidR="008E3A66" w:rsidRDefault="008E3A66" w:rsidP="005B2B88">
      <w:pPr>
        <w:pStyle w:val="Zakladny"/>
        <w:rPr>
          <w:rStyle w:val="Nadpis2urovneChar"/>
          <w:b w:val="0"/>
          <w:sz w:val="24"/>
        </w:rPr>
      </w:pPr>
    </w:p>
    <w:p w14:paraId="4AB06312" w14:textId="3B5E4DCC" w:rsidR="008E3A66" w:rsidRPr="004D2225" w:rsidRDefault="008E3A66" w:rsidP="00E3098A">
      <w:pPr>
        <w:pStyle w:val="Nadpis2urovne"/>
        <w:rPr>
          <w:rStyle w:val="Nadpis2urovneChar"/>
          <w:b/>
        </w:rPr>
      </w:pPr>
      <w:bookmarkStart w:id="39" w:name="_Toc137231875"/>
      <w:r w:rsidRPr="004D2225">
        <w:rPr>
          <w:rStyle w:val="Nadpis2urovneChar"/>
          <w:b/>
        </w:rPr>
        <w:t>Architektúr</w:t>
      </w:r>
      <w:r w:rsidR="00895C85" w:rsidRPr="004D2225">
        <w:rPr>
          <w:rStyle w:val="Nadpis2urovneChar"/>
          <w:b/>
        </w:rPr>
        <w:t>a</w:t>
      </w:r>
      <w:r w:rsidRPr="004D2225">
        <w:rPr>
          <w:rStyle w:val="Nadpis2urovneChar"/>
          <w:b/>
        </w:rPr>
        <w:t xml:space="preserve"> neurónovej siete</w:t>
      </w:r>
      <w:bookmarkEnd w:id="39"/>
    </w:p>
    <w:p w14:paraId="6B260062" w14:textId="69DB585E" w:rsidR="00895C85" w:rsidRDefault="000D5503" w:rsidP="005B2B88">
      <w:pPr>
        <w:pStyle w:val="Zakladny"/>
      </w:pPr>
      <w:r>
        <w:t xml:space="preserve">Pod pojmom architektúra neurónovej siete môžeme chápať celkové usporiadanie a organizáciu siete. Zahŕňa usporiadanie vrstiev, počet prepojení medzi neurónmi a tok informácií v sieti. Podľa zložitosti a rozsiahlosti riešeného problému je dôležitý vhodný návrh architektúry pre dosiahnutie čo najlepšieho výkonu a efektívneho riešenie daného problému. </w:t>
      </w:r>
      <w:r w:rsidRPr="00FB1165">
        <w:t xml:space="preserve">Medzi </w:t>
      </w:r>
      <w:r w:rsidR="00EE2A0D" w:rsidRPr="00003C16">
        <w:t>naj</w:t>
      </w:r>
      <w:r w:rsidRPr="00003C16">
        <w:t>zaužívan</w:t>
      </w:r>
      <w:r w:rsidR="00EE2A0D" w:rsidRPr="00003C16">
        <w:t>ejšie</w:t>
      </w:r>
      <w:r w:rsidRPr="00003C16">
        <w:t xml:space="preserve"> architektúry</w:t>
      </w:r>
      <w:r w:rsidR="00A53574" w:rsidRPr="00003C16">
        <w:t xml:space="preserve"> </w:t>
      </w:r>
      <w:r w:rsidRPr="00003C16">
        <w:t>patria architektúra s dopredným šírením (feed-forward)</w:t>
      </w:r>
      <w:r w:rsidR="00EE2A0D" w:rsidRPr="00003C16">
        <w:t>,</w:t>
      </w:r>
      <w:r w:rsidRPr="00003C16">
        <w:t xml:space="preserve"> rekurentná </w:t>
      </w:r>
      <w:r w:rsidR="00EE2A0D" w:rsidRPr="00003C16">
        <w:t xml:space="preserve">a konvolučná </w:t>
      </w:r>
      <w:r w:rsidRPr="00003C16">
        <w:t>architektúra</w:t>
      </w:r>
      <w:r w:rsidR="004F2C12">
        <w:t xml:space="preserve"> </w:t>
      </w:r>
      <w:r w:rsidR="00003C16" w:rsidRPr="00003C16">
        <w:t>[5].</w:t>
      </w:r>
    </w:p>
    <w:p w14:paraId="5DDF17C0" w14:textId="7CED2282" w:rsidR="000D5503" w:rsidRPr="004D2225" w:rsidRDefault="000D5503" w:rsidP="004D2225">
      <w:pPr>
        <w:pStyle w:val="Nadpis3urovne"/>
      </w:pPr>
      <w:bookmarkStart w:id="40" w:name="_Toc137231876"/>
      <w:r w:rsidRPr="004D2225">
        <w:t>Architektúra s dopredným šírením</w:t>
      </w:r>
      <w:r w:rsidR="00FB1165">
        <w:t xml:space="preserve"> </w:t>
      </w:r>
      <w:r w:rsidR="00FB1165" w:rsidRPr="00003C16">
        <w:t>(</w:t>
      </w:r>
      <w:r w:rsidR="00003C16">
        <w:t>Feed-forward network</w:t>
      </w:r>
      <w:r w:rsidR="00FB1165" w:rsidRPr="00003C16">
        <w:t>)</w:t>
      </w:r>
      <w:bookmarkEnd w:id="40"/>
    </w:p>
    <w:p w14:paraId="046D0957" w14:textId="4F2CC21C" w:rsidR="000D5503" w:rsidRPr="000D5503" w:rsidRDefault="00000000" w:rsidP="005B2B88">
      <w:pPr>
        <w:pStyle w:val="Zakladny"/>
      </w:pPr>
      <w:r>
        <w:pict w14:anchorId="021D2077">
          <v:shape id="_x0000_s2058" type="#_x0000_t202" style="position:absolute;left:0;text-align:left;margin-left:58.2pt;margin-top:302.4pt;width:321.75pt;height:21pt;z-index:251660800;mso-position-horizontal-relative:text;mso-position-vertical-relative:text" stroked="f">
            <v:textbox style="mso-next-textbox:#_x0000_s2058;mso-fit-shape-to-text:t" inset="0,0,0,0">
              <w:txbxContent>
                <w:p w14:paraId="327327E2" w14:textId="71D459D4" w:rsidR="00E13F23" w:rsidRPr="00E13F23" w:rsidRDefault="00E13F23" w:rsidP="000F6DD1">
                  <w:pPr>
                    <w:pStyle w:val="Popis"/>
                    <w:jc w:val="center"/>
                  </w:pPr>
                  <w:bookmarkStart w:id="41" w:name="_Toc137226527"/>
                  <w:bookmarkStart w:id="42" w:name="_Toc137226590"/>
                  <w:bookmarkStart w:id="43" w:name="_Toc137229852"/>
                  <w:bookmarkStart w:id="44" w:name="_Toc137231911"/>
                  <w:r>
                    <w:t xml:space="preserve">Obrázok </w:t>
                  </w:r>
                  <w:fldSimple w:instr=" SEQ Obrázok \* ARABIC ">
                    <w:r w:rsidR="000C0A28">
                      <w:rPr>
                        <w:noProof/>
                      </w:rPr>
                      <w:t>9</w:t>
                    </w:r>
                  </w:fldSimple>
                  <w:r>
                    <w:t>: znázornenie trojvrstvovej neurónovej siete s dopredným šírením [1]</w:t>
                  </w:r>
                  <w:bookmarkEnd w:id="41"/>
                  <w:bookmarkEnd w:id="42"/>
                  <w:bookmarkEnd w:id="43"/>
                  <w:bookmarkEnd w:id="44"/>
                </w:p>
              </w:txbxContent>
            </v:textbox>
            <w10:wrap type="topAndBottom"/>
          </v:shape>
        </w:pict>
      </w:r>
      <w:r w:rsidR="00E75CC7" w:rsidRPr="00E13F23">
        <w:drawing>
          <wp:anchor distT="0" distB="0" distL="114300" distR="114300" simplePos="0" relativeHeight="251634176" behindDoc="0" locked="0" layoutInCell="1" allowOverlap="1" wp14:anchorId="02B55D59" wp14:editId="486F4975">
            <wp:simplePos x="0" y="0"/>
            <wp:positionH relativeFrom="column">
              <wp:posOffset>834390</wp:posOffset>
            </wp:positionH>
            <wp:positionV relativeFrom="paragraph">
              <wp:posOffset>1609725</wp:posOffset>
            </wp:positionV>
            <wp:extent cx="3905795" cy="2314898"/>
            <wp:effectExtent l="0" t="0" r="0" b="0"/>
            <wp:wrapTopAndBottom/>
            <wp:docPr id="1888620278" name="Obrázok 1" descr="Obrázok, na ktorom je diagram, rad, origami&#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20278" name="Obrázok 1" descr="Obrázok, na ktorom je diagram, rad, origami&#10;&#10;Automaticky generovaný popis"/>
                    <pic:cNvPicPr/>
                  </pic:nvPicPr>
                  <pic:blipFill>
                    <a:blip r:embed="rId48">
                      <a:extLst>
                        <a:ext uri="{28A0092B-C50C-407E-A947-70E740481C1C}">
                          <a14:useLocalDpi xmlns:a14="http://schemas.microsoft.com/office/drawing/2010/main" val="0"/>
                        </a:ext>
                      </a:extLst>
                    </a:blip>
                    <a:stretch>
                      <a:fillRect/>
                    </a:stretch>
                  </pic:blipFill>
                  <pic:spPr>
                    <a:xfrm>
                      <a:off x="0" y="0"/>
                      <a:ext cx="3905795" cy="2314898"/>
                    </a:xfrm>
                    <a:prstGeom prst="rect">
                      <a:avLst/>
                    </a:prstGeom>
                  </pic:spPr>
                </pic:pic>
              </a:graphicData>
            </a:graphic>
          </wp:anchor>
        </w:drawing>
      </w:r>
      <w:r w:rsidR="000D5503">
        <w:t>Taktiež známa ako viacvrstvov</w:t>
      </w:r>
      <w:r w:rsidR="00FB1165">
        <w:t>ý</w:t>
      </w:r>
      <w:r w:rsidR="000D5503">
        <w:t xml:space="preserve"> perceptrón</w:t>
      </w:r>
      <w:r w:rsidR="00FB1165">
        <w:t xml:space="preserve"> </w:t>
      </w:r>
      <w:r w:rsidR="00FB1165" w:rsidRPr="00003C16">
        <w:t>(</w:t>
      </w:r>
      <w:r w:rsidR="00003C16" w:rsidRPr="00003C16">
        <w:t>multi-layer perceptrons</w:t>
      </w:r>
      <w:r w:rsidR="00FB1165" w:rsidRPr="00003C16">
        <w:t>)</w:t>
      </w:r>
      <w:r w:rsidR="000D5503" w:rsidRPr="00003C16">
        <w:t>,</w:t>
      </w:r>
      <w:r w:rsidR="000D5503">
        <w:t xml:space="preserve"> </w:t>
      </w:r>
      <w:r w:rsidR="000C5093">
        <w:t xml:space="preserve">je jedna z najznámejších a najviac používaných architektúr. Skladá sa zo vstupnej vrstvy, jednej alebo viacerých skrytých vrstiev a výstupnej vrstvy. Tok informácií ma pevne daný smer, od vstupnej vrstvy do skrytých vrstiev, až po výstupnú. </w:t>
      </w:r>
      <w:r w:rsidR="00FB1165" w:rsidRPr="00003C16">
        <w:t>Výhodou takejto siete</w:t>
      </w:r>
      <w:r w:rsidR="000C5093">
        <w:t xml:space="preserve"> je jednoduchosť architektúry, efektívne rozpoznávanie vzorov, vďaka čomu excelujú v úlohách, v ktorých je potrebné rozpoznávanie vzorov, klasifikácia či regresia</w:t>
      </w:r>
      <w:r w:rsidR="004F2C12">
        <w:t xml:space="preserve"> </w:t>
      </w:r>
      <w:r w:rsidR="00003C16">
        <w:t>[6].</w:t>
      </w:r>
    </w:p>
    <w:p w14:paraId="24A24C9C" w14:textId="6CC1E5ED" w:rsidR="00A21D34" w:rsidRDefault="004F2C12" w:rsidP="005B2B88">
      <w:pPr>
        <w:pStyle w:val="Zakladny"/>
        <w:rPr>
          <w:rStyle w:val="Nadpis2urovneChar"/>
          <w:b w:val="0"/>
          <w:sz w:val="24"/>
        </w:rPr>
      </w:pPr>
      <w:r>
        <w:t xml:space="preserve">Keďže informačný tok je pevné daný, dopredné neurónové siete nemajú možnosť uchovania minulých vstupov, čo ich obmedzuje </w:t>
      </w:r>
      <w:r w:rsidRPr="004F2C12">
        <w:t xml:space="preserve">pri úlohách, kde je potrebné modelovanie </w:t>
      </w:r>
      <w:r w:rsidRPr="004F2C12">
        <w:lastRenderedPageBreak/>
        <w:t>časových údajov alebo sekvenčných modelov</w:t>
      </w:r>
      <w:r>
        <w:t xml:space="preserve">. </w:t>
      </w:r>
      <w:r w:rsidR="00FC08A8">
        <w:t>Napriek výhodám používania sietí s dopredným šírením, v určitých prípadoch existujú obmedzenia. Siete s dopredným šírením na správne fungovanie vyžadujú veľké množstvo údajov.</w:t>
      </w:r>
      <w:r w:rsidR="00E75CC7" w:rsidRPr="002F1B51">
        <w:t xml:space="preserve"> S rastúcou zložitosťou úloh taktiež rastie aj počet skrytých vrstiev, čo má za následok </w:t>
      </w:r>
      <w:r w:rsidR="00E75CC7" w:rsidRPr="00EF4EC1">
        <w:t xml:space="preserve">zvýšenie </w:t>
      </w:r>
      <w:r w:rsidR="00FB1165" w:rsidRPr="00EF4EC1">
        <w:t xml:space="preserve">výpočtových </w:t>
      </w:r>
      <w:r w:rsidR="002F1B51" w:rsidRPr="00EF4EC1">
        <w:t>nárokov</w:t>
      </w:r>
      <w:r w:rsidR="002F1B51">
        <w:t>.</w:t>
      </w:r>
    </w:p>
    <w:p w14:paraId="5ABE93CA" w14:textId="5804E75D" w:rsidR="004D1647" w:rsidRPr="004D2225" w:rsidRDefault="00A21D34" w:rsidP="004D2225">
      <w:pPr>
        <w:pStyle w:val="Nadpis3urovne"/>
      </w:pPr>
      <w:bookmarkStart w:id="45" w:name="_Toc137231877"/>
      <w:r w:rsidRPr="004D2225">
        <w:rPr>
          <w:rStyle w:val="Nadpis2urovneChar"/>
          <w:b/>
          <w:sz w:val="28"/>
          <w:szCs w:val="32"/>
        </w:rPr>
        <w:t>Rekurentné</w:t>
      </w:r>
      <w:r w:rsidR="003B6D95" w:rsidRPr="004D2225">
        <w:t xml:space="preserve"> neurónové </w:t>
      </w:r>
      <w:r w:rsidR="003B6D95" w:rsidRPr="00FC08A8">
        <w:t>siete</w:t>
      </w:r>
      <w:r w:rsidR="00FB1165" w:rsidRPr="00FC08A8">
        <w:t xml:space="preserve"> (</w:t>
      </w:r>
      <w:r w:rsidR="00FC08A8" w:rsidRPr="00FC08A8">
        <w:t>Recurrent network</w:t>
      </w:r>
      <w:r w:rsidR="00FB1165" w:rsidRPr="00FC08A8">
        <w:t>)</w:t>
      </w:r>
      <w:bookmarkEnd w:id="45"/>
    </w:p>
    <w:p w14:paraId="21A13E09" w14:textId="04309D08" w:rsidR="00A21D34" w:rsidRPr="00B01EAE" w:rsidRDefault="00000000" w:rsidP="005B2B88">
      <w:pPr>
        <w:pStyle w:val="Zakladny"/>
      </w:pPr>
      <w:r>
        <w:pict w14:anchorId="3F08F18F">
          <v:shape id="_x0000_s2068" type="#_x0000_t202" style="position:absolute;left:0;text-align:left;margin-left:-.3pt;margin-top:325.2pt;width:439.35pt;height:21pt;z-index:251667968;mso-position-horizontal-relative:text;mso-position-vertical-relative:text" stroked="f">
            <v:textbox style="mso-next-textbox:#_x0000_s2068;mso-fit-shape-to-text:t" inset="0,0,0,0">
              <w:txbxContent>
                <w:p w14:paraId="5527C3B4" w14:textId="05A52395" w:rsidR="00424ECC" w:rsidRPr="00B90095" w:rsidRDefault="00424ECC" w:rsidP="000F6DD1">
                  <w:pPr>
                    <w:pStyle w:val="Popis"/>
                    <w:jc w:val="center"/>
                    <w:rPr>
                      <w:rFonts w:ascii="Times New Roman" w:hAnsi="Times New Roman" w:cs="Times New Roman"/>
                      <w:sz w:val="24"/>
                      <w:szCs w:val="32"/>
                    </w:rPr>
                  </w:pPr>
                  <w:bookmarkStart w:id="46" w:name="_Toc137226528"/>
                  <w:bookmarkStart w:id="47" w:name="_Toc137226591"/>
                  <w:bookmarkStart w:id="48" w:name="_Toc137229853"/>
                  <w:bookmarkStart w:id="49" w:name="_Toc137231912"/>
                  <w:r>
                    <w:t xml:space="preserve">Obrázok </w:t>
                  </w:r>
                  <w:fldSimple w:instr=" SEQ Obrázok \* ARABIC ">
                    <w:r w:rsidR="000C0A28">
                      <w:rPr>
                        <w:noProof/>
                      </w:rPr>
                      <w:t>10</w:t>
                    </w:r>
                  </w:fldSimple>
                  <w:r>
                    <w:t>: príklad rekuretnej neurónovej siete s rekurentným neurónom [1]</w:t>
                  </w:r>
                  <w:bookmarkEnd w:id="46"/>
                  <w:bookmarkEnd w:id="47"/>
                  <w:bookmarkEnd w:id="48"/>
                  <w:bookmarkEnd w:id="49"/>
                </w:p>
              </w:txbxContent>
            </v:textbox>
            <w10:wrap type="topAndBottom"/>
          </v:shape>
        </w:pict>
      </w:r>
      <w:r w:rsidR="00676CB4" w:rsidRPr="00424ECC">
        <w:drawing>
          <wp:anchor distT="0" distB="0" distL="114300" distR="114300" simplePos="0" relativeHeight="251639296" behindDoc="0" locked="0" layoutInCell="1" allowOverlap="1" wp14:anchorId="1E172E7F" wp14:editId="071F0FEA">
            <wp:simplePos x="0" y="0"/>
            <wp:positionH relativeFrom="column">
              <wp:posOffset>-3810</wp:posOffset>
            </wp:positionH>
            <wp:positionV relativeFrom="paragraph">
              <wp:posOffset>2451735</wp:posOffset>
            </wp:positionV>
            <wp:extent cx="5579745" cy="1777365"/>
            <wp:effectExtent l="0" t="0" r="0" b="0"/>
            <wp:wrapTopAndBottom/>
            <wp:docPr id="1578148422" name="Obrázok 1" descr="Obrázok, na ktorom je diagram, náčrt, biel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48422" name="Obrázok 1" descr="Obrázok, na ktorom je diagram, náčrt, biely, písmo&#10;&#10;Automaticky generovaný popis"/>
                    <pic:cNvPicPr/>
                  </pic:nvPicPr>
                  <pic:blipFill>
                    <a:blip r:embed="rId49">
                      <a:extLst>
                        <a:ext uri="{28A0092B-C50C-407E-A947-70E740481C1C}">
                          <a14:useLocalDpi xmlns:a14="http://schemas.microsoft.com/office/drawing/2010/main" val="0"/>
                        </a:ext>
                      </a:extLst>
                    </a:blip>
                    <a:stretch>
                      <a:fillRect/>
                    </a:stretch>
                  </pic:blipFill>
                  <pic:spPr>
                    <a:xfrm>
                      <a:off x="0" y="0"/>
                      <a:ext cx="5579745" cy="1777365"/>
                    </a:xfrm>
                    <a:prstGeom prst="rect">
                      <a:avLst/>
                    </a:prstGeom>
                  </pic:spPr>
                </pic:pic>
              </a:graphicData>
            </a:graphic>
          </wp:anchor>
        </w:drawing>
      </w:r>
      <w:r w:rsidR="00330827">
        <w:t xml:space="preserve">Obsahujú </w:t>
      </w:r>
      <w:r w:rsidR="00424ECC">
        <w:t>dva spôsoby šírenia signálu. Prvý je rovnaký ako pri dopredných sieťach, druhý umožňuje, aby sa signál z výstupnej vrstvy neurónov vrátil naspäť do skrytej vrstvy alebo dokonca do vstupnej vrstvy</w:t>
      </w:r>
      <w:r w:rsidR="00676CB4">
        <w:t>, čo umožňuje zapamätanie si údajov z predchádzajúcich iterácií.</w:t>
      </w:r>
      <w:r w:rsidR="00424ECC">
        <w:t>. Taktiež obsahuje s</w:t>
      </w:r>
      <w:r w:rsidR="00330827">
        <w:t>pojenia, ktoré umožňujú cyklický tok informácií v sieti, vďaka čomu na</w:t>
      </w:r>
      <w:r w:rsidR="007827EE">
        <w:t xml:space="preserve"> </w:t>
      </w:r>
      <w:r w:rsidR="00330827">
        <w:t>rozdiel od dopredných sietí majú schopnosť modelovať úlohy aj s časovou štruktúrou</w:t>
      </w:r>
      <w:r w:rsidR="00676CB4">
        <w:t xml:space="preserve"> vďaka svojej schopnosti zachytiť sekvenčné závislosti a časové vzory.</w:t>
      </w:r>
      <w:r w:rsidR="00686237">
        <w:t xml:space="preserve"> Kľúčom rekurentných sietí je rekurentný neurón, ktorý má spojenie vytvárajúce cyklické spojenie. Tieto spojenia umožňujú neurónom spracovávať</w:t>
      </w:r>
      <w:r w:rsidR="00AB7DED">
        <w:t xml:space="preserve"> a zachytávať</w:t>
      </w:r>
      <w:r w:rsidR="00686237">
        <w:t xml:space="preserve"> časov</w:t>
      </w:r>
      <w:r w:rsidR="00AB7DED">
        <w:t>o</w:t>
      </w:r>
      <w:r w:rsidR="00686237">
        <w:t xml:space="preserve"> závislé alebo sekvenčné údaje, časové závislosti a</w:t>
      </w:r>
      <w:r w:rsidR="004F2C12">
        <w:t> </w:t>
      </w:r>
      <w:r w:rsidR="00686237">
        <w:t>vzory</w:t>
      </w:r>
      <w:r w:rsidR="004F2C12">
        <w:t xml:space="preserve"> </w:t>
      </w:r>
      <w:r w:rsidR="00676CB4">
        <w:t>[5].</w:t>
      </w:r>
    </w:p>
    <w:p w14:paraId="769BD2ED" w14:textId="77777777" w:rsidR="00923246" w:rsidRDefault="00923246" w:rsidP="005B2B88">
      <w:pPr>
        <w:pStyle w:val="Zakladny"/>
      </w:pPr>
    </w:p>
    <w:p w14:paraId="3C25FBA2" w14:textId="268AC6A4" w:rsidR="00A21D34" w:rsidRDefault="004D2225" w:rsidP="005B2B88">
      <w:pPr>
        <w:pStyle w:val="Zakladny"/>
        <w:rPr>
          <w:strike/>
        </w:rPr>
      </w:pPr>
      <w:r>
        <w:t xml:space="preserve">Rekurentné siete sú častokrát zložitejšie ako siete s dopredným šírením, tým pádom sú aj </w:t>
      </w:r>
      <w:r w:rsidR="00FB1165" w:rsidRPr="00AB7DED">
        <w:t>výpočtovo zložitejšie</w:t>
      </w:r>
      <w:r w:rsidR="00AB7DED" w:rsidRPr="00AB7DED">
        <w:rPr>
          <w:strike/>
        </w:rPr>
        <w:t>.</w:t>
      </w:r>
    </w:p>
    <w:p w14:paraId="4E76F4A2" w14:textId="77777777" w:rsidR="00793967" w:rsidRDefault="00793967" w:rsidP="005B2B88">
      <w:pPr>
        <w:pStyle w:val="Zakladny"/>
      </w:pPr>
    </w:p>
    <w:p w14:paraId="772686DA" w14:textId="53E138D8" w:rsidR="00793967" w:rsidRPr="00793967" w:rsidRDefault="00793967" w:rsidP="005B2B88">
      <w:pPr>
        <w:pStyle w:val="Zakladny"/>
      </w:pPr>
      <w:r>
        <w:t>Dopredné a rekurentné neurónové siete</w:t>
      </w:r>
      <w:r w:rsidRPr="00793967">
        <w:t xml:space="preserve"> sú univerzálnym aproximátorom, vďaka ich vynikajúcej adaptívnej schopnosti, vďaka ktorej môžu aprximovať ľubovoľné nelineárne dynamické systémy s požadovanou presnosťou</w:t>
      </w:r>
      <w:r w:rsidR="00900EA2">
        <w:t xml:space="preserve"> [6]</w:t>
      </w:r>
      <w:r w:rsidRPr="00793967">
        <w:t>.</w:t>
      </w:r>
    </w:p>
    <w:p w14:paraId="342B22EB" w14:textId="77777777" w:rsidR="006F7D85" w:rsidRDefault="006F7D85" w:rsidP="005B2B88">
      <w:pPr>
        <w:pStyle w:val="Zakladny"/>
      </w:pPr>
    </w:p>
    <w:p w14:paraId="4B05BCE8" w14:textId="47B7016B" w:rsidR="006F7D85" w:rsidRDefault="006F7D85" w:rsidP="006F7D85">
      <w:pPr>
        <w:pStyle w:val="Nadpis3urovne"/>
      </w:pPr>
      <w:bookmarkStart w:id="50" w:name="_Toc137231878"/>
      <w:r>
        <w:lastRenderedPageBreak/>
        <w:t>Konvolučn</w:t>
      </w:r>
      <w:r w:rsidR="00DC7D7F">
        <w:t>é neurónové siete</w:t>
      </w:r>
      <w:r w:rsidR="00AB7DED">
        <w:t xml:space="preserve"> (</w:t>
      </w:r>
      <w:r w:rsidR="00AB7DED" w:rsidRPr="00AB7DED">
        <w:t xml:space="preserve">Convolutional </w:t>
      </w:r>
      <w:r w:rsidR="00AB7DED">
        <w:t>n</w:t>
      </w:r>
      <w:r w:rsidR="00AB7DED" w:rsidRPr="00AB7DED">
        <w:t>etwork</w:t>
      </w:r>
      <w:r w:rsidR="00AB7DED">
        <w:t>)</w:t>
      </w:r>
      <w:bookmarkEnd w:id="50"/>
    </w:p>
    <w:p w14:paraId="43877EA0" w14:textId="2891D948" w:rsidR="00764A84" w:rsidRDefault="00764A84" w:rsidP="005B2B88">
      <w:pPr>
        <w:pStyle w:val="Zakladny"/>
      </w:pPr>
      <w:r>
        <w:t xml:space="preserve">Konvolučné neurónové siete špeciálne navrhnuté na spracovanie a analýzu vizuálnych </w:t>
      </w:r>
      <w:r w:rsidR="00AB7DED" w:rsidRPr="00AB7DED">
        <w:t>v</w:t>
      </w:r>
      <w:r w:rsidR="00FB1165" w:rsidRPr="00AB7DED">
        <w:t>stupov</w:t>
      </w:r>
      <w:r w:rsidRPr="00AB7DED">
        <w:t>.</w:t>
      </w:r>
      <w:r>
        <w:t xml:space="preserve"> Stali sa jedným z najpopulárnejších nástrojov na rozpoznávanie obrazov a tvárí, detekciu objektov a ďalších oblastí počítačového videnia. Konvolučná ANN sa zväčša skladá z 3 vrstiev: konvolučná, pooling a lineárnej vrstvy.</w:t>
      </w:r>
    </w:p>
    <w:p w14:paraId="3CF8597F" w14:textId="5C4EC139" w:rsidR="00764A84" w:rsidRDefault="00764A84" w:rsidP="005B2B88">
      <w:pPr>
        <w:pStyle w:val="Zakladny"/>
      </w:pPr>
      <w:r>
        <w:t xml:space="preserve">Konvolučná vrstva je základnou </w:t>
      </w:r>
      <w:r w:rsidR="009630A9">
        <w:t>zložkou</w:t>
      </w:r>
      <w:r>
        <w:t xml:space="preserve"> konvolučnej architektúry.</w:t>
      </w:r>
      <w:r w:rsidR="009630A9">
        <w:t xml:space="preserve"> Vykonáva extrakciu </w:t>
      </w:r>
      <w:r w:rsidR="00236798">
        <w:t>príznakov</w:t>
      </w:r>
      <w:r w:rsidR="009630A9">
        <w:t xml:space="preserve">, ktorá zvyčajne pozostáva z kombinácie </w:t>
      </w:r>
      <w:r w:rsidR="00236798">
        <w:t>lineárnych</w:t>
      </w:r>
      <w:r w:rsidR="009630A9">
        <w:t xml:space="preserve"> a nelineárnych operácií, t.j. konvolučné operácie a aktivačné funkcie.</w:t>
      </w:r>
    </w:p>
    <w:p w14:paraId="01D7C867" w14:textId="797F2D10" w:rsidR="009630A9" w:rsidRPr="00764A84" w:rsidRDefault="00E3098A" w:rsidP="005B2B88">
      <w:pPr>
        <w:pStyle w:val="Zakladny"/>
      </w:pPr>
      <w:r w:rsidRPr="00205F77">
        <w:drawing>
          <wp:anchor distT="0" distB="0" distL="114300" distR="114300" simplePos="0" relativeHeight="251642368" behindDoc="0" locked="0" layoutInCell="1" allowOverlap="1" wp14:anchorId="68601542" wp14:editId="6C0011E6">
            <wp:simplePos x="0" y="0"/>
            <wp:positionH relativeFrom="column">
              <wp:posOffset>-3810</wp:posOffset>
            </wp:positionH>
            <wp:positionV relativeFrom="paragraph">
              <wp:posOffset>1367790</wp:posOffset>
            </wp:positionV>
            <wp:extent cx="5579745" cy="2404110"/>
            <wp:effectExtent l="0" t="0" r="0" b="0"/>
            <wp:wrapTopAndBottom/>
            <wp:docPr id="1782300735" name="Obrázok 1" descr="Obrázok, na ktorom je snímka obrazovky, čierno-biela, text, čierno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00735" name="Obrázok 1" descr="Obrázok, na ktorom je snímka obrazovky, čierno-biela, text, čiernobiely&#10;&#10;Automaticky generovaný popis"/>
                    <pic:cNvPicPr/>
                  </pic:nvPicPr>
                  <pic:blipFill>
                    <a:blip r:embed="rId50">
                      <a:extLst>
                        <a:ext uri="{28A0092B-C50C-407E-A947-70E740481C1C}">
                          <a14:useLocalDpi xmlns:a14="http://schemas.microsoft.com/office/drawing/2010/main" val="0"/>
                        </a:ext>
                      </a:extLst>
                    </a:blip>
                    <a:stretch>
                      <a:fillRect/>
                    </a:stretch>
                  </pic:blipFill>
                  <pic:spPr>
                    <a:xfrm>
                      <a:off x="0" y="0"/>
                      <a:ext cx="5579745" cy="2404110"/>
                    </a:xfrm>
                    <a:prstGeom prst="rect">
                      <a:avLst/>
                    </a:prstGeom>
                  </pic:spPr>
                </pic:pic>
              </a:graphicData>
            </a:graphic>
          </wp:anchor>
        </w:drawing>
      </w:r>
      <w:r w:rsidR="00205F77">
        <w:t>Na vstupe je vizuálny zdroj a po ňom nasleduje niekoľko po sebe idúcich konvolučných vrstiev. Vrstvy sa skladajú z množiny filtrov, ktoré sa používajú na extrakciu príznakov prostredníctvom operácie konvolúcie. Konvolúcie je sčítanie hodnôt zo vstupu vynásobených hodnotami filtra.</w:t>
      </w:r>
      <w:r w:rsidR="00205F77" w:rsidRPr="00205F77">
        <w:t xml:space="preserve"> </w:t>
      </w:r>
      <w:r w:rsidR="00205F77">
        <w:t>Ich hlavnou úlohou je zachy</w:t>
      </w:r>
      <w:r w:rsidR="00343281">
        <w:t>távanie vzorov a prvkov, ako sú hrany, textúry a tvary.</w:t>
      </w:r>
    </w:p>
    <w:p w14:paraId="226D45CC" w14:textId="2C64E9E6" w:rsidR="006E006F" w:rsidRDefault="006E006F" w:rsidP="005B2B88">
      <w:pPr>
        <w:pStyle w:val="Zakladny"/>
      </w:pPr>
    </w:p>
    <w:p w14:paraId="0C888CFD" w14:textId="366DE024" w:rsidR="00343281" w:rsidRDefault="00000000" w:rsidP="005B2B88">
      <w:pPr>
        <w:pStyle w:val="Zakladny"/>
      </w:pPr>
      <w:r>
        <w:pict w14:anchorId="04F21B4D">
          <v:shape id="_x0000_s2072" type="#_x0000_t202" style="position:absolute;left:0;text-align:left;margin-left:-7.05pt;margin-top:4.3pt;width:439.35pt;height:21pt;z-index:251671040;mso-position-horizontal-relative:text;mso-position-vertical-relative:text" stroked="f">
            <v:textbox style="mso-next-textbox:#_x0000_s2072;mso-fit-shape-to-text:t" inset="0,0,0,0">
              <w:txbxContent>
                <w:p w14:paraId="570E1750" w14:textId="75EC3050" w:rsidR="00205F77" w:rsidRPr="00CC5CAD" w:rsidRDefault="00205F77" w:rsidP="000F6DD1">
                  <w:pPr>
                    <w:pStyle w:val="Popis"/>
                    <w:jc w:val="center"/>
                    <w:rPr>
                      <w:rFonts w:ascii="Times New Roman" w:hAnsi="Times New Roman" w:cs="Times New Roman"/>
                      <w:sz w:val="24"/>
                      <w:szCs w:val="32"/>
                    </w:rPr>
                  </w:pPr>
                  <w:bookmarkStart w:id="51" w:name="_Toc137226529"/>
                  <w:bookmarkStart w:id="52" w:name="_Toc137226592"/>
                  <w:bookmarkStart w:id="53" w:name="_Toc137229854"/>
                  <w:bookmarkStart w:id="54" w:name="_Toc137231913"/>
                  <w:r>
                    <w:t xml:space="preserve">Obrázok </w:t>
                  </w:r>
                  <w:fldSimple w:instr=" SEQ Obrázok \* ARABIC ">
                    <w:r w:rsidR="000C0A28">
                      <w:rPr>
                        <w:noProof/>
                      </w:rPr>
                      <w:t>11</w:t>
                    </w:r>
                  </w:fldSimple>
                  <w:r>
                    <w:t>: premena vstupného zdroja na maticu čísel [9]</w:t>
                  </w:r>
                  <w:bookmarkEnd w:id="51"/>
                  <w:bookmarkEnd w:id="52"/>
                  <w:bookmarkEnd w:id="53"/>
                  <w:bookmarkEnd w:id="54"/>
                </w:p>
              </w:txbxContent>
            </v:textbox>
            <w10:wrap type="topAndBottom"/>
          </v:shape>
        </w:pict>
      </w:r>
      <w:r w:rsidR="00343281">
        <w:t>Pooling slúži na znižovanie vzorkovania, pomáha znižovať priestorové rozmery máp prvkov vytvorené konvočnými vrstvami. Vrstvy poolingu sa zvyčajne používajú na postupné znižovanie vzorkovania, čím zmenšujú veľkosť máp a zároveň zachovávajú dôležité informácie.</w:t>
      </w:r>
    </w:p>
    <w:p w14:paraId="46301D83" w14:textId="77777777" w:rsidR="0052552E" w:rsidRDefault="00793967" w:rsidP="005B2B88">
      <w:pPr>
        <w:pStyle w:val="Zakladny"/>
        <w:rPr>
          <w:color w:val="FF0000"/>
        </w:rPr>
      </w:pPr>
      <w:r w:rsidRPr="00793967">
        <w:t>Výstupná</w:t>
      </w:r>
      <w:r w:rsidR="00536E40">
        <w:t xml:space="preserve"> </w:t>
      </w:r>
      <w:r w:rsidR="00343281">
        <w:t xml:space="preserve">vrstva je lineárna vrstva. Jej úlohou je namapovať naučené vzory predchádzajúcimi vrstvami </w:t>
      </w:r>
      <w:r w:rsidR="00DC7D7F">
        <w:t xml:space="preserve">a poslať ich na výstup s požadovanými predpoveďami. </w:t>
      </w:r>
      <w:r w:rsidR="007F5A8F" w:rsidRPr="007F5A8F">
        <w:t>Na výstupnej vrs</w:t>
      </w:r>
      <w:r w:rsidR="007F5A8F">
        <w:t xml:space="preserve">tve sa používa Softmax aktivačná funkcia, slúži na </w:t>
      </w:r>
      <w:r w:rsidR="007F5A8F" w:rsidRPr="007F5A8F">
        <w:t xml:space="preserve">pravdepodobnostné </w:t>
      </w:r>
      <w:r w:rsidR="007F5A8F" w:rsidRPr="007F5A8F">
        <w:lastRenderedPageBreak/>
        <w:t>rozdelenie tried</w:t>
      </w:r>
      <w:r w:rsidR="007F5A8F">
        <w:t xml:space="preserve">. </w:t>
      </w:r>
      <w:r w:rsidR="007F5A8F" w:rsidRPr="007F5A8F">
        <w:t xml:space="preserve">Trieda s najvyššou pravdepodobnosťou sa vyberie ako predpovedaná </w:t>
      </w:r>
      <w:r w:rsidR="007F5A8F">
        <w:t xml:space="preserve">výsledná </w:t>
      </w:r>
      <w:r w:rsidR="007F5A8F" w:rsidRPr="007F5A8F">
        <w:t>trieda.</w:t>
      </w:r>
      <w:r w:rsidR="0052552E">
        <w:t xml:space="preserve"> </w:t>
      </w:r>
      <w:r w:rsidR="0052552E" w:rsidRPr="0052552E">
        <w:t>Podporuje sieť, aby priraďovala vysoké pravdepodobnosti správnym triedam a zároveň minimalizovala pravdepodobnosti nesprávnych tried</w:t>
      </w:r>
      <w:r w:rsidR="0052552E">
        <w:t>.</w:t>
      </w:r>
    </w:p>
    <w:p w14:paraId="376C398A" w14:textId="00B646E3" w:rsidR="002D1CAF" w:rsidRPr="0052552E" w:rsidRDefault="0052552E" w:rsidP="005B2B88">
      <w:pPr>
        <w:pStyle w:val="Zakladny"/>
        <w:rPr>
          <w:color w:val="FF0000"/>
        </w:rPr>
      </w:pPr>
      <w:r>
        <w:t>K</w:t>
      </w:r>
      <w:r w:rsidR="00DC7D7F" w:rsidRPr="00536E40">
        <w:t>onvolučné ANN sú dominantné v rôznych oblastiach počítačového videnia</w:t>
      </w:r>
      <w:r>
        <w:t xml:space="preserve">, </w:t>
      </w:r>
      <w:r w:rsidRPr="0052552E">
        <w:t xml:space="preserve">pretože sú špeciálne navrhnuté na spracovanie a extrakciu zmysluplných funkcií z vizuálnych údajov, ako sú obrázky a videá </w:t>
      </w:r>
      <w:r w:rsidR="002B2EB9">
        <w:t>[</w:t>
      </w:r>
      <w:r w:rsidR="00DC7D7F" w:rsidRPr="00536E40">
        <w:t>9</w:t>
      </w:r>
      <w:r w:rsidR="002B2EB9">
        <w:t>]</w:t>
      </w:r>
      <w:r w:rsidR="00DC7D7F" w:rsidRPr="00536E40">
        <w:t>.</w:t>
      </w:r>
    </w:p>
    <w:p w14:paraId="6104F34D" w14:textId="4B9D3A43" w:rsidR="002D1CAF" w:rsidRDefault="002D1CAF" w:rsidP="00E3098A">
      <w:pPr>
        <w:pStyle w:val="Nadpis2urovne"/>
      </w:pPr>
      <w:bookmarkStart w:id="55" w:name="_Toc137231879"/>
      <w:r>
        <w:t xml:space="preserve">Typy </w:t>
      </w:r>
      <w:r w:rsidR="0084294C">
        <w:t>učenia</w:t>
      </w:r>
      <w:bookmarkEnd w:id="55"/>
    </w:p>
    <w:p w14:paraId="0050C2EF" w14:textId="12490025" w:rsidR="0084294C" w:rsidRDefault="00000000" w:rsidP="005B2B88">
      <w:pPr>
        <w:pStyle w:val="Zakladny"/>
      </w:pPr>
      <w:r>
        <w:pict w14:anchorId="5C8E51A7">
          <v:shape id="_x0000_s2099" type="#_x0000_t202" style="position:absolute;left:0;text-align:left;margin-left:4.95pt;margin-top:304.55pt;width:439.35pt;height:.05pt;z-index:251681280;mso-position-horizontal-relative:text;mso-position-vertical-relative:text" stroked="f">
            <v:textbox style="mso-next-textbox:#_x0000_s2099;mso-fit-shape-to-text:t" inset="0,0,0,0">
              <w:txbxContent>
                <w:p w14:paraId="5ADF5F30" w14:textId="1A18FD05" w:rsidR="00F457E7" w:rsidRPr="0077529F" w:rsidRDefault="00F457E7" w:rsidP="00CD0CC0">
                  <w:pPr>
                    <w:pStyle w:val="Popis"/>
                    <w:jc w:val="center"/>
                    <w:rPr>
                      <w:rFonts w:ascii="Times New Roman" w:hAnsi="Times New Roman" w:cs="Times New Roman"/>
                      <w:noProof/>
                      <w:sz w:val="24"/>
                      <w:szCs w:val="32"/>
                    </w:rPr>
                  </w:pPr>
                  <w:bookmarkStart w:id="56" w:name="_Toc137226530"/>
                  <w:bookmarkStart w:id="57" w:name="_Toc137226593"/>
                  <w:bookmarkStart w:id="58" w:name="_Toc137229855"/>
                  <w:bookmarkStart w:id="59" w:name="_Toc137231914"/>
                  <w:r>
                    <w:t xml:space="preserve">Obrázok </w:t>
                  </w:r>
                  <w:fldSimple w:instr=" SEQ Obrázok \* ARABIC ">
                    <w:r w:rsidR="000C0A28">
                      <w:rPr>
                        <w:noProof/>
                      </w:rPr>
                      <w:t>12</w:t>
                    </w:r>
                  </w:fldSimple>
                  <w:r>
                    <w:t>: typy strojového učenia [1</w:t>
                  </w:r>
                  <w:r w:rsidR="004B7B02">
                    <w:t>5</w:t>
                  </w:r>
                  <w:r>
                    <w:t>]</w:t>
                  </w:r>
                  <w:bookmarkEnd w:id="56"/>
                  <w:bookmarkEnd w:id="57"/>
                  <w:bookmarkEnd w:id="58"/>
                  <w:bookmarkEnd w:id="59"/>
                </w:p>
              </w:txbxContent>
            </v:textbox>
            <w10:wrap type="topAndBottom"/>
          </v:shape>
        </w:pict>
      </w:r>
      <w:r w:rsidR="00F457E7">
        <w:drawing>
          <wp:anchor distT="0" distB="0" distL="114300" distR="114300" simplePos="0" relativeHeight="251656704" behindDoc="0" locked="0" layoutInCell="1" allowOverlap="1" wp14:anchorId="0E3537A9" wp14:editId="5A23467C">
            <wp:simplePos x="0" y="0"/>
            <wp:positionH relativeFrom="column">
              <wp:posOffset>62865</wp:posOffset>
            </wp:positionH>
            <wp:positionV relativeFrom="paragraph">
              <wp:posOffset>928370</wp:posOffset>
            </wp:positionV>
            <wp:extent cx="5579745" cy="2882265"/>
            <wp:effectExtent l="0" t="0" r="0" b="0"/>
            <wp:wrapTopAndBottom/>
            <wp:docPr id="1051365911" name="Obrázok 1" descr="Obrázok, na ktorom je text, diagram,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65911" name="Obrázok 1" descr="Obrázok, na ktorom je text, diagram, snímka obrazovky, rad&#10;&#10;Automaticky generovaný popi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2882265"/>
                    </a:xfrm>
                    <a:prstGeom prst="rect">
                      <a:avLst/>
                    </a:prstGeom>
                    <a:noFill/>
                    <a:ln>
                      <a:noFill/>
                    </a:ln>
                  </pic:spPr>
                </pic:pic>
              </a:graphicData>
            </a:graphic>
          </wp:anchor>
        </w:drawing>
      </w:r>
      <w:r w:rsidR="0084294C">
        <w:t>Typ učenia neurónovej siete zohráva dôležitú rolu počas trénovania neurónovej siete na efektívne učenie a presné výsledky. Učenie slúži na optimalizáciu váh a prahu excitácie, minimalizovanie chýb a zovšeobecnenie údajov.</w:t>
      </w:r>
    </w:p>
    <w:p w14:paraId="03215E26" w14:textId="66A21214" w:rsidR="00F457E7" w:rsidRDefault="00F457E7" w:rsidP="005B2B88">
      <w:pPr>
        <w:pStyle w:val="Zakladny"/>
      </w:pPr>
    </w:p>
    <w:p w14:paraId="0EEFD463" w14:textId="627C2CBD" w:rsidR="0084294C" w:rsidRDefault="0084294C" w:rsidP="0084294C">
      <w:pPr>
        <w:pStyle w:val="Nadpis3urovne"/>
      </w:pPr>
      <w:bookmarkStart w:id="60" w:name="_Toc137231880"/>
      <w:r>
        <w:t>Učenie s</w:t>
      </w:r>
      <w:r w:rsidR="00536E40">
        <w:t> </w:t>
      </w:r>
      <w:r>
        <w:t>učiteľom</w:t>
      </w:r>
      <w:r w:rsidR="00536E40">
        <w:t xml:space="preserve"> </w:t>
      </w:r>
      <w:r w:rsidR="00536E40" w:rsidRPr="00E83AC5">
        <w:t>(</w:t>
      </w:r>
      <w:r w:rsidR="00E83AC5" w:rsidRPr="00E83AC5">
        <w:t>Supervised learning</w:t>
      </w:r>
      <w:r w:rsidR="00536E40" w:rsidRPr="00E83AC5">
        <w:t>)</w:t>
      </w:r>
      <w:bookmarkEnd w:id="60"/>
    </w:p>
    <w:p w14:paraId="79CF1A11" w14:textId="1502432F" w:rsidR="0084294C" w:rsidRDefault="0084294C" w:rsidP="005B2B88">
      <w:pPr>
        <w:pStyle w:val="Zakladny"/>
      </w:pPr>
      <w:r>
        <w:t xml:space="preserve">Učenie s učiteľom je jedna z najpoužívanejších učiacich metód. </w:t>
      </w:r>
      <w:r w:rsidR="00923246">
        <w:t>Každý vstup je spojený s príslušným cieľovým výstupom. Počas trénovania sa upravujú dáta a skresľuje sieť tak, aby sa minimalizoval rozdiel medzi predpovedaným výstupom neurónovej siete a skutočným výstupom. Najpoužívanejšími algoritmami na implementáciu učenia s učiteľom je metóda adaptácie pomocou spätného šírenia chyby (</w:t>
      </w:r>
      <w:r w:rsidR="00923246" w:rsidRPr="00923246">
        <w:t>backpropagation</w:t>
      </w:r>
      <w:r w:rsidR="00923246">
        <w:t xml:space="preserve">) </w:t>
      </w:r>
      <w:r w:rsidR="00923246">
        <w:lastRenderedPageBreak/>
        <w:t>v kombinácii s gradientovým spádom (</w:t>
      </w:r>
      <w:r w:rsidR="00923246" w:rsidRPr="00923246">
        <w:t>gradient descent</w:t>
      </w:r>
      <w:r w:rsidR="00923246">
        <w:t xml:space="preserve">), ktorý vypočíta grardient chyby vzhľadom na </w:t>
      </w:r>
      <w:r w:rsidR="008D44C1">
        <w:t>jej parametre a upraví príslušné váhy a prahy excitácie.</w:t>
      </w:r>
    </w:p>
    <w:p w14:paraId="090439C6" w14:textId="06645B2C" w:rsidR="008D44C1" w:rsidRDefault="008D44C1" w:rsidP="008D44C1">
      <w:pPr>
        <w:pStyle w:val="Nadpis3urovne"/>
      </w:pPr>
      <w:bookmarkStart w:id="61" w:name="_Toc137231881"/>
      <w:r>
        <w:t xml:space="preserve">Učenie bez </w:t>
      </w:r>
      <w:r w:rsidRPr="00E83AC5">
        <w:t>učiteľa</w:t>
      </w:r>
      <w:r w:rsidR="00536E40" w:rsidRPr="00E83AC5">
        <w:t xml:space="preserve"> </w:t>
      </w:r>
      <w:r w:rsidR="00E83AC5" w:rsidRPr="00E83AC5">
        <w:t>(</w:t>
      </w:r>
      <w:r w:rsidR="00E83AC5">
        <w:t>U</w:t>
      </w:r>
      <w:r w:rsidR="00E83AC5" w:rsidRPr="00E83AC5">
        <w:t>nsupervised learning)</w:t>
      </w:r>
      <w:bookmarkEnd w:id="61"/>
    </w:p>
    <w:p w14:paraId="66A00373" w14:textId="02AA73AC" w:rsidR="002D1CAF" w:rsidRDefault="008D44C1" w:rsidP="005B2B88">
      <w:pPr>
        <w:pStyle w:val="Zakladny"/>
      </w:pPr>
      <w:r>
        <w:t>Metóda učenia bez učiteľa sa používa v prípade malého množstva porovnateľných údajov alebo keď nie sú vôbec k dispozícii. Algoritmus učenia nemá informáciu o požadovaných aktivitách výstupných neurónov v priebehu trénovania o ktoré by sa mohol opierať. Adaptácia váh odzrkadľuje štatistické vlastnosti trénovacej množiny, hľadaním vzo</w:t>
      </w:r>
      <w:r w:rsidR="00306BA8">
        <w:t>rov, vzťahov alebo štruktúr vo vstupných údajoch. Medzi obľúbenou technikou učenia bez učiteľa je SOM (SamoOraganizujúca sa Mapa), umožňuje realizovať zobrazenie zachovávajúce topológiu a zobraziť tak charakteristické príznaky trénovacej množiny dát</w:t>
      </w:r>
      <w:r w:rsidR="00CA3E00">
        <w:t xml:space="preserve"> [</w:t>
      </w:r>
      <w:r w:rsidR="00306BA8">
        <w:t>1</w:t>
      </w:r>
      <w:r w:rsidR="00CA3E00">
        <w:t>]</w:t>
      </w:r>
      <w:r w:rsidR="00306BA8">
        <w:t>.</w:t>
      </w:r>
    </w:p>
    <w:p w14:paraId="002E598E" w14:textId="77777777" w:rsidR="00F03B37" w:rsidRDefault="00F03B37" w:rsidP="005B2B88">
      <w:pPr>
        <w:pStyle w:val="Zakladny"/>
      </w:pPr>
    </w:p>
    <w:p w14:paraId="41A32B70" w14:textId="1E832E09" w:rsidR="00F03B37" w:rsidRDefault="002202A5" w:rsidP="002202A5">
      <w:pPr>
        <w:pStyle w:val="Nadpis3urovne"/>
      </w:pPr>
      <w:bookmarkStart w:id="62" w:name="_Toc137231882"/>
      <w:r w:rsidRPr="002202A5">
        <w:t>R</w:t>
      </w:r>
      <w:r w:rsidR="00F03B37" w:rsidRPr="002202A5">
        <w:t>einforcement learning</w:t>
      </w:r>
      <w:bookmarkEnd w:id="62"/>
      <w:r w:rsidR="00536E40">
        <w:t xml:space="preserve"> </w:t>
      </w:r>
    </w:p>
    <w:p w14:paraId="4B59B848" w14:textId="72429A12" w:rsidR="00AA775B" w:rsidRDefault="005070AC" w:rsidP="005B2B88">
      <w:pPr>
        <w:pStyle w:val="Zakladny"/>
      </w:pPr>
      <w:r w:rsidRPr="00E62234">
        <w:t xml:space="preserve">Reinforcement learning </w:t>
      </w:r>
      <w:r w:rsidR="00536E40" w:rsidRPr="00E62234">
        <w:t>(</w:t>
      </w:r>
      <w:r w:rsidR="00CA3E00">
        <w:t>učenie s posilňovaním</w:t>
      </w:r>
      <w:r w:rsidR="00536E40" w:rsidRPr="00E62234">
        <w:t xml:space="preserve">) </w:t>
      </w:r>
      <w:r w:rsidRPr="00E62234">
        <w:t>je typ učenie</w:t>
      </w:r>
      <w:r>
        <w:t>, kde agent vie interagovať so svojím prostredím. Agent je typ programu, ktorý sa môže rozhodovať na základe prostredia alebo vstupov. Učenie funguje na báze odmeňovania požadovaného chovania alebo rozhodnutí a potrestania nepožadovaných. Agent interaguje s prostredím a učiť sa na základe pokusov a omylov. Vďaka tomu, že agent je odmeňovaný za požadované chovanie, snaží sa získať maximálnu odmenu, vďaka čomu minimalizuje alebo sa úplne vyhne nepožadovaným akciám.</w:t>
      </w:r>
    </w:p>
    <w:p w14:paraId="08BB17FF" w14:textId="32964ECC" w:rsidR="003B6D95" w:rsidRDefault="00E13F23" w:rsidP="005B2B88">
      <w:pPr>
        <w:pStyle w:val="Zakladny"/>
      </w:pPr>
      <w:r>
        <w:t xml:space="preserve"> </w:t>
      </w:r>
    </w:p>
    <w:p w14:paraId="52EE8908" w14:textId="1C4D94EB" w:rsidR="008645E1" w:rsidRDefault="00306BA8" w:rsidP="005B2B88">
      <w:pPr>
        <w:pStyle w:val="Zakladny"/>
      </w:pPr>
      <w:r>
        <w:t xml:space="preserve">V súčasnosti máme prístup k veľkému množstvu dát, čo pre trénovanie neurónových sietí znamená veľké množstvo vstupných údajov, vďaka ktorým ich vieme čoraz presnejšie natrénovať, aby výsledné dáta spĺňali naše požiadavky. </w:t>
      </w:r>
      <w:r w:rsidR="00E13F23">
        <w:t xml:space="preserve">Najčastejšie je každý neurón pomocou váh prepojený s každým neurónom, ale čím viac ma neurónová sieť vstupných neurónov a neurónov v skrytej vrstve, tým </w:t>
      </w:r>
      <w:r w:rsidR="008645E1">
        <w:t xml:space="preserve">viac samotný proces trénovania môže byť časovo a nákladovo náročný. </w:t>
      </w:r>
      <w:r w:rsidR="008645E1" w:rsidRPr="008645E1">
        <w:t>To môže obmedziť ich využitie</w:t>
      </w:r>
      <w:r w:rsidR="008645E1">
        <w:t xml:space="preserve"> </w:t>
      </w:r>
      <w:r w:rsidR="008645E1" w:rsidRPr="008645E1">
        <w:t>v rôznych aplikáciách a</w:t>
      </w:r>
      <w:r w:rsidR="008645E1">
        <w:t> </w:t>
      </w:r>
      <w:r w:rsidR="008645E1" w:rsidRPr="008645E1">
        <w:t>zariadeniach</w:t>
      </w:r>
      <w:r w:rsidR="008645E1">
        <w:t>. Riešením tohto problému môže byť technika známa ako „pruning“.</w:t>
      </w:r>
    </w:p>
    <w:p w14:paraId="0C39C1C8" w14:textId="77777777" w:rsidR="00536E40" w:rsidRDefault="00536E40" w:rsidP="005B2B88">
      <w:pPr>
        <w:pStyle w:val="Zakladny"/>
      </w:pPr>
    </w:p>
    <w:p w14:paraId="08058EE3" w14:textId="1EA9BA16" w:rsidR="008645E1" w:rsidRDefault="008645E1" w:rsidP="00660007">
      <w:pPr>
        <w:pStyle w:val="Nadpis1rovne"/>
      </w:pPr>
      <w:bookmarkStart w:id="63" w:name="_Toc137231883"/>
      <w:r>
        <w:lastRenderedPageBreak/>
        <w:t>Pruning</w:t>
      </w:r>
      <w:bookmarkEnd w:id="63"/>
    </w:p>
    <w:p w14:paraId="50F7EB51" w14:textId="031F9886" w:rsidR="006F009C" w:rsidRDefault="006F009C" w:rsidP="005B2B88">
      <w:pPr>
        <w:pStyle w:val="Zakladny"/>
      </w:pPr>
      <w:r>
        <w:t xml:space="preserve">Počas používania </w:t>
      </w:r>
      <w:r w:rsidR="00650429">
        <w:t>ANN</w:t>
      </w:r>
      <w:r>
        <w:t xml:space="preserve"> sa </w:t>
      </w:r>
      <w:r w:rsidR="00536E40" w:rsidRPr="00E62234">
        <w:t>vyskytuje</w:t>
      </w:r>
      <w:r>
        <w:t xml:space="preserve"> niekoľko problémov, ktoré </w:t>
      </w:r>
      <w:r w:rsidR="00536E40" w:rsidRPr="00E62234">
        <w:t>vedú</w:t>
      </w:r>
      <w:r>
        <w:t xml:space="preserve"> k zníženiu generalizačným schodnostiam siete. Ak voľba topológie siete </w:t>
      </w:r>
      <w:r w:rsidR="00536E40" w:rsidRPr="00E62234">
        <w:t>nie je</w:t>
      </w:r>
      <w:r>
        <w:t xml:space="preserve"> vhodná, môže dôjsť k niekoľkým problémom</w:t>
      </w:r>
      <w:r w:rsidR="004F2C12">
        <w:t xml:space="preserve"> </w:t>
      </w:r>
      <w:r w:rsidR="00E62234">
        <w:t>[5]</w:t>
      </w:r>
      <w:r>
        <w:t>:</w:t>
      </w:r>
    </w:p>
    <w:p w14:paraId="2F1F04F9" w14:textId="29581F51" w:rsidR="006F009C" w:rsidRDefault="006F009C" w:rsidP="005B2B88">
      <w:pPr>
        <w:pStyle w:val="Zakladny"/>
        <w:numPr>
          <w:ilvl w:val="0"/>
          <w:numId w:val="34"/>
        </w:numPr>
      </w:pPr>
      <w:r>
        <w:t>čas učeni</w:t>
      </w:r>
      <w:r w:rsidR="00536E40">
        <w:t>a</w:t>
      </w:r>
      <w:r>
        <w:t xml:space="preserve"> je príliš dlhý</w:t>
      </w:r>
    </w:p>
    <w:p w14:paraId="5A3BF263" w14:textId="49D56EC0" w:rsidR="006F009C" w:rsidRDefault="006F009C" w:rsidP="005B2B88">
      <w:pPr>
        <w:pStyle w:val="Zakladny"/>
        <w:numPr>
          <w:ilvl w:val="0"/>
          <w:numId w:val="34"/>
        </w:numPr>
      </w:pPr>
      <w:r>
        <w:t>vysoké výpočtové nároky</w:t>
      </w:r>
      <w:r w:rsidR="00536E40">
        <w:t xml:space="preserve"> </w:t>
      </w:r>
    </w:p>
    <w:p w14:paraId="76F4D484" w14:textId="58308074" w:rsidR="006F009C" w:rsidRDefault="006F009C" w:rsidP="005B2B88">
      <w:pPr>
        <w:pStyle w:val="Zakladny"/>
        <w:numPr>
          <w:ilvl w:val="0"/>
          <w:numId w:val="34"/>
        </w:numPr>
      </w:pPr>
      <w:r>
        <w:t>nadmerné učenie</w:t>
      </w:r>
      <w:r w:rsidR="00536E40">
        <w:t xml:space="preserve"> </w:t>
      </w:r>
      <w:r w:rsidR="00536E40" w:rsidRPr="00536E40">
        <w:t>(overfitting)</w:t>
      </w:r>
    </w:p>
    <w:p w14:paraId="148046DC" w14:textId="3EBD7D6D" w:rsidR="006F009C" w:rsidRDefault="006F009C" w:rsidP="005B2B88">
      <w:pPr>
        <w:pStyle w:val="Zakladny"/>
        <w:numPr>
          <w:ilvl w:val="0"/>
          <w:numId w:val="34"/>
        </w:numPr>
      </w:pPr>
      <w:r>
        <w:t>veľa lokálnych miním</w:t>
      </w:r>
    </w:p>
    <w:p w14:paraId="31499A52" w14:textId="79C97229" w:rsidR="006F009C" w:rsidRDefault="006F009C" w:rsidP="005B2B88">
      <w:pPr>
        <w:pStyle w:val="Zakladny"/>
        <w:numPr>
          <w:ilvl w:val="0"/>
          <w:numId w:val="34"/>
        </w:numPr>
      </w:pPr>
      <w:r>
        <w:t>veľký objem parametrov alebo dát</w:t>
      </w:r>
    </w:p>
    <w:p w14:paraId="58894EA9" w14:textId="6E2AF2D1" w:rsidR="008645E1" w:rsidRDefault="004D3897" w:rsidP="005B2B88">
      <w:pPr>
        <w:pStyle w:val="Zakladny"/>
      </w:pPr>
      <w:r>
        <w:drawing>
          <wp:anchor distT="0" distB="0" distL="114300" distR="114300" simplePos="0" relativeHeight="251640320" behindDoc="0" locked="0" layoutInCell="1" allowOverlap="1" wp14:anchorId="7B1D94CB" wp14:editId="4DB24A37">
            <wp:simplePos x="0" y="0"/>
            <wp:positionH relativeFrom="column">
              <wp:posOffset>-3810</wp:posOffset>
            </wp:positionH>
            <wp:positionV relativeFrom="paragraph">
              <wp:posOffset>1647825</wp:posOffset>
            </wp:positionV>
            <wp:extent cx="5579745" cy="3131820"/>
            <wp:effectExtent l="0" t="0" r="0" b="0"/>
            <wp:wrapTopAndBottom/>
            <wp:docPr id="182260504" name="Obrázok 1" descr="Obrázok, na ktorom je diagram, kruh,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0504" name="Obrázok 1" descr="Obrázok, na ktorom je diagram, kruh, rad, dizajn&#10;&#10;Automaticky generovaný popi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131820"/>
                    </a:xfrm>
                    <a:prstGeom prst="rect">
                      <a:avLst/>
                    </a:prstGeom>
                    <a:noFill/>
                    <a:ln>
                      <a:noFill/>
                    </a:ln>
                  </pic:spPr>
                </pic:pic>
              </a:graphicData>
            </a:graphic>
          </wp:anchor>
        </w:drawing>
      </w:r>
      <w:r w:rsidR="00000000">
        <w:pict w14:anchorId="1B385C82">
          <v:shape id="_x0000_s2069" type="#_x0000_t202" style="position:absolute;left:0;text-align:left;margin-left:-.3pt;margin-top:379.35pt;width:439.35pt;height:21pt;z-index:251668992;mso-position-horizontal-relative:text;mso-position-vertical-relative:text" stroked="f">
            <v:textbox style="mso-next-textbox:#_x0000_s2069;mso-fit-shape-to-text:t" inset="0,0,0,0">
              <w:txbxContent>
                <w:p w14:paraId="5C41A7BD" w14:textId="549C6792" w:rsidR="009E08DA" w:rsidRPr="003F23C7" w:rsidRDefault="009E08DA" w:rsidP="00D75269">
                  <w:pPr>
                    <w:pStyle w:val="Popis"/>
                    <w:jc w:val="center"/>
                    <w:rPr>
                      <w:rFonts w:ascii="Times New Roman" w:hAnsi="Times New Roman" w:cs="Times New Roman"/>
                      <w:noProof/>
                      <w:sz w:val="24"/>
                      <w:szCs w:val="32"/>
                    </w:rPr>
                  </w:pPr>
                  <w:bookmarkStart w:id="64" w:name="_Toc137226531"/>
                  <w:bookmarkStart w:id="65" w:name="_Toc137226594"/>
                  <w:bookmarkStart w:id="66" w:name="_Toc137229856"/>
                  <w:bookmarkStart w:id="67" w:name="_Toc137231915"/>
                  <w:r>
                    <w:t xml:space="preserve">Obrázok </w:t>
                  </w:r>
                  <w:fldSimple w:instr=" SEQ Obrázok \* ARABIC ">
                    <w:r w:rsidR="000C0A28">
                      <w:rPr>
                        <w:noProof/>
                      </w:rPr>
                      <w:t>13</w:t>
                    </w:r>
                  </w:fldSimple>
                  <w:r>
                    <w:t>: príklad pruningu v umelej neurónovej sieti [</w:t>
                  </w:r>
                  <w:r w:rsidR="00C33C95">
                    <w:t xml:space="preserve">podľa </w:t>
                  </w:r>
                  <w:r>
                    <w:t>7]</w:t>
                  </w:r>
                  <w:bookmarkEnd w:id="64"/>
                  <w:bookmarkEnd w:id="65"/>
                  <w:bookmarkEnd w:id="66"/>
                  <w:bookmarkEnd w:id="67"/>
                </w:p>
              </w:txbxContent>
            </v:textbox>
            <w10:wrap type="topAndBottom"/>
          </v:shape>
        </w:pict>
      </w:r>
      <w:r w:rsidR="008645E1">
        <w:t>Pruning je technika používaná na odstránenie menej dôležitých prepojení či celých neurónov v neurónovej sieti, čo vedie k zjednodušeniu siete a zníženiu jej veľkosti. Hlavným cieľom pr</w:t>
      </w:r>
      <w:r w:rsidR="007827EE">
        <w:t>u</w:t>
      </w:r>
      <w:r w:rsidR="008645E1">
        <w:t xml:space="preserve">ningu je zachovanie presnosti trénovaných dát a zároveň </w:t>
      </w:r>
      <w:r w:rsidR="00C94092">
        <w:t>zredukovať jej zložitosť. Pruning môže byť použitý počas trénovania alebo po ňom. Existujú rôzne typy pr</w:t>
      </w:r>
      <w:r w:rsidR="007827EE">
        <w:t>u</w:t>
      </w:r>
      <w:r w:rsidR="00C94092">
        <w:t xml:space="preserve">ningových algoritmov, každý so svojimi </w:t>
      </w:r>
      <w:r w:rsidR="00536E40" w:rsidRPr="004D3897">
        <w:t>výhodami a </w:t>
      </w:r>
      <w:r w:rsidRPr="004D3897">
        <w:t>nevýhodami</w:t>
      </w:r>
      <w:r w:rsidR="00C94092">
        <w:t xml:space="preserve"> na základe použitia</w:t>
      </w:r>
      <w:r w:rsidR="004F2C12">
        <w:t xml:space="preserve"> </w:t>
      </w:r>
      <w:r w:rsidR="00533924">
        <w:t>[7].</w:t>
      </w:r>
    </w:p>
    <w:p w14:paraId="13FFFA83" w14:textId="2E67229C" w:rsidR="009E08DA" w:rsidRDefault="009E08DA" w:rsidP="005B2B88">
      <w:pPr>
        <w:pStyle w:val="Zakladny"/>
      </w:pPr>
    </w:p>
    <w:p w14:paraId="141E8CBE" w14:textId="381EB9CD" w:rsidR="00C94092" w:rsidRPr="002D1CAF" w:rsidRDefault="00C94092" w:rsidP="00E3098A">
      <w:pPr>
        <w:pStyle w:val="Nadpis2urovne"/>
      </w:pPr>
      <w:bookmarkStart w:id="68" w:name="_Toc137231884"/>
      <w:r w:rsidRPr="002D1CAF">
        <w:lastRenderedPageBreak/>
        <w:t>Váhový pruning</w:t>
      </w:r>
      <w:bookmarkEnd w:id="68"/>
    </w:p>
    <w:p w14:paraId="3B0A6902" w14:textId="08F4937D" w:rsidR="00C94092" w:rsidRDefault="00C94092" w:rsidP="005B2B88">
      <w:pPr>
        <w:pStyle w:val="Zakladny"/>
      </w:pPr>
      <w:r>
        <w:t xml:space="preserve">Váhový pruning slúži na </w:t>
      </w:r>
      <w:r w:rsidR="00B24C4C">
        <w:t>odstránenie váh, ktoré sú blízko k 0</w:t>
      </w:r>
      <w:r>
        <w:t xml:space="preserve">, čo vedie k redukcii zložitosti a počtu parametrov neurónovej siete, vďaka čomu je konečná sieť jednoduchšia a umožňuje ľahšie nasadenie do aplikácii. </w:t>
      </w:r>
    </w:p>
    <w:p w14:paraId="269092D4" w14:textId="70DBC39D" w:rsidR="00C94092" w:rsidRDefault="00C94092" w:rsidP="005B2B88">
      <w:pPr>
        <w:pStyle w:val="Zakladny"/>
      </w:pPr>
      <w:r>
        <w:t xml:space="preserve">Je to jednoduchá a efektívna metóda redukcie veľkosti siete, ktorá </w:t>
      </w:r>
      <w:r w:rsidR="00594AA1">
        <w:t>môže zlepšiť zovšeobecnenie siete</w:t>
      </w:r>
      <w:r w:rsidR="005C71D5">
        <w:t>. Bohužiaľ nemusí zakaždým viesť k výraznej redukcii zložitosti siete</w:t>
      </w:r>
      <w:r w:rsidR="002E2704">
        <w:t>. Môže viesť k veľkej strate presnosti, ak dôjde k agresívnemu pruningu</w:t>
      </w:r>
      <w:r w:rsidR="008308CF">
        <w:t>. V prípade nastavenie vysokej intenzity pruning počas váhového pruningu, môže dôjsť k odstráneni</w:t>
      </w:r>
      <w:r w:rsidR="00765ECA">
        <w:t>u</w:t>
      </w:r>
      <w:r w:rsidR="008308CF">
        <w:t xml:space="preserve"> váh, ktoré bolo dôležitou súčasťou siete</w:t>
      </w:r>
      <w:r w:rsidR="004F2C12">
        <w:t xml:space="preserve"> </w:t>
      </w:r>
      <w:r w:rsidR="008308CF">
        <w:t>[13]</w:t>
      </w:r>
      <w:r w:rsidR="004F2C12">
        <w:t>.</w:t>
      </w:r>
    </w:p>
    <w:p w14:paraId="732C9528" w14:textId="5DBF9074" w:rsidR="005C71D5" w:rsidRDefault="002E2704" w:rsidP="00E3098A">
      <w:pPr>
        <w:pStyle w:val="Nadpis2urovne"/>
      </w:pPr>
      <w:bookmarkStart w:id="69" w:name="_Toc137231885"/>
      <w:r>
        <w:t>Jednotkový</w:t>
      </w:r>
      <w:r w:rsidR="005C71D5">
        <w:t xml:space="preserve"> pruning</w:t>
      </w:r>
      <w:bookmarkEnd w:id="69"/>
    </w:p>
    <w:p w14:paraId="0C99DED9" w14:textId="1A9072A6" w:rsidR="00446EE3" w:rsidRDefault="002E2704" w:rsidP="005B2B88">
      <w:pPr>
        <w:pStyle w:val="Zakladny"/>
      </w:pPr>
      <w:r>
        <w:t>Jednotkový</w:t>
      </w:r>
      <w:r w:rsidR="005C71D5">
        <w:t xml:space="preserve"> pruning odstraňuje </w:t>
      </w:r>
      <w:r w:rsidR="00446EE3">
        <w:t>neuróny či celé vrstvy zo siete. Vedie to k výraznému zníženiu počtu parametrov v neurónovej sieti a môže viesť k rýchlejšej a efektívnejšej sieti.</w:t>
      </w:r>
    </w:p>
    <w:p w14:paraId="4B76C593" w14:textId="05659C52" w:rsidR="005C71D5" w:rsidRPr="005C71D5" w:rsidRDefault="00446EE3" w:rsidP="005B2B88">
      <w:pPr>
        <w:pStyle w:val="Zakladny"/>
      </w:pPr>
      <w:r>
        <w:t xml:space="preserve">Metóda štruktúrovaného pruningu môže výrazne </w:t>
      </w:r>
      <w:r w:rsidR="007827EE">
        <w:t>znížiť</w:t>
      </w:r>
      <w:r>
        <w:t xml:space="preserve"> zložitosť siete a prispieť k lepšie </w:t>
      </w:r>
      <w:r w:rsidRPr="00446EE3">
        <w:t>interpretovateľnému modelu</w:t>
      </w:r>
      <w:r>
        <w:t>, ale</w:t>
      </w:r>
      <w:r w:rsidR="00812459">
        <w:t xml:space="preserve"> táto metóda si vyžaduje zložitejší proces určenia odstránenia parametrov, čo môže byť časovo a nákladovo náročnejšie. Odstránenie celých vrstiev či neurónov taktiež môže vieš k redukcii presnosti</w:t>
      </w:r>
      <w:r w:rsidR="002E2704">
        <w:t>, ak boli dôležitou súčasťou siete</w:t>
      </w:r>
      <w:r w:rsidR="00EC31F6">
        <w:t xml:space="preserve"> </w:t>
      </w:r>
      <w:r w:rsidR="008308CF" w:rsidRPr="008308CF">
        <w:t>[13]</w:t>
      </w:r>
      <w:r w:rsidR="002E2704" w:rsidRPr="008308CF">
        <w:t>.</w:t>
      </w:r>
    </w:p>
    <w:p w14:paraId="796F43DF" w14:textId="77777777" w:rsidR="008645E1" w:rsidRPr="008645E1" w:rsidRDefault="008645E1" w:rsidP="005B2B88">
      <w:pPr>
        <w:pStyle w:val="Zakladny"/>
      </w:pPr>
    </w:p>
    <w:p w14:paraId="430D65FC" w14:textId="3AA57D16" w:rsidR="0083753E" w:rsidRDefault="00812459" w:rsidP="00E3098A">
      <w:pPr>
        <w:pStyle w:val="Nadpis2urovne"/>
      </w:pPr>
      <w:bookmarkStart w:id="70" w:name="_Toc137231886"/>
      <w:bookmarkEnd w:id="10"/>
      <w:bookmarkEnd w:id="11"/>
      <w:r>
        <w:t>Veľkostný pruning</w:t>
      </w:r>
      <w:bookmarkEnd w:id="70"/>
    </w:p>
    <w:p w14:paraId="5252EC74" w14:textId="60D51BB0" w:rsidR="00812459" w:rsidRDefault="00812459" w:rsidP="005B2B88">
      <w:pPr>
        <w:pStyle w:val="Zakladny"/>
      </w:pPr>
      <w:r>
        <w:t>Veľkostný pruning odstraňuje prepojenia alebo neuróny na základy prahovej hodnoty.</w:t>
      </w:r>
      <w:r w:rsidR="008308CF">
        <w:t xml:space="preserve"> Po natrénovaní siete sa </w:t>
      </w:r>
      <w:r w:rsidR="00F25144">
        <w:t xml:space="preserve">neurónom </w:t>
      </w:r>
      <w:r w:rsidR="008308CF">
        <w:t>priradí absolútna hodnota na základe</w:t>
      </w:r>
      <w:r w:rsidR="00F25144">
        <w:t xml:space="preserve"> ich váhy.</w:t>
      </w:r>
      <w:r w:rsidR="008308CF">
        <w:t xml:space="preserve"> </w:t>
      </w:r>
      <w:r>
        <w:t xml:space="preserve"> Ak ich váha je menšia ako prahová hodnota, tak budú odstránené. </w:t>
      </w:r>
    </w:p>
    <w:p w14:paraId="68E75B74" w14:textId="0741BA96" w:rsidR="00812459" w:rsidRDefault="00812459" w:rsidP="005B2B88">
      <w:pPr>
        <w:pStyle w:val="Zakladny"/>
      </w:pPr>
      <w:r>
        <w:t>Je veľmi jednoduchý a</w:t>
      </w:r>
      <w:r w:rsidR="00021C95">
        <w:t> </w:t>
      </w:r>
      <w:r>
        <w:t>efektívny</w:t>
      </w:r>
      <w:r w:rsidR="00021C95">
        <w:t>, ale ak je prahová hodnota nastavená príliš vysoko, môže dôjsť k agresívnemu pruningu,</w:t>
      </w:r>
      <w:r w:rsidR="00F46963">
        <w:t xml:space="preserve"> čo spôsobí odstránenie veľkého množstva neurónov,</w:t>
      </w:r>
      <w:r w:rsidR="00021C95">
        <w:t xml:space="preserve"> čo</w:t>
      </w:r>
      <w:r w:rsidR="00F46963">
        <w:t xml:space="preserve"> môže</w:t>
      </w:r>
      <w:r w:rsidR="00021C95">
        <w:t xml:space="preserve"> zapríčiní stratu presnosti</w:t>
      </w:r>
      <w:r w:rsidR="00F46963">
        <w:t>, ak sa odstránili neuróny s dôležitými vzormi</w:t>
      </w:r>
      <w:r w:rsidR="004F2C12">
        <w:t xml:space="preserve"> </w:t>
      </w:r>
      <w:r w:rsidR="008308CF" w:rsidRPr="008308CF">
        <w:t>[13]</w:t>
      </w:r>
      <w:r w:rsidR="00021C95" w:rsidRPr="008308CF">
        <w:t>.</w:t>
      </w:r>
    </w:p>
    <w:p w14:paraId="23AB31D6" w14:textId="6A3905AC" w:rsidR="00021C95" w:rsidRDefault="007F2902" w:rsidP="00E3098A">
      <w:pPr>
        <w:pStyle w:val="Nadpis2urovne"/>
      </w:pPr>
      <w:bookmarkStart w:id="71" w:name="_Toc137231887"/>
      <w:r>
        <w:t>Štruktúrovaný pruning</w:t>
      </w:r>
      <w:bookmarkEnd w:id="71"/>
    </w:p>
    <w:p w14:paraId="7896BB83" w14:textId="77777777" w:rsidR="007F2902" w:rsidRDefault="007F2902" w:rsidP="005B2B88">
      <w:pPr>
        <w:pStyle w:val="Zakladny"/>
      </w:pPr>
      <w:r>
        <w:t>Štruktúrovaný pruning odstráni celé štruktúry, myšlienkou je odstrániť skupiny váh alebo neurónov, ktoré sú pre výkon siete menej dôležité.</w:t>
      </w:r>
    </w:p>
    <w:p w14:paraId="72A9FD08" w14:textId="01816E2B" w:rsidR="007F2902" w:rsidRPr="007F2902" w:rsidRDefault="007F2902" w:rsidP="005B2B88">
      <w:pPr>
        <w:pStyle w:val="Zakladny"/>
      </w:pPr>
      <w:r>
        <w:lastRenderedPageBreak/>
        <w:t>Môže viesť k jednoduchšej a výkonnejšej sieti,  avšak môže vyžadovať viac výpočtových zdrojov, čo vedie k zvýšeniu nákladov. Taktiež môže dôjsť k zníženiu flexibility, pretože sa odstraňujú celé skupiny váh alebo neurónov</w:t>
      </w:r>
      <w:r w:rsidR="00EC31F6">
        <w:t xml:space="preserve"> </w:t>
      </w:r>
      <w:r w:rsidR="00E52464" w:rsidRPr="00E52464">
        <w:t>[13]</w:t>
      </w:r>
      <w:r>
        <w:t xml:space="preserve">. </w:t>
      </w:r>
    </w:p>
    <w:p w14:paraId="202668E4" w14:textId="334AC628" w:rsidR="00021C95" w:rsidRDefault="00021C95" w:rsidP="00E3098A">
      <w:pPr>
        <w:pStyle w:val="Nadpis2urovne"/>
      </w:pPr>
      <w:bookmarkStart w:id="72" w:name="_Toc137231888"/>
      <w:r>
        <w:t>Náhodný pruning</w:t>
      </w:r>
      <w:bookmarkEnd w:id="72"/>
    </w:p>
    <w:p w14:paraId="5E3C63FB" w14:textId="2A25507A" w:rsidR="00021C95" w:rsidRDefault="00021C95" w:rsidP="005B2B88">
      <w:pPr>
        <w:pStyle w:val="Zakladny"/>
      </w:pPr>
      <w:r>
        <w:t>Náhodne sa zvolia neuróny na odstránenie.</w:t>
      </w:r>
      <w:r w:rsidR="00EC31F6">
        <w:t xml:space="preserve"> </w:t>
      </w:r>
      <w:r w:rsidR="007F2902">
        <w:t>Veľmi jednoduchá implementácia, ale keďže ide o náhodné odstránenie parametrov, môže zlepšiť či zhoršiť efektivity, výkon alebo presnosť</w:t>
      </w:r>
      <w:r w:rsidR="00EC31F6">
        <w:t xml:space="preserve"> </w:t>
      </w:r>
      <w:r w:rsidR="00E52464" w:rsidRPr="00E52464">
        <w:t>[13]</w:t>
      </w:r>
      <w:r w:rsidR="007F2902">
        <w:t>.</w:t>
      </w:r>
    </w:p>
    <w:p w14:paraId="1CD119AD" w14:textId="3F13AE65" w:rsidR="007F2902" w:rsidRPr="00021C95" w:rsidRDefault="007F2902" w:rsidP="007F2902">
      <w:pPr>
        <w:pStyle w:val="Nadpis1rovne"/>
      </w:pPr>
      <w:bookmarkStart w:id="73" w:name="_Toc137231889"/>
      <w:r>
        <w:lastRenderedPageBreak/>
        <w:t>Analýza efektivity pruningových algoritmov</w:t>
      </w:r>
      <w:bookmarkEnd w:id="73"/>
    </w:p>
    <w:p w14:paraId="740E526E" w14:textId="5BC923AA" w:rsidR="0083753E" w:rsidRDefault="003341B9" w:rsidP="005B2B88">
      <w:pPr>
        <w:pStyle w:val="Zakladny"/>
      </w:pPr>
      <w:r>
        <w:t>V </w:t>
      </w:r>
      <w:r w:rsidRPr="00E52464">
        <w:t>tejto časti bakalárskej práce sa budem</w:t>
      </w:r>
      <w:r w:rsidR="00EC31F6" w:rsidRPr="00E52464">
        <w:t>e</w:t>
      </w:r>
      <w:r w:rsidRPr="00E52464">
        <w:t xml:space="preserve"> venovať analýze efektivity pruningových algoritmov. Ako programovací jazyk využívam</w:t>
      </w:r>
      <w:r w:rsidR="00EC31F6" w:rsidRPr="00E52464">
        <w:t>e</w:t>
      </w:r>
      <w:r w:rsidRPr="00E52464">
        <w:t xml:space="preserve"> Python 3.11 s vývojovým prostredím IDLE. V</w:t>
      </w:r>
      <w:r w:rsidR="00E52464">
        <w:t xml:space="preserve"> našom</w:t>
      </w:r>
      <w:r w:rsidRPr="00E52464">
        <w:t> kóde používam</w:t>
      </w:r>
      <w:r w:rsidR="00EC31F6" w:rsidRPr="00E52464">
        <w:t>e</w:t>
      </w:r>
      <w:r w:rsidRPr="00E52464">
        <w:t xml:space="preserve"> verejne dostupný framework Pytorch 2.0, obsahujúci knižnice na vytvorenie architektúry, trénovanie a testovanie dát, pruning, </w:t>
      </w:r>
      <w:r w:rsidR="00236798" w:rsidRPr="00E52464">
        <w:t>atď.</w:t>
      </w:r>
      <w:r w:rsidRPr="00E52464">
        <w:t>, ktorým sa budem</w:t>
      </w:r>
      <w:r w:rsidR="00EC31F6" w:rsidRPr="00E52464">
        <w:t>e</w:t>
      </w:r>
      <w:r w:rsidRPr="00E52464">
        <w:t xml:space="preserve"> hlbšie venovať počas opisu implementácie </w:t>
      </w:r>
      <w:r w:rsidR="00EC31F6" w:rsidRPr="00E52464">
        <w:t>nášho</w:t>
      </w:r>
      <w:r w:rsidRPr="00E52464">
        <w:t xml:space="preserve"> kódu.</w:t>
      </w:r>
    </w:p>
    <w:p w14:paraId="6345D535" w14:textId="4E6A1E3A" w:rsidR="00F362F1" w:rsidRPr="00E52464" w:rsidRDefault="00F362F1" w:rsidP="005B2B88">
      <w:pPr>
        <w:pStyle w:val="Zakladny"/>
      </w:pPr>
      <w:r w:rsidRPr="00E52464">
        <w:t>Na vybraných dátach natrénujem</w:t>
      </w:r>
      <w:r w:rsidR="00E52464" w:rsidRPr="00E52464">
        <w:t>e</w:t>
      </w:r>
      <w:r w:rsidRPr="00E52464">
        <w:t xml:space="preserve"> neurónovú sieť, aby sme mali základné údaje o konečnej presnosti, dĺžke trénovania a počtu parametrov. Potom na nenatrénovanú sieť aplikujem</w:t>
      </w:r>
      <w:r w:rsidR="00EC31F6" w:rsidRPr="00E52464">
        <w:t>e</w:t>
      </w:r>
      <w:r w:rsidRPr="00E52464">
        <w:t xml:space="preserve"> rôzne pruningové algoritmy s rôznymi </w:t>
      </w:r>
      <w:r w:rsidR="00F613E0" w:rsidRPr="00E52464">
        <w:t>intenzitami</w:t>
      </w:r>
      <w:r w:rsidRPr="00E52464">
        <w:t xml:space="preserve"> pruningu, natrénujem</w:t>
      </w:r>
      <w:r w:rsidR="00EC31F6" w:rsidRPr="00E52464">
        <w:t>e</w:t>
      </w:r>
      <w:r w:rsidRPr="00E52464">
        <w:t xml:space="preserve"> sieť a výsledky porovnám</w:t>
      </w:r>
      <w:r w:rsidR="00EC31F6" w:rsidRPr="00E52464">
        <w:t>e</w:t>
      </w:r>
      <w:r w:rsidRPr="00E52464">
        <w:t xml:space="preserve"> s originálnou sieťou.</w:t>
      </w:r>
    </w:p>
    <w:p w14:paraId="2F643809" w14:textId="17421347" w:rsidR="00F362F1" w:rsidRDefault="00F362F1" w:rsidP="00E3098A">
      <w:pPr>
        <w:pStyle w:val="Nadpis2urovne"/>
      </w:pPr>
      <w:bookmarkStart w:id="74" w:name="_Toc137231890"/>
      <w:r>
        <w:t xml:space="preserve">Voľba </w:t>
      </w:r>
      <w:r w:rsidR="001360E7">
        <w:t>dátového balíka</w:t>
      </w:r>
      <w:r>
        <w:t xml:space="preserve"> a architektúry</w:t>
      </w:r>
      <w:bookmarkEnd w:id="74"/>
    </w:p>
    <w:p w14:paraId="46BAF829" w14:textId="7809A9F3" w:rsidR="00675DBB" w:rsidRPr="00E52464" w:rsidRDefault="00000000" w:rsidP="005B2B88">
      <w:pPr>
        <w:pStyle w:val="Zakladny"/>
      </w:pPr>
      <w:r>
        <w:pict w14:anchorId="30E07602">
          <v:shape id="_x0000_s2073" type="#_x0000_t202" style="position:absolute;left:0;text-align:left;margin-left:98.7pt;margin-top:358.95pt;width:253pt;height:.05pt;z-index:251672064;mso-position-horizontal-relative:text;mso-position-vertical-relative:text" stroked="f">
            <v:textbox style="mso-next-textbox:#_x0000_s2073;mso-fit-shape-to-text:t" inset="0,0,0,0">
              <w:txbxContent>
                <w:p w14:paraId="2E1BE7DF" w14:textId="30985B2C" w:rsidR="00675DBB" w:rsidRPr="005F1DB9" w:rsidRDefault="00675DBB" w:rsidP="00C33C95">
                  <w:pPr>
                    <w:pStyle w:val="Popis"/>
                    <w:jc w:val="center"/>
                    <w:rPr>
                      <w:rFonts w:ascii="Times New Roman" w:hAnsi="Times New Roman" w:cs="Times New Roman"/>
                      <w:sz w:val="24"/>
                      <w:szCs w:val="32"/>
                    </w:rPr>
                  </w:pPr>
                  <w:bookmarkStart w:id="75" w:name="_Toc137226532"/>
                  <w:bookmarkStart w:id="76" w:name="_Toc137226595"/>
                  <w:bookmarkStart w:id="77" w:name="_Toc137229857"/>
                  <w:bookmarkStart w:id="78" w:name="_Toc137231916"/>
                  <w:r>
                    <w:t xml:space="preserve">Obrázok </w:t>
                  </w:r>
                  <w:fldSimple w:instr=" SEQ Obrázok \* ARABIC ">
                    <w:r w:rsidR="000C0A28">
                      <w:rPr>
                        <w:noProof/>
                      </w:rPr>
                      <w:t>14</w:t>
                    </w:r>
                  </w:fldSimple>
                  <w:r>
                    <w:t xml:space="preserve">: číslice MNIST </w:t>
                  </w:r>
                  <w:r w:rsidR="001360E7">
                    <w:t>dátový balík</w:t>
                  </w:r>
                  <w:r>
                    <w:t xml:space="preserve"> [10]</w:t>
                  </w:r>
                  <w:bookmarkEnd w:id="75"/>
                  <w:bookmarkEnd w:id="76"/>
                  <w:bookmarkEnd w:id="77"/>
                  <w:bookmarkEnd w:id="78"/>
                </w:p>
              </w:txbxContent>
            </v:textbox>
            <w10:wrap type="topAndBottom"/>
          </v:shape>
        </w:pict>
      </w:r>
      <w:r w:rsidR="00675DBB" w:rsidRPr="00E52464">
        <w:drawing>
          <wp:anchor distT="0" distB="0" distL="114300" distR="114300" simplePos="0" relativeHeight="251643392" behindDoc="0" locked="0" layoutInCell="1" allowOverlap="1" wp14:anchorId="52D3B65B" wp14:editId="59BB83B6">
            <wp:simplePos x="0" y="0"/>
            <wp:positionH relativeFrom="column">
              <wp:posOffset>1253490</wp:posOffset>
            </wp:positionH>
            <wp:positionV relativeFrom="paragraph">
              <wp:posOffset>1367790</wp:posOffset>
            </wp:positionV>
            <wp:extent cx="3213100" cy="3133725"/>
            <wp:effectExtent l="0" t="0" r="0" b="0"/>
            <wp:wrapTopAndBottom/>
            <wp:docPr id="916582513" name="Obrázok 1" descr="Obrázok, na ktorom je text, písmo, číslo,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82513" name="Obrázok 1" descr="Obrázok, na ktorom je text, písmo, číslo, snímka obrazovky&#10;&#10;Automaticky generovaný popis"/>
                    <pic:cNvPicPr/>
                  </pic:nvPicPr>
                  <pic:blipFill>
                    <a:blip r:embed="rId53">
                      <a:extLst>
                        <a:ext uri="{28A0092B-C50C-407E-A947-70E740481C1C}">
                          <a14:useLocalDpi xmlns:a14="http://schemas.microsoft.com/office/drawing/2010/main" val="0"/>
                        </a:ext>
                      </a:extLst>
                    </a:blip>
                    <a:stretch>
                      <a:fillRect/>
                    </a:stretch>
                  </pic:blipFill>
                  <pic:spPr>
                    <a:xfrm>
                      <a:off x="0" y="0"/>
                      <a:ext cx="3213100" cy="3133725"/>
                    </a:xfrm>
                    <a:prstGeom prst="rect">
                      <a:avLst/>
                    </a:prstGeom>
                  </pic:spPr>
                </pic:pic>
              </a:graphicData>
            </a:graphic>
          </wp:anchor>
        </w:drawing>
      </w:r>
      <w:r w:rsidR="0025519D" w:rsidRPr="00E52464">
        <w:t>Ako vstupn</w:t>
      </w:r>
      <w:r w:rsidR="00675DBB" w:rsidRPr="00E52464">
        <w:t>ý súbor údajov</w:t>
      </w:r>
      <w:r w:rsidR="0025519D" w:rsidRPr="00E52464">
        <w:t xml:space="preserve"> </w:t>
      </w:r>
      <w:r w:rsidR="00EC31F6" w:rsidRPr="00E52464">
        <w:t>sme</w:t>
      </w:r>
      <w:r w:rsidR="0025519D" w:rsidRPr="00E52464">
        <w:t xml:space="preserve"> si zvolil</w:t>
      </w:r>
      <w:r w:rsidR="00EC31F6" w:rsidRPr="00E52464">
        <w:t>i</w:t>
      </w:r>
      <w:r w:rsidR="0025519D" w:rsidRPr="00E52464">
        <w:t xml:space="preserve"> MNIST </w:t>
      </w:r>
      <w:r w:rsidR="001360E7">
        <w:t>dátový balík</w:t>
      </w:r>
      <w:r w:rsidR="00675DBB" w:rsidRPr="00E52464">
        <w:t>, obsahujúci</w:t>
      </w:r>
      <w:r w:rsidR="0025519D" w:rsidRPr="00E52464">
        <w:t> ručne písan</w:t>
      </w:r>
      <w:r w:rsidR="00675DBB" w:rsidRPr="00E52464">
        <w:t>é číslice</w:t>
      </w:r>
      <w:r w:rsidR="0025519D" w:rsidRPr="00E52464">
        <w:t xml:space="preserve">. </w:t>
      </w:r>
      <w:r w:rsidR="00675DBB" w:rsidRPr="00E52464">
        <w:t>Súbor údajov</w:t>
      </w:r>
      <w:r w:rsidR="0025519D" w:rsidRPr="00E52464">
        <w:t xml:space="preserve"> obsahuje trénovac</w:t>
      </w:r>
      <w:r w:rsidR="00EC31F6" w:rsidRPr="00E52464">
        <w:t>i</w:t>
      </w:r>
      <w:r w:rsidR="0025519D" w:rsidRPr="00E52464">
        <w:t xml:space="preserve">u sadu 60 000 príkladov a testovaciu sadu 10 000 príkladov. </w:t>
      </w:r>
      <w:r w:rsidR="002C1E58" w:rsidRPr="00E52464">
        <w:t>Každý obrázok má rozmery 28x28 pixelov, čo predstavuje celkovo 784 pixelov na obrázok. Obrázky sú uložené ako 8-bitové hodnoty sivej, kde intenzita každého pixelu je reprezentovaná jedným bitom v rozsahu od 0 (čierna) do 255 (biela).</w:t>
      </w:r>
      <w:r w:rsidR="00675DBB" w:rsidRPr="00E52464">
        <w:t xml:space="preserve"> </w:t>
      </w:r>
    </w:p>
    <w:p w14:paraId="113F35AF" w14:textId="505CB569" w:rsidR="004C4AE7" w:rsidRDefault="00000000" w:rsidP="005B2B88">
      <w:pPr>
        <w:pStyle w:val="Zakladny"/>
      </w:pPr>
      <w:r>
        <w:lastRenderedPageBreak/>
        <w:pict w14:anchorId="194CA8BD">
          <v:shape id="_x0000_s2074" type="#_x0000_t202" style="position:absolute;left:0;text-align:left;margin-left:23.7pt;margin-top:238.2pt;width:439.35pt;height:21pt;z-index:251673088;mso-position-horizontal-relative:text;mso-position-vertical-relative:text" stroked="f">
            <v:textbox style="mso-next-textbox:#_x0000_s2074;mso-fit-shape-to-text:t" inset="0,0,0,0">
              <w:txbxContent>
                <w:p w14:paraId="2CF21B66" w14:textId="50200D68" w:rsidR="004C4AE7" w:rsidRPr="00745789" w:rsidRDefault="004C4AE7" w:rsidP="00C33C95">
                  <w:pPr>
                    <w:pStyle w:val="Popis"/>
                    <w:jc w:val="center"/>
                    <w:rPr>
                      <w:rFonts w:ascii="Times New Roman" w:hAnsi="Times New Roman" w:cs="Times New Roman"/>
                      <w:sz w:val="24"/>
                      <w:szCs w:val="32"/>
                    </w:rPr>
                  </w:pPr>
                  <w:bookmarkStart w:id="79" w:name="_Toc137226533"/>
                  <w:bookmarkStart w:id="80" w:name="_Toc137226596"/>
                  <w:bookmarkStart w:id="81" w:name="_Toc137229858"/>
                  <w:bookmarkStart w:id="82" w:name="_Toc137231917"/>
                  <w:r>
                    <w:t xml:space="preserve">Obrázok </w:t>
                  </w:r>
                  <w:fldSimple w:instr=" SEQ Obrázok \* ARABIC ">
                    <w:r w:rsidR="000C0A28">
                      <w:rPr>
                        <w:noProof/>
                      </w:rPr>
                      <w:t>15</w:t>
                    </w:r>
                  </w:fldSimple>
                  <w:r>
                    <w:t>: načítanie trénovacej a testovacej sady z MNIST súboru údajov</w:t>
                  </w:r>
                  <w:bookmarkEnd w:id="79"/>
                  <w:bookmarkEnd w:id="80"/>
                  <w:bookmarkEnd w:id="81"/>
                  <w:bookmarkEnd w:id="82"/>
                </w:p>
              </w:txbxContent>
            </v:textbox>
            <w10:wrap type="topAndBottom"/>
          </v:shape>
        </w:pict>
      </w:r>
      <w:r w:rsidR="005B2B88" w:rsidRPr="004C4AE7">
        <w:drawing>
          <wp:anchor distT="0" distB="0" distL="114300" distR="114300" simplePos="0" relativeHeight="251644416" behindDoc="0" locked="0" layoutInCell="1" allowOverlap="1" wp14:anchorId="6C880F4C" wp14:editId="09B8D156">
            <wp:simplePos x="0" y="0"/>
            <wp:positionH relativeFrom="column">
              <wp:posOffset>320040</wp:posOffset>
            </wp:positionH>
            <wp:positionV relativeFrom="paragraph">
              <wp:posOffset>853440</wp:posOffset>
            </wp:positionV>
            <wp:extent cx="5579745" cy="2197100"/>
            <wp:effectExtent l="0" t="0" r="0" b="0"/>
            <wp:wrapTopAndBottom/>
            <wp:docPr id="160229606"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606" name="Obrázok 1" descr="Obrázok, na ktorom je text, snímka obrazovky, písmo&#10;&#10;Automaticky generovaný popis"/>
                    <pic:cNvPicPr/>
                  </pic:nvPicPr>
                  <pic:blipFill>
                    <a:blip r:embed="rId54">
                      <a:extLst>
                        <a:ext uri="{28A0092B-C50C-407E-A947-70E740481C1C}">
                          <a14:useLocalDpi xmlns:a14="http://schemas.microsoft.com/office/drawing/2010/main" val="0"/>
                        </a:ext>
                      </a:extLst>
                    </a:blip>
                    <a:stretch>
                      <a:fillRect/>
                    </a:stretch>
                  </pic:blipFill>
                  <pic:spPr>
                    <a:xfrm>
                      <a:off x="0" y="0"/>
                      <a:ext cx="5579745" cy="2197100"/>
                    </a:xfrm>
                    <a:prstGeom prst="rect">
                      <a:avLst/>
                    </a:prstGeom>
                  </pic:spPr>
                </pic:pic>
              </a:graphicData>
            </a:graphic>
            <wp14:sizeRelH relativeFrom="margin">
              <wp14:pctWidth>0</wp14:pctWidth>
            </wp14:sizeRelH>
            <wp14:sizeRelV relativeFrom="margin">
              <wp14:pctHeight>0</wp14:pctHeight>
            </wp14:sizeRelV>
          </wp:anchor>
        </w:drawing>
      </w:r>
      <w:r w:rsidR="00675DBB">
        <w:t xml:space="preserve">Tento </w:t>
      </w:r>
      <w:r w:rsidR="00EC31F6" w:rsidRPr="00E52464">
        <w:t>dátový balík</w:t>
      </w:r>
      <w:r w:rsidR="00EC31F6">
        <w:t xml:space="preserve"> </w:t>
      </w:r>
      <w:r w:rsidR="00E52464">
        <w:t>sme</w:t>
      </w:r>
      <w:r w:rsidR="00675DBB">
        <w:t xml:space="preserve"> si zvolil</w:t>
      </w:r>
      <w:r w:rsidR="00E52464">
        <w:t>i</w:t>
      </w:r>
      <w:r w:rsidR="00675DBB">
        <w:t xml:space="preserve"> kvôli </w:t>
      </w:r>
      <w:r w:rsidR="00675DBB" w:rsidRPr="00E52464">
        <w:t xml:space="preserve">jeho </w:t>
      </w:r>
      <w:r w:rsidR="00E52464" w:rsidRPr="00E52464">
        <w:t>jednoduchosti a dostupnosti</w:t>
      </w:r>
      <w:r w:rsidR="00675DBB">
        <w:t xml:space="preserve"> vďaka čomu sa urýchli trénovací a testovací proces a zároveň dostatočnému počtu údajov, pomocou ktorých </w:t>
      </w:r>
      <w:r w:rsidR="000823C3">
        <w:t>s</w:t>
      </w:r>
      <w:r w:rsidR="00E52464">
        <w:t>me</w:t>
      </w:r>
      <w:r w:rsidR="000823C3">
        <w:t xml:space="preserve"> schopn</w:t>
      </w:r>
      <w:r w:rsidR="00E52464">
        <w:t>í</w:t>
      </w:r>
      <w:r w:rsidR="000823C3">
        <w:t xml:space="preserve"> ukázať efektivitu rôznych pruningových algoritmov.</w:t>
      </w:r>
    </w:p>
    <w:p w14:paraId="3FE07F21" w14:textId="77777777" w:rsidR="005B2B88" w:rsidRDefault="005B2B88" w:rsidP="005B2B88">
      <w:pPr>
        <w:pStyle w:val="Zakladny"/>
      </w:pPr>
    </w:p>
    <w:p w14:paraId="77F528D3" w14:textId="77777777" w:rsidR="00D75269" w:rsidRDefault="00D75269" w:rsidP="005B2B88">
      <w:pPr>
        <w:pStyle w:val="Zakladny"/>
      </w:pPr>
      <w:r w:rsidRPr="00D75269">
        <w:t>Neurónové siete, na ktorých budeme testovať pruningové algoritmy sú: jednoduchá dopredná neurónová a konvolučná neurónová sieť.</w:t>
      </w:r>
    </w:p>
    <w:p w14:paraId="59094FDD" w14:textId="77777777" w:rsidR="00E07D61" w:rsidRDefault="00E07D61" w:rsidP="005B2B88">
      <w:pPr>
        <w:pStyle w:val="Zakladny"/>
      </w:pPr>
    </w:p>
    <w:p w14:paraId="06593AC0" w14:textId="77777777" w:rsidR="00E07D61" w:rsidRDefault="00E07D61" w:rsidP="005B2B88">
      <w:pPr>
        <w:pStyle w:val="Zakladny"/>
      </w:pPr>
    </w:p>
    <w:p w14:paraId="414255A9" w14:textId="77777777" w:rsidR="00E07D61" w:rsidRDefault="00E07D61" w:rsidP="005B2B88">
      <w:pPr>
        <w:pStyle w:val="Zakladny"/>
      </w:pPr>
    </w:p>
    <w:p w14:paraId="40C60482" w14:textId="77777777" w:rsidR="00E07D61" w:rsidRDefault="00E07D61" w:rsidP="005B2B88">
      <w:pPr>
        <w:pStyle w:val="Zakladny"/>
      </w:pPr>
    </w:p>
    <w:p w14:paraId="4986321C" w14:textId="77777777" w:rsidR="00E07D61" w:rsidRDefault="00E07D61" w:rsidP="005B2B88">
      <w:pPr>
        <w:pStyle w:val="Zakladny"/>
      </w:pPr>
    </w:p>
    <w:p w14:paraId="115F7902" w14:textId="77777777" w:rsidR="00E07D61" w:rsidRDefault="00E07D61" w:rsidP="005B2B88">
      <w:pPr>
        <w:pStyle w:val="Zakladny"/>
      </w:pPr>
    </w:p>
    <w:p w14:paraId="46C4BEC8" w14:textId="77777777" w:rsidR="00E07D61" w:rsidRDefault="00E07D61" w:rsidP="005B2B88">
      <w:pPr>
        <w:pStyle w:val="Zakladny"/>
      </w:pPr>
    </w:p>
    <w:p w14:paraId="6A0635DF" w14:textId="77777777" w:rsidR="00E07D61" w:rsidRDefault="00E07D61" w:rsidP="005B2B88">
      <w:pPr>
        <w:pStyle w:val="Zakladny"/>
      </w:pPr>
    </w:p>
    <w:p w14:paraId="3C9859E1" w14:textId="77777777" w:rsidR="00E07D61" w:rsidRDefault="00E07D61" w:rsidP="005B2B88">
      <w:pPr>
        <w:pStyle w:val="Zakladny"/>
      </w:pPr>
    </w:p>
    <w:p w14:paraId="57C71A5E" w14:textId="77777777" w:rsidR="00E07D61" w:rsidRDefault="00E07D61" w:rsidP="005B2B88">
      <w:pPr>
        <w:pStyle w:val="Zakladny"/>
      </w:pPr>
    </w:p>
    <w:p w14:paraId="472E0837" w14:textId="77777777" w:rsidR="00E07D61" w:rsidRDefault="00E07D61" w:rsidP="005B2B88">
      <w:pPr>
        <w:pStyle w:val="Zakladny"/>
      </w:pPr>
    </w:p>
    <w:p w14:paraId="6937F960" w14:textId="77777777" w:rsidR="00E07D61" w:rsidRDefault="00E07D61" w:rsidP="005B2B88">
      <w:pPr>
        <w:pStyle w:val="Zakladny"/>
      </w:pPr>
    </w:p>
    <w:p w14:paraId="616C8C8A" w14:textId="77777777" w:rsidR="00E07D61" w:rsidRDefault="00E07D61" w:rsidP="005B2B88">
      <w:pPr>
        <w:pStyle w:val="Zakladny"/>
      </w:pPr>
    </w:p>
    <w:p w14:paraId="06DA8F4E" w14:textId="3D22CE72" w:rsidR="00E07D61" w:rsidRDefault="00241A00" w:rsidP="00E07D61">
      <w:pPr>
        <w:pStyle w:val="Nadpis2urovne"/>
        <w:rPr>
          <w:noProof/>
        </w:rPr>
      </w:pPr>
      <w:bookmarkStart w:id="83" w:name="_Toc137231891"/>
      <w:r>
        <w:rPr>
          <w:noProof/>
        </w:rPr>
        <w:lastRenderedPageBreak/>
        <w:t>Neuronová sieť s dopredným šírením</w:t>
      </w:r>
      <w:bookmarkEnd w:id="83"/>
    </w:p>
    <w:p w14:paraId="0FCD9514" w14:textId="77777777" w:rsidR="00E07D61" w:rsidRDefault="005B2B88" w:rsidP="00E07D61">
      <w:pPr>
        <w:pStyle w:val="Zakladny"/>
      </w:pPr>
      <w:r w:rsidRPr="005B2B88">
        <w:t>Dopredná n</w:t>
      </w:r>
      <w:r w:rsidR="008D40DA" w:rsidRPr="005B2B88">
        <w:t>eu</w:t>
      </w:r>
      <w:r w:rsidR="00D75269">
        <w:t>ró</w:t>
      </w:r>
      <w:r w:rsidR="008D40DA" w:rsidRPr="005B2B88">
        <w:t>nov</w:t>
      </w:r>
      <w:r w:rsidR="00EC31F6" w:rsidRPr="005B2B88">
        <w:t>á</w:t>
      </w:r>
      <w:r w:rsidR="008D40DA" w:rsidRPr="005B2B88">
        <w:t xml:space="preserve"> sieť obsahuje vstupnú vrstvu o veľkosti 28x28, čo zodpovedá 784 vstupným pixelom obrázka. Potom obsahuje 2 skryté vrstvy so 100 vstupnými neurónmi</w:t>
      </w:r>
      <w:r w:rsidR="009E1882" w:rsidRPr="005B2B88">
        <w:t>, ReLU aktivačnú funkciu</w:t>
      </w:r>
      <w:r w:rsidR="008D40DA" w:rsidRPr="005B2B88">
        <w:t xml:space="preserve"> a nakoniec výstupnu vrstu s 10 neurónmi</w:t>
      </w:r>
      <w:r w:rsidR="002452C9" w:rsidRPr="005B2B88">
        <w:t>, keďže budeme čísla klasifikovať do skupín od 0 do 9.</w:t>
      </w:r>
    </w:p>
    <w:p w14:paraId="47644BE2" w14:textId="5251BDDA" w:rsidR="00C93F19" w:rsidRPr="00A72ABA" w:rsidRDefault="00000000" w:rsidP="00E07D61">
      <w:pPr>
        <w:pStyle w:val="Zakladny"/>
      </w:pPr>
      <w:r>
        <w:rPr>
          <w:strike/>
        </w:rPr>
        <w:pict w14:anchorId="12597ACF">
          <v:shape id="_x0000_s2076" type="#_x0000_t202" style="position:absolute;left:0;text-align:left;margin-left:24.2pt;margin-top:314.7pt;width:363.05pt;height:21pt;z-index:251674112;mso-position-horizontal-relative:text;mso-position-vertical-relative:text" stroked="f">
            <v:textbox style="mso-next-textbox:#_x0000_s2076;mso-fit-shape-to-text:t" inset="0,0,0,0">
              <w:txbxContent>
                <w:p w14:paraId="0DC90535" w14:textId="42D4AAD6" w:rsidR="008D40DA" w:rsidRPr="00EC31F6" w:rsidRDefault="008D40DA" w:rsidP="00C33C95">
                  <w:pPr>
                    <w:pStyle w:val="Popis"/>
                    <w:jc w:val="center"/>
                    <w:rPr>
                      <w:rFonts w:ascii="Times New Roman" w:hAnsi="Times New Roman" w:cs="Times New Roman"/>
                      <w:noProof/>
                      <w:color w:val="FF0000"/>
                      <w:sz w:val="24"/>
                      <w:szCs w:val="32"/>
                    </w:rPr>
                  </w:pPr>
                  <w:bookmarkStart w:id="84" w:name="_Toc137226534"/>
                  <w:bookmarkStart w:id="85" w:name="_Toc137226597"/>
                  <w:bookmarkStart w:id="86" w:name="_Toc137229859"/>
                  <w:bookmarkStart w:id="87" w:name="_Toc137231918"/>
                  <w:r>
                    <w:t xml:space="preserve">Obrázok </w:t>
                  </w:r>
                  <w:fldSimple w:instr=" SEQ Obrázok \* ARABIC ">
                    <w:r w:rsidR="000C0A28">
                      <w:rPr>
                        <w:noProof/>
                      </w:rPr>
                      <w:t>16</w:t>
                    </w:r>
                  </w:fldSimple>
                  <w:r>
                    <w:t>: zadefinovanie architektúry s dopredným šírením</w:t>
                  </w:r>
                  <w:r w:rsidR="00D84B9B">
                    <w:t xml:space="preserve"> </w:t>
                  </w:r>
                  <w:r w:rsidR="005B2B88">
                    <w:t>[12]</w:t>
                  </w:r>
                  <w:bookmarkEnd w:id="84"/>
                  <w:bookmarkEnd w:id="85"/>
                  <w:bookmarkEnd w:id="86"/>
                  <w:bookmarkEnd w:id="87"/>
                </w:p>
              </w:txbxContent>
            </v:textbox>
            <w10:wrap type="topAndBottom"/>
          </v:shape>
        </w:pict>
      </w:r>
      <w:r w:rsidR="00E07D61" w:rsidRPr="005B2B88">
        <w:rPr>
          <w:strike/>
        </w:rPr>
        <w:drawing>
          <wp:anchor distT="0" distB="0" distL="114300" distR="114300" simplePos="0" relativeHeight="251653632" behindDoc="0" locked="0" layoutInCell="1" allowOverlap="1" wp14:anchorId="4309B979" wp14:editId="139A8F70">
            <wp:simplePos x="0" y="0"/>
            <wp:positionH relativeFrom="column">
              <wp:posOffset>415290</wp:posOffset>
            </wp:positionH>
            <wp:positionV relativeFrom="paragraph">
              <wp:posOffset>813435</wp:posOffset>
            </wp:positionV>
            <wp:extent cx="4366260" cy="3076575"/>
            <wp:effectExtent l="0" t="0" r="0" b="0"/>
            <wp:wrapTopAndBottom/>
            <wp:docPr id="35285588"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588" name="Obrázok 1" descr="Obrázok, na ktorom je text, snímka obrazovky, písmo, číslo&#10;&#10;Automaticky generovaný popis"/>
                    <pic:cNvPicPr/>
                  </pic:nvPicPr>
                  <pic:blipFill>
                    <a:blip r:embed="rId55">
                      <a:extLst>
                        <a:ext uri="{28A0092B-C50C-407E-A947-70E740481C1C}">
                          <a14:useLocalDpi xmlns:a14="http://schemas.microsoft.com/office/drawing/2010/main" val="0"/>
                        </a:ext>
                      </a:extLst>
                    </a:blip>
                    <a:stretch>
                      <a:fillRect/>
                    </a:stretch>
                  </pic:blipFill>
                  <pic:spPr>
                    <a:xfrm>
                      <a:off x="0" y="0"/>
                      <a:ext cx="4366260" cy="3076575"/>
                    </a:xfrm>
                    <a:prstGeom prst="rect">
                      <a:avLst/>
                    </a:prstGeom>
                  </pic:spPr>
                </pic:pic>
              </a:graphicData>
            </a:graphic>
            <wp14:sizeRelH relativeFrom="margin">
              <wp14:pctWidth>0</wp14:pctWidth>
            </wp14:sizeRelH>
            <wp14:sizeRelV relativeFrom="margin">
              <wp14:pctHeight>0</wp14:pctHeight>
            </wp14:sizeRelV>
          </wp:anchor>
        </w:drawing>
      </w:r>
      <w:r w:rsidR="005B2B88" w:rsidRPr="005B2B88">
        <w:t xml:space="preserve">Skladá sa zo vstupnej vrstvy, jednej alebo viacerých skrytých vrstiev a výstupnej vrstvy. Tok informácií ma pevne daný smer, od vstupnej vrstvy do skrytých vrstiev, až po výstupnú </w:t>
      </w:r>
      <w:r w:rsidR="005B2B88">
        <w:t>.</w:t>
      </w:r>
    </w:p>
    <w:p w14:paraId="702C2A13" w14:textId="50A1FF2E" w:rsidR="002452C9" w:rsidRDefault="00000000" w:rsidP="00B15373">
      <w:pPr>
        <w:pStyle w:val="Nadpis3urovne"/>
        <w:rPr>
          <w:noProof/>
        </w:rPr>
      </w:pPr>
      <w:bookmarkStart w:id="88" w:name="_Toc137231892"/>
      <w:r>
        <w:rPr>
          <w:i/>
          <w:iCs/>
        </w:rPr>
        <w:lastRenderedPageBreak/>
        <w:pict w14:anchorId="715F1178">
          <v:shape id="_x0000_s2081" type="#_x0000_t202" style="position:absolute;left:0;text-align:left;margin-left:-34.3pt;margin-top:306.35pt;width:516.8pt;height:21pt;z-index:251675136;mso-position-horizontal-relative:text;mso-position-vertical-relative:text" stroked="f">
            <v:textbox style="mso-next-textbox:#_x0000_s2081;mso-fit-shape-to-text:t" inset="0,0,0,0">
              <w:txbxContent>
                <w:p w14:paraId="672E2B6B" w14:textId="24E471FC" w:rsidR="002452C9" w:rsidRPr="00A72ABA" w:rsidRDefault="002452C9" w:rsidP="00C33C95">
                  <w:pPr>
                    <w:pStyle w:val="Popis"/>
                    <w:jc w:val="center"/>
                    <w:rPr>
                      <w:rFonts w:ascii="Times New Roman" w:hAnsi="Times New Roman" w:cs="Times New Roman"/>
                      <w:noProof/>
                      <w:color w:val="FF0000"/>
                      <w:sz w:val="24"/>
                      <w:szCs w:val="32"/>
                    </w:rPr>
                  </w:pPr>
                  <w:bookmarkStart w:id="89" w:name="_Toc137226536"/>
                  <w:bookmarkStart w:id="90" w:name="_Toc137226599"/>
                  <w:bookmarkStart w:id="91" w:name="_Toc137229861"/>
                  <w:bookmarkStart w:id="92" w:name="_Toc137231919"/>
                  <w:r>
                    <w:t xml:space="preserve">Obrázok </w:t>
                  </w:r>
                  <w:fldSimple w:instr=" SEQ Obrázok \* ARABIC ">
                    <w:r w:rsidR="000C0A28">
                      <w:rPr>
                        <w:noProof/>
                      </w:rPr>
                      <w:t>17</w:t>
                    </w:r>
                  </w:fldSimple>
                  <w:r>
                    <w:t>: implementácia stratovej a optim</w:t>
                  </w:r>
                  <w:r w:rsidR="007A6173">
                    <w:t>al</w:t>
                  </w:r>
                  <w:r>
                    <w:t>izačnej funkcie a trénovanie modelu</w:t>
                  </w:r>
                  <w:r w:rsidR="005B2B88">
                    <w:t>[12]</w:t>
                  </w:r>
                  <w:bookmarkEnd w:id="89"/>
                  <w:bookmarkEnd w:id="90"/>
                  <w:bookmarkEnd w:id="91"/>
                  <w:bookmarkEnd w:id="92"/>
                </w:p>
              </w:txbxContent>
            </v:textbox>
            <w10:wrap type="topAndBottom"/>
          </v:shape>
        </w:pict>
      </w:r>
      <w:r w:rsidR="00E07D61" w:rsidRPr="005B2B88">
        <w:rPr>
          <w:i/>
          <w:iCs/>
          <w:noProof/>
        </w:rPr>
        <w:drawing>
          <wp:anchor distT="0" distB="0" distL="114300" distR="114300" simplePos="0" relativeHeight="251651584" behindDoc="0" locked="0" layoutInCell="1" allowOverlap="1" wp14:anchorId="02C8CDA4" wp14:editId="1FDB40E4">
            <wp:simplePos x="0" y="0"/>
            <wp:positionH relativeFrom="column">
              <wp:posOffset>158115</wp:posOffset>
            </wp:positionH>
            <wp:positionV relativeFrom="paragraph">
              <wp:posOffset>415290</wp:posOffset>
            </wp:positionV>
            <wp:extent cx="5248275" cy="3485515"/>
            <wp:effectExtent l="0" t="0" r="0" b="0"/>
            <wp:wrapTopAndBottom/>
            <wp:docPr id="144100632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6325" name="Obrázok 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248275" cy="3485515"/>
                    </a:xfrm>
                    <a:prstGeom prst="rect">
                      <a:avLst/>
                    </a:prstGeom>
                    <a:noFill/>
                  </pic:spPr>
                </pic:pic>
              </a:graphicData>
            </a:graphic>
            <wp14:sizeRelH relativeFrom="margin">
              <wp14:pctWidth>0</wp14:pctWidth>
            </wp14:sizeRelH>
            <wp14:sizeRelV relativeFrom="margin">
              <wp14:pctHeight>0</wp14:pctHeight>
            </wp14:sizeRelV>
          </wp:anchor>
        </w:drawing>
      </w:r>
      <w:r w:rsidR="002452C9">
        <w:rPr>
          <w:noProof/>
        </w:rPr>
        <w:t>Stratová a optimizačná funkcia a trénovanie modelu</w:t>
      </w:r>
      <w:bookmarkEnd w:id="88"/>
    </w:p>
    <w:p w14:paraId="5F0A839C" w14:textId="14C47AA6" w:rsidR="00344153" w:rsidRDefault="00344153" w:rsidP="00C93F19">
      <w:pPr>
        <w:pStyle w:val="Zakladny"/>
        <w:numPr>
          <w:ilvl w:val="0"/>
          <w:numId w:val="35"/>
        </w:numPr>
      </w:pPr>
      <w:r w:rsidRPr="005B2B88">
        <w:rPr>
          <w:i/>
          <w:iCs/>
        </w:rPr>
        <w:t>CrossEntropyLoss()</w:t>
      </w:r>
      <w:r>
        <w:t xml:space="preserve"> – je používaná na meranie ako dobre </w:t>
      </w:r>
      <w:r w:rsidR="00236798">
        <w:t>klasifikačný</w:t>
      </w:r>
      <w:r>
        <w:t xml:space="preserve"> model funguje v </w:t>
      </w:r>
      <w:r w:rsidR="00236798">
        <w:t>strojovom</w:t>
      </w:r>
      <w:r>
        <w:t xml:space="preserve"> učení. </w:t>
      </w:r>
      <w:r w:rsidR="005B2B88" w:rsidRPr="005B2B88">
        <w:t>Loss</w:t>
      </w:r>
      <w:r w:rsidR="005B2B88">
        <w:t xml:space="preserve"> (strata)</w:t>
      </w:r>
      <w:r>
        <w:t xml:space="preserve"> sa meria ako číslo </w:t>
      </w:r>
      <w:r w:rsidR="00236798">
        <w:t>medzi</w:t>
      </w:r>
      <w:r>
        <w:t xml:space="preserve"> 1 a 0, pričom 0 znamená dokonalý model. Cieľom je vo všeobecnosti dostať model čo najbližšie k hodnote 0. Porovnáva rozdiel medzi zisteným rozdelením pravdepodobnosti klasifikačného modelu a predpovedaným rozdelením</w:t>
      </w:r>
      <w:r w:rsidR="004F2C12">
        <w:t xml:space="preserve"> </w:t>
      </w:r>
      <w:r w:rsidR="005B2B88">
        <w:t>[12]</w:t>
      </w:r>
      <w:r>
        <w:t>.</w:t>
      </w:r>
    </w:p>
    <w:p w14:paraId="6D26D4CC" w14:textId="251F33DD" w:rsidR="00241A00" w:rsidRPr="005B2B88" w:rsidRDefault="00FB49DC" w:rsidP="0021650A">
      <w:pPr>
        <w:pStyle w:val="Zakladny"/>
        <w:numPr>
          <w:ilvl w:val="0"/>
          <w:numId w:val="35"/>
        </w:numPr>
        <w:ind w:firstLine="0"/>
      </w:pPr>
      <w:r w:rsidRPr="00241A00">
        <w:rPr>
          <w:i/>
          <w:iCs/>
        </w:rPr>
        <w:t>o</w:t>
      </w:r>
      <w:r w:rsidR="00344153" w:rsidRPr="00241A00">
        <w:rPr>
          <w:i/>
          <w:iCs/>
        </w:rPr>
        <w:t>ptim</w:t>
      </w:r>
      <w:r w:rsidRPr="00241A00">
        <w:rPr>
          <w:i/>
          <w:iCs/>
        </w:rPr>
        <w:t>.</w:t>
      </w:r>
      <w:r w:rsidR="00344153" w:rsidRPr="00241A00">
        <w:rPr>
          <w:i/>
          <w:iCs/>
        </w:rPr>
        <w:t>SGD(</w:t>
      </w:r>
      <w:r w:rsidRPr="00241A00">
        <w:rPr>
          <w:i/>
          <w:iCs/>
        </w:rPr>
        <w:t>params, learning rate</w:t>
      </w:r>
      <w:r w:rsidR="00344153" w:rsidRPr="00241A00">
        <w:rPr>
          <w:i/>
          <w:iCs/>
        </w:rPr>
        <w:t>)</w:t>
      </w:r>
      <w:r>
        <w:t xml:space="preserve"> – optim</w:t>
      </w:r>
      <w:r w:rsidR="00236798">
        <w:t>al</w:t>
      </w:r>
      <w:r>
        <w:t xml:space="preserve">izačná funkcia, ktorá je súčasťou </w:t>
      </w:r>
      <w:r w:rsidRPr="005B2B88">
        <w:t>PyTorch frameworku. Slúži na zmenu atribútov, ako sú napr. váhy a rýchlosť učenia, s cieľom znížiť stratovú hodnotu. SGD (Stochastic Gradient Descent) je typ gradientového spádu, ktorý sa snaží o častejšiu aktualizáciu parametrov modelu. Takže namiesto aktualizácie za 1 epochu sa parametre aktualizujú každú iteráciu</w:t>
      </w:r>
      <w:r w:rsidR="004F2C12">
        <w:t xml:space="preserve"> </w:t>
      </w:r>
      <w:r w:rsidR="005B2B88" w:rsidRPr="005B2B88">
        <w:t>[12]</w:t>
      </w:r>
      <w:r w:rsidR="003726CF" w:rsidRPr="005B2B88">
        <w:t>.</w:t>
      </w:r>
    </w:p>
    <w:p w14:paraId="36D59693" w14:textId="70CC36E1" w:rsidR="003726CF" w:rsidRPr="005B2B88" w:rsidRDefault="003726CF" w:rsidP="00C93F19">
      <w:pPr>
        <w:pStyle w:val="Zakladny"/>
        <w:numPr>
          <w:ilvl w:val="0"/>
          <w:numId w:val="35"/>
        </w:numPr>
      </w:pPr>
      <w:r w:rsidRPr="005B2B88">
        <w:rPr>
          <w:i/>
          <w:iCs/>
        </w:rPr>
        <w:t>Epoch</w:t>
      </w:r>
      <w:r w:rsidRPr="005B2B88">
        <w:t xml:space="preserve"> – počet epoch hovorí o tom, koľkokrát algoritmus učenia použije celú sadu tréningových vzoriek. Je dôležité zvoliť vhodný počet epoch, malý počet spôsobí nedostačujúco presné výsledky, naopak veľký počet zapríčiní stagnáciu zlepšenia a zbytočne zvýši finančné nároky modelu</w:t>
      </w:r>
      <w:r w:rsidR="004F2C12">
        <w:t xml:space="preserve"> </w:t>
      </w:r>
      <w:r w:rsidR="005B2B88" w:rsidRPr="005B2B88">
        <w:t>[12]</w:t>
      </w:r>
      <w:r w:rsidRPr="005B2B88">
        <w:t>.</w:t>
      </w:r>
    </w:p>
    <w:p w14:paraId="33499D99" w14:textId="6282EC21" w:rsidR="003726CF" w:rsidRPr="005B2B88" w:rsidRDefault="003726CF" w:rsidP="00C93F19">
      <w:pPr>
        <w:pStyle w:val="Zakladny"/>
        <w:numPr>
          <w:ilvl w:val="0"/>
          <w:numId w:val="35"/>
        </w:numPr>
      </w:pPr>
      <w:r w:rsidRPr="005B2B88">
        <w:rPr>
          <w:i/>
          <w:iCs/>
        </w:rPr>
        <w:t>model.train()</w:t>
      </w:r>
      <w:r w:rsidRPr="005B2B88">
        <w:t xml:space="preserve"> – slúži na informovanie modelu, že sa začne trénovanie</w:t>
      </w:r>
      <w:r w:rsidR="004F2C12">
        <w:t xml:space="preserve"> </w:t>
      </w:r>
      <w:r w:rsidR="005B2B88">
        <w:t>[12]</w:t>
      </w:r>
    </w:p>
    <w:p w14:paraId="717A26C8" w14:textId="1FCD8E8A" w:rsidR="00241A00" w:rsidRDefault="002242BD" w:rsidP="00241A00">
      <w:pPr>
        <w:pStyle w:val="Zakladny"/>
      </w:pPr>
      <w:r w:rsidRPr="00B15373">
        <w:lastRenderedPageBreak/>
        <w:drawing>
          <wp:anchor distT="0" distB="0" distL="114300" distR="114300" simplePos="0" relativeHeight="251645440" behindDoc="0" locked="0" layoutInCell="1" allowOverlap="1" wp14:anchorId="55C52C3D" wp14:editId="12437928">
            <wp:simplePos x="0" y="0"/>
            <wp:positionH relativeFrom="column">
              <wp:posOffset>1179830</wp:posOffset>
            </wp:positionH>
            <wp:positionV relativeFrom="paragraph">
              <wp:posOffset>3996690</wp:posOffset>
            </wp:positionV>
            <wp:extent cx="3489960" cy="942975"/>
            <wp:effectExtent l="0" t="0" r="0" b="0"/>
            <wp:wrapTopAndBottom/>
            <wp:docPr id="13491394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3941" name="Obrázok 1"/>
                    <pic:cNvPicPr/>
                  </pic:nvPicPr>
                  <pic:blipFill>
                    <a:blip r:embed="rId57">
                      <a:extLst>
                        <a:ext uri="{28A0092B-C50C-407E-A947-70E740481C1C}">
                          <a14:useLocalDpi xmlns:a14="http://schemas.microsoft.com/office/drawing/2010/main" val="0"/>
                        </a:ext>
                      </a:extLst>
                    </a:blip>
                    <a:stretch>
                      <a:fillRect/>
                    </a:stretch>
                  </pic:blipFill>
                  <pic:spPr>
                    <a:xfrm>
                      <a:off x="0" y="0"/>
                      <a:ext cx="3489960" cy="942975"/>
                    </a:xfrm>
                    <a:prstGeom prst="rect">
                      <a:avLst/>
                    </a:prstGeom>
                  </pic:spPr>
                </pic:pic>
              </a:graphicData>
            </a:graphic>
            <wp14:sizeRelH relativeFrom="margin">
              <wp14:pctWidth>0</wp14:pctWidth>
            </wp14:sizeRelH>
          </wp:anchor>
        </w:drawing>
      </w:r>
      <w:r w:rsidR="00000000">
        <w:pict w14:anchorId="239445EF">
          <v:shape id="_x0000_s2082" type="#_x0000_t202" style="position:absolute;left:0;text-align:left;margin-left:91.95pt;margin-top:393.45pt;width:276.75pt;height:.05pt;z-index:251676160;mso-position-horizontal-relative:text;mso-position-vertical-relative:text" stroked="f">
            <v:textbox style="mso-next-textbox:#_x0000_s2082;mso-fit-shape-to-text:t" inset="0,0,0,0">
              <w:txbxContent>
                <w:p w14:paraId="0A4BA87C" w14:textId="11B352ED" w:rsidR="00B15373" w:rsidRPr="002E2A1D" w:rsidRDefault="00B15373" w:rsidP="00765ECA">
                  <w:pPr>
                    <w:pStyle w:val="Popis"/>
                    <w:jc w:val="center"/>
                    <w:rPr>
                      <w:rFonts w:ascii="Times New Roman" w:hAnsi="Times New Roman" w:cs="Times New Roman"/>
                      <w:sz w:val="24"/>
                      <w:szCs w:val="32"/>
                    </w:rPr>
                  </w:pPr>
                  <w:bookmarkStart w:id="93" w:name="_Toc137226537"/>
                  <w:bookmarkStart w:id="94" w:name="_Toc137226600"/>
                  <w:bookmarkStart w:id="95" w:name="_Toc137229862"/>
                  <w:bookmarkStart w:id="96" w:name="_Toc137231920"/>
                  <w:r>
                    <w:t xml:space="preserve">Obrázok </w:t>
                  </w:r>
                  <w:fldSimple w:instr=" SEQ Obrázok \* ARABIC ">
                    <w:r w:rsidR="000C0A28">
                      <w:rPr>
                        <w:noProof/>
                      </w:rPr>
                      <w:t>18</w:t>
                    </w:r>
                  </w:fldSimple>
                  <w:r>
                    <w:t>: strata za jednotlivé epochy</w:t>
                  </w:r>
                  <w:bookmarkEnd w:id="93"/>
                  <w:bookmarkEnd w:id="94"/>
                  <w:bookmarkEnd w:id="95"/>
                  <w:bookmarkEnd w:id="96"/>
                </w:p>
              </w:txbxContent>
            </v:textbox>
            <w10:wrap type="topAndBottom"/>
          </v:shape>
        </w:pict>
      </w:r>
      <w:r w:rsidR="003726CF">
        <w:t xml:space="preserve">Funkcia </w:t>
      </w:r>
      <w:r w:rsidR="003726CF" w:rsidRPr="005B2B88">
        <w:rPr>
          <w:i/>
          <w:iCs/>
        </w:rPr>
        <w:t>trainModel(model)</w:t>
      </w:r>
      <w:r w:rsidR="003726CF">
        <w:t xml:space="preserve"> ma vstupný parameter model, čo je nami zadefinovaná architektúra zo MNIST dá</w:t>
      </w:r>
      <w:r w:rsidR="00314F50">
        <w:t>tového balíka</w:t>
      </w:r>
      <w:r w:rsidR="003726CF">
        <w:t>. Nastaví sa stratová a optim</w:t>
      </w:r>
      <w:r w:rsidR="00236798">
        <w:t>al</w:t>
      </w:r>
      <w:r w:rsidR="003726CF">
        <w:t>izačná funkcia a informujeme model, že zač</w:t>
      </w:r>
      <w:r w:rsidR="00314F50">
        <w:t>íname</w:t>
      </w:r>
      <w:r w:rsidR="003726CF">
        <w:t xml:space="preserve"> trénovanie. </w:t>
      </w:r>
      <w:r w:rsidR="001914B6">
        <w:t xml:space="preserve">Zavoláme funkciu </w:t>
      </w:r>
      <w:r w:rsidR="001914B6" w:rsidRPr="00C93F19">
        <w:rPr>
          <w:i/>
          <w:iCs/>
        </w:rPr>
        <w:t>time()</w:t>
      </w:r>
      <w:r w:rsidR="001914B6">
        <w:t xml:space="preserve"> z knižnice time na zaznamenanie dĺžky trénovania. </w:t>
      </w:r>
      <w:r w:rsidR="00C93F19">
        <w:t>Funkcia prejde</w:t>
      </w:r>
      <w:r w:rsidR="00FD7BA9">
        <w:t xml:space="preserve"> cez</w:t>
      </w:r>
      <w:r w:rsidR="00950D1A">
        <w:t xml:space="preserve"> 5 iterácií epochov</w:t>
      </w:r>
      <w:r w:rsidR="001914B6">
        <w:t xml:space="preserve">, počas každej epochy funkcia iteruje cez trénovaciu sadu, ktorá obsahuje obrázky číslic a ich zaradenie. </w:t>
      </w:r>
      <w:r w:rsidR="0027765A">
        <w:t xml:space="preserve">Obrázky sme </w:t>
      </w:r>
      <w:r w:rsidR="0027765A" w:rsidRPr="005B2B88">
        <w:t xml:space="preserve">museli </w:t>
      </w:r>
      <w:r w:rsidR="00494501" w:rsidRPr="005B2B88">
        <w:t>normalizovať</w:t>
      </w:r>
      <w:r w:rsidR="0027765A">
        <w:t xml:space="preserve"> pomocou </w:t>
      </w:r>
      <w:r w:rsidR="0027765A" w:rsidRPr="005B2B88">
        <w:rPr>
          <w:i/>
          <w:iCs/>
        </w:rPr>
        <w:t>images.view(-1, 28*28)</w:t>
      </w:r>
      <w:r w:rsidR="0027765A">
        <w:t xml:space="preserve"> do 1D tenzora, pretože model očakáva pre každý obrázok sploštený vstup. Keďže iterujeme cez 60 000 trénovacích dát, každou iteráciou musíme gradient vymazať pomocou </w:t>
      </w:r>
      <w:r w:rsidR="0027765A" w:rsidRPr="00314F50">
        <w:rPr>
          <w:i/>
          <w:iCs/>
        </w:rPr>
        <w:t>optimizer.zero_grad().</w:t>
      </w:r>
      <w:r w:rsidR="0027765A">
        <w:t xml:space="preserve"> Model vykonáva dopredné šírenie </w:t>
      </w:r>
      <w:r w:rsidR="0027765A" w:rsidRPr="00314F50">
        <w:t xml:space="preserve">pomocou </w:t>
      </w:r>
      <w:r w:rsidR="0027765A" w:rsidRPr="00314F50">
        <w:rPr>
          <w:i/>
          <w:iCs/>
        </w:rPr>
        <w:t>model(images),</w:t>
      </w:r>
      <w:r w:rsidR="0027765A">
        <w:t xml:space="preserve"> tým sa vypočítajú predpovedané výstupy pre každý obrázok. Potom je vypočítaná strata a uložená do premennej loss. Gradient parametrov vzhľadom na stratu sa vypočíta pomocou </w:t>
      </w:r>
      <w:r w:rsidR="0027765A" w:rsidRPr="00314F50">
        <w:rPr>
          <w:i/>
          <w:iCs/>
        </w:rPr>
        <w:t>loss.backward()</w:t>
      </w:r>
      <w:r w:rsidR="0027765A">
        <w:t xml:space="preserve"> a optimalizátor aktualizuje parametre modelu na základne vypočítaných gradientov pomocou </w:t>
      </w:r>
      <w:r w:rsidR="0027765A" w:rsidRPr="00314F50">
        <w:rPr>
          <w:i/>
          <w:iCs/>
        </w:rPr>
        <w:t>optimizer.step().</w:t>
      </w:r>
      <w:r w:rsidR="0027765A">
        <w:t xml:space="preserve"> Na konci epochy nám funkcia vypíše stratu za aktuálnu epochu. Po konci cyklu sa znova zavolá </w:t>
      </w:r>
      <w:r w:rsidR="0027765A" w:rsidRPr="00314F50">
        <w:t xml:space="preserve">funkcia </w:t>
      </w:r>
      <w:r w:rsidR="0027765A" w:rsidRPr="00314F50">
        <w:rPr>
          <w:i/>
          <w:iCs/>
        </w:rPr>
        <w:t>time()</w:t>
      </w:r>
      <w:r w:rsidR="0027765A">
        <w:t xml:space="preserve"> a vypočíta sa celkový čas trénovania.</w:t>
      </w:r>
    </w:p>
    <w:p w14:paraId="63473DAE" w14:textId="6775DBBE" w:rsidR="00B15373" w:rsidRDefault="00B15373" w:rsidP="004555D7">
      <w:pPr>
        <w:pStyle w:val="Nadpis3urovne"/>
      </w:pPr>
      <w:bookmarkStart w:id="97" w:name="_Toc137231893"/>
      <w:r>
        <w:t>Výpočet presnosti modelu</w:t>
      </w:r>
      <w:bookmarkEnd w:id="97"/>
    </w:p>
    <w:p w14:paraId="2100DCA5" w14:textId="724143DA" w:rsidR="00B15373" w:rsidRDefault="00B15373" w:rsidP="005B2B88">
      <w:pPr>
        <w:pStyle w:val="Zakladny"/>
      </w:pPr>
    </w:p>
    <w:p w14:paraId="1938944B" w14:textId="43439EBC" w:rsidR="00B15373" w:rsidRDefault="00B15373" w:rsidP="005B2B88">
      <w:pPr>
        <w:pStyle w:val="Zakladny"/>
      </w:pPr>
      <w:r>
        <w:t xml:space="preserve">Funkcia </w:t>
      </w:r>
      <w:r w:rsidRPr="00314F50">
        <w:rPr>
          <w:i/>
          <w:iCs/>
        </w:rPr>
        <w:t>evaluateModel(model)</w:t>
      </w:r>
      <w:r>
        <w:t xml:space="preserve"> zoberie vstupnú hodnotu model a porovná jej predpovedané výsledky s testovacími dátami. Na začiatku sa zavolá funkcia </w:t>
      </w:r>
      <w:r w:rsidRPr="00314F50">
        <w:rPr>
          <w:i/>
          <w:iCs/>
        </w:rPr>
        <w:t>model.eval(),</w:t>
      </w:r>
      <w:r>
        <w:t xml:space="preserve"> aby model vedel, že začne evaluácia. </w:t>
      </w:r>
      <w:r w:rsidRPr="00314F50">
        <w:t xml:space="preserve">Funkcia </w:t>
      </w:r>
      <w:r w:rsidRPr="00314F50">
        <w:rPr>
          <w:i/>
          <w:iCs/>
        </w:rPr>
        <w:t>torch.no_grad()</w:t>
      </w:r>
      <w:r>
        <w:t xml:space="preserve"> sa zavolá na zlepšenie efektivity, keďže počas evaluácie nepotrebujeme počítať gradient. </w:t>
      </w:r>
      <w:r w:rsidR="00373F25">
        <w:t xml:space="preserve">Zavolá sa </w:t>
      </w:r>
      <w:r w:rsidR="00373F25" w:rsidRPr="00314F50">
        <w:rPr>
          <w:i/>
          <w:iCs/>
        </w:rPr>
        <w:t>model(inputs),</w:t>
      </w:r>
      <w:r w:rsidR="00373F25">
        <w:t xml:space="preserve"> aby sa porovnali všetky predikcie modelu s testovacími dátami. Ak model správne predpovedal číslicu, pripočíta sa do parametra správnych obrázok a na konci sa vypočíta celková presnosť predpovede.</w:t>
      </w:r>
      <w:r w:rsidR="00373F25" w:rsidRPr="00373F25">
        <w:t xml:space="preserve"> </w:t>
      </w:r>
    </w:p>
    <w:p w14:paraId="1A42F4FD" w14:textId="190DE967" w:rsidR="00373F25" w:rsidRDefault="00000000" w:rsidP="00373F25">
      <w:pPr>
        <w:pStyle w:val="Nadpis3urovne"/>
        <w:rPr>
          <w:noProof/>
        </w:rPr>
      </w:pPr>
      <w:bookmarkStart w:id="98" w:name="_Toc137231894"/>
      <w:r>
        <w:lastRenderedPageBreak/>
        <w:pict w14:anchorId="2B0F7454">
          <v:shape id="_x0000_s2085" type="#_x0000_t202" style="position:absolute;left:0;text-align:left;margin-left:60.45pt;margin-top:195.85pt;width:318pt;height:21pt;z-index:251677184;mso-position-horizontal-relative:text;mso-position-vertical-relative:text" stroked="f">
            <v:textbox style="mso-next-textbox:#_x0000_s2085;mso-fit-shape-to-text:t" inset="0,0,0,0">
              <w:txbxContent>
                <w:p w14:paraId="0AEE8BBE" w14:textId="655EE5CD" w:rsidR="00373F25" w:rsidRPr="002C0F51" w:rsidRDefault="00373F25" w:rsidP="00765ECA">
                  <w:pPr>
                    <w:pStyle w:val="Popis"/>
                    <w:jc w:val="center"/>
                    <w:rPr>
                      <w:rFonts w:ascii="Times New Roman" w:hAnsi="Times New Roman" w:cs="Times New Roman"/>
                      <w:sz w:val="24"/>
                      <w:szCs w:val="32"/>
                    </w:rPr>
                  </w:pPr>
                  <w:bookmarkStart w:id="99" w:name="_Toc137226538"/>
                  <w:bookmarkStart w:id="100" w:name="_Toc137226601"/>
                  <w:bookmarkStart w:id="101" w:name="_Toc137229863"/>
                  <w:bookmarkStart w:id="102" w:name="_Toc137231921"/>
                  <w:r>
                    <w:t xml:space="preserve">Obrázok </w:t>
                  </w:r>
                  <w:fldSimple w:instr=" SEQ Obrázok \* ARABIC ">
                    <w:r w:rsidR="000C0A28">
                      <w:rPr>
                        <w:noProof/>
                      </w:rPr>
                      <w:t>19</w:t>
                    </w:r>
                  </w:fldSimple>
                  <w:r>
                    <w:t>:</w:t>
                  </w:r>
                  <w:r w:rsidR="000C0A28">
                    <w:t>implementácia funkcie na zistenie presnosti modelu a</w:t>
                  </w:r>
                  <w:r>
                    <w:t xml:space="preserve"> presnosť modelu</w:t>
                  </w:r>
                  <w:bookmarkEnd w:id="99"/>
                  <w:bookmarkEnd w:id="100"/>
                  <w:bookmarkEnd w:id="101"/>
                  <w:bookmarkEnd w:id="102"/>
                </w:p>
              </w:txbxContent>
            </v:textbox>
            <w10:wrap type="topAndBottom"/>
          </v:shape>
        </w:pict>
      </w:r>
      <w:r w:rsidR="00241A00" w:rsidRPr="00373F25">
        <w:rPr>
          <w:noProof/>
        </w:rPr>
        <w:drawing>
          <wp:anchor distT="0" distB="0" distL="114300" distR="114300" simplePos="0" relativeHeight="251649536" behindDoc="0" locked="0" layoutInCell="1" allowOverlap="1" wp14:anchorId="166BB7B3" wp14:editId="26957DC3">
            <wp:simplePos x="0" y="0"/>
            <wp:positionH relativeFrom="column">
              <wp:posOffset>758190</wp:posOffset>
            </wp:positionH>
            <wp:positionV relativeFrom="paragraph">
              <wp:posOffset>2339975</wp:posOffset>
            </wp:positionV>
            <wp:extent cx="4038600" cy="137795"/>
            <wp:effectExtent l="0" t="0" r="0" b="0"/>
            <wp:wrapTopAndBottom/>
            <wp:docPr id="108773012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30126" name="Obrázok 1"/>
                    <pic:cNvPicPr/>
                  </pic:nvPicPr>
                  <pic:blipFill>
                    <a:blip r:embed="rId58">
                      <a:extLst>
                        <a:ext uri="{28A0092B-C50C-407E-A947-70E740481C1C}">
                          <a14:useLocalDpi xmlns:a14="http://schemas.microsoft.com/office/drawing/2010/main" val="0"/>
                        </a:ext>
                      </a:extLst>
                    </a:blip>
                    <a:stretch>
                      <a:fillRect/>
                    </a:stretch>
                  </pic:blipFill>
                  <pic:spPr>
                    <a:xfrm>
                      <a:off x="0" y="0"/>
                      <a:ext cx="4038600" cy="137795"/>
                    </a:xfrm>
                    <a:prstGeom prst="rect">
                      <a:avLst/>
                    </a:prstGeom>
                  </pic:spPr>
                </pic:pic>
              </a:graphicData>
            </a:graphic>
            <wp14:sizeRelV relativeFrom="margin">
              <wp14:pctHeight>0</wp14:pctHeight>
            </wp14:sizeRelV>
          </wp:anchor>
        </w:drawing>
      </w:r>
      <w:r w:rsidR="00241A00">
        <w:rPr>
          <w:noProof/>
        </w:rPr>
        <w:drawing>
          <wp:anchor distT="0" distB="0" distL="114300" distR="114300" simplePos="0" relativeHeight="251646464" behindDoc="1" locked="0" layoutInCell="1" allowOverlap="1" wp14:anchorId="00EB5AB5" wp14:editId="418BADC0">
            <wp:simplePos x="0" y="0"/>
            <wp:positionH relativeFrom="column">
              <wp:posOffset>-413385</wp:posOffset>
            </wp:positionH>
            <wp:positionV relativeFrom="paragraph">
              <wp:posOffset>-8255</wp:posOffset>
            </wp:positionV>
            <wp:extent cx="6382385" cy="2038350"/>
            <wp:effectExtent l="0" t="0" r="0" b="0"/>
            <wp:wrapTight wrapText="bothSides">
              <wp:wrapPolygon edited="0">
                <wp:start x="0" y="0"/>
                <wp:lineTo x="0" y="21398"/>
                <wp:lineTo x="21533" y="21398"/>
                <wp:lineTo x="21533" y="0"/>
                <wp:lineTo x="0" y="0"/>
              </wp:wrapPolygon>
            </wp:wrapTight>
            <wp:docPr id="1103028854"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82385" cy="2038350"/>
                    </a:xfrm>
                    <a:prstGeom prst="rect">
                      <a:avLst/>
                    </a:prstGeom>
                    <a:noFill/>
                  </pic:spPr>
                </pic:pic>
              </a:graphicData>
            </a:graphic>
          </wp:anchor>
        </w:drawing>
      </w:r>
      <w:r w:rsidR="00373F25">
        <w:rPr>
          <w:noProof/>
        </w:rPr>
        <w:t>Výpočet počtu parametrov</w:t>
      </w:r>
      <w:bookmarkEnd w:id="98"/>
    </w:p>
    <w:p w14:paraId="22C14295" w14:textId="14BB5186" w:rsidR="00373F25" w:rsidRDefault="00373F25" w:rsidP="005B2B88">
      <w:pPr>
        <w:pStyle w:val="Zakladny"/>
      </w:pPr>
      <w:r w:rsidRPr="00373F25">
        <w:drawing>
          <wp:inline distT="0" distB="0" distL="0" distR="0" wp14:anchorId="28DEE889" wp14:editId="3C474560">
            <wp:extent cx="5579745" cy="1537970"/>
            <wp:effectExtent l="0" t="0" r="0" b="0"/>
            <wp:docPr id="196768346"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346" name="Obrázok 1" descr="Obrázok, na ktorom je text, snímka obrazovky, písmo&#10;&#10;Automaticky generovaný popis"/>
                    <pic:cNvPicPr/>
                  </pic:nvPicPr>
                  <pic:blipFill>
                    <a:blip r:embed="rId60"/>
                    <a:stretch>
                      <a:fillRect/>
                    </a:stretch>
                  </pic:blipFill>
                  <pic:spPr>
                    <a:xfrm>
                      <a:off x="0" y="0"/>
                      <a:ext cx="5579745" cy="1537970"/>
                    </a:xfrm>
                    <a:prstGeom prst="rect">
                      <a:avLst/>
                    </a:prstGeom>
                  </pic:spPr>
                </pic:pic>
              </a:graphicData>
            </a:graphic>
          </wp:inline>
        </w:drawing>
      </w:r>
    </w:p>
    <w:p w14:paraId="309B78D0" w14:textId="04A2CBDC" w:rsidR="00373F25" w:rsidRDefault="00373F25" w:rsidP="00765ECA">
      <w:pPr>
        <w:pStyle w:val="Popis"/>
        <w:jc w:val="center"/>
      </w:pPr>
      <w:bookmarkStart w:id="103" w:name="_Toc137226539"/>
      <w:bookmarkStart w:id="104" w:name="_Toc137226602"/>
      <w:bookmarkStart w:id="105" w:name="_Toc137229864"/>
      <w:bookmarkStart w:id="106" w:name="_Toc137231922"/>
      <w:r>
        <w:t xml:space="preserve">Obrázok </w:t>
      </w:r>
      <w:fldSimple w:instr=" SEQ Obrázok \* ARABIC ">
        <w:r w:rsidR="000C0A28">
          <w:rPr>
            <w:noProof/>
          </w:rPr>
          <w:t>20</w:t>
        </w:r>
      </w:fldSimple>
      <w:r>
        <w:t>: funkcie na výpočet parametrov</w:t>
      </w:r>
      <w:bookmarkEnd w:id="103"/>
      <w:bookmarkEnd w:id="104"/>
      <w:bookmarkEnd w:id="105"/>
      <w:bookmarkEnd w:id="106"/>
    </w:p>
    <w:p w14:paraId="42D1F277" w14:textId="68A7A938" w:rsidR="00373F25" w:rsidRDefault="00241A00" w:rsidP="00C93F19">
      <w:pPr>
        <w:pStyle w:val="Zakladny"/>
        <w:numPr>
          <w:ilvl w:val="0"/>
          <w:numId w:val="36"/>
        </w:numPr>
      </w:pPr>
      <w:r w:rsidRPr="00314F50">
        <w:rPr>
          <w:i/>
          <w:iCs/>
        </w:rPr>
        <w:drawing>
          <wp:anchor distT="0" distB="0" distL="114300" distR="114300" simplePos="0" relativeHeight="251652608" behindDoc="0" locked="0" layoutInCell="1" allowOverlap="1" wp14:anchorId="4B97A8C9" wp14:editId="39552C8A">
            <wp:simplePos x="0" y="0"/>
            <wp:positionH relativeFrom="column">
              <wp:posOffset>1301115</wp:posOffset>
            </wp:positionH>
            <wp:positionV relativeFrom="paragraph">
              <wp:posOffset>557530</wp:posOffset>
            </wp:positionV>
            <wp:extent cx="2800350" cy="171450"/>
            <wp:effectExtent l="0" t="0" r="0" b="0"/>
            <wp:wrapTopAndBottom/>
            <wp:docPr id="1016589694"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89694" name="Obrázok 1"/>
                    <pic:cNvPicPr/>
                  </pic:nvPicPr>
                  <pic:blipFill>
                    <a:blip r:embed="rId61">
                      <a:extLst>
                        <a:ext uri="{28A0092B-C50C-407E-A947-70E740481C1C}">
                          <a14:useLocalDpi xmlns:a14="http://schemas.microsoft.com/office/drawing/2010/main" val="0"/>
                        </a:ext>
                      </a:extLst>
                    </a:blip>
                    <a:stretch>
                      <a:fillRect/>
                    </a:stretch>
                  </pic:blipFill>
                  <pic:spPr>
                    <a:xfrm>
                      <a:off x="0" y="0"/>
                      <a:ext cx="2800350" cy="171450"/>
                    </a:xfrm>
                    <a:prstGeom prst="rect">
                      <a:avLst/>
                    </a:prstGeom>
                  </pic:spPr>
                </pic:pic>
              </a:graphicData>
            </a:graphic>
            <wp14:sizeRelH relativeFrom="margin">
              <wp14:pctWidth>0</wp14:pctWidth>
            </wp14:sizeRelH>
          </wp:anchor>
        </w:drawing>
      </w:r>
      <w:r w:rsidR="00000000">
        <w:rPr>
          <w:i/>
          <w:iCs/>
        </w:rPr>
        <w:pict w14:anchorId="0EF9F73F">
          <v:shape id="_x0000_s2086" type="#_x0000_t202" style="position:absolute;left:0;text-align:left;margin-left:100.2pt;margin-top:61.9pt;width:225pt;height:.05pt;z-index:251678208;mso-position-horizontal-relative:text;mso-position-vertical-relative:text" stroked="f">
            <v:textbox style="mso-next-textbox:#_x0000_s2086;mso-fit-shape-to-text:t" inset="0,0,0,0">
              <w:txbxContent>
                <w:p w14:paraId="268EF338" w14:textId="56A8BF06" w:rsidR="002242BD" w:rsidRPr="00D4084D" w:rsidRDefault="002242BD" w:rsidP="002242BD">
                  <w:pPr>
                    <w:pStyle w:val="Popis"/>
                    <w:rPr>
                      <w:rFonts w:ascii="Times New Roman" w:hAnsi="Times New Roman" w:cs="Times New Roman"/>
                      <w:sz w:val="24"/>
                      <w:szCs w:val="32"/>
                    </w:rPr>
                  </w:pPr>
                  <w:bookmarkStart w:id="107" w:name="_Toc137226540"/>
                  <w:bookmarkStart w:id="108" w:name="_Toc137226603"/>
                  <w:bookmarkStart w:id="109" w:name="_Toc137229865"/>
                  <w:bookmarkStart w:id="110" w:name="_Toc137231923"/>
                  <w:r>
                    <w:t xml:space="preserve">Obrázok </w:t>
                  </w:r>
                  <w:fldSimple w:instr=" SEQ Obrázok \* ARABIC ">
                    <w:r w:rsidR="000C0A28">
                      <w:rPr>
                        <w:noProof/>
                      </w:rPr>
                      <w:t>21</w:t>
                    </w:r>
                  </w:fldSimple>
                  <w:r>
                    <w:t>: počet parametrov originálneho modelu</w:t>
                  </w:r>
                  <w:bookmarkEnd w:id="107"/>
                  <w:bookmarkEnd w:id="108"/>
                  <w:bookmarkEnd w:id="109"/>
                  <w:bookmarkEnd w:id="110"/>
                </w:p>
              </w:txbxContent>
            </v:textbox>
            <w10:wrap type="topAndBottom"/>
          </v:shape>
        </w:pict>
      </w:r>
      <w:r w:rsidR="00373F25" w:rsidRPr="00314F50">
        <w:rPr>
          <w:i/>
          <w:iCs/>
        </w:rPr>
        <w:t>get_total_parameters_count(model)</w:t>
      </w:r>
      <w:r w:rsidR="00373F25">
        <w:t xml:space="preserve"> – funkcia zoberie vstupný model a vypočíta celkový počet parametrov</w:t>
      </w:r>
    </w:p>
    <w:p w14:paraId="6F79B65E" w14:textId="6A0FA8D1" w:rsidR="002242BD" w:rsidRDefault="002242BD" w:rsidP="005B2B88">
      <w:pPr>
        <w:pStyle w:val="Zakladny"/>
      </w:pPr>
    </w:p>
    <w:p w14:paraId="0BD36AFB" w14:textId="1217CA39" w:rsidR="00373F25" w:rsidRDefault="00373F25" w:rsidP="00C93F19">
      <w:pPr>
        <w:pStyle w:val="Zakladny"/>
        <w:numPr>
          <w:ilvl w:val="0"/>
          <w:numId w:val="36"/>
        </w:numPr>
      </w:pPr>
      <w:r w:rsidRPr="00314F50">
        <w:rPr>
          <w:i/>
          <w:iCs/>
        </w:rPr>
        <w:t>get_pruned_parameters_count(model)</w:t>
      </w:r>
      <w:r w:rsidRPr="00314F50">
        <w:t xml:space="preserve"> – funkcia</w:t>
      </w:r>
      <w:r>
        <w:t xml:space="preserve"> zoberie vstupný model po pruningu a vypočíta celkový počet parametrov po pruningu. Model to pruningu musíme kontrolovať týmto spôsobom, pretože knižnic</w:t>
      </w:r>
      <w:r w:rsidR="00314F50">
        <w:t>a</w:t>
      </w:r>
      <w:r>
        <w:t xml:space="preserve"> </w:t>
      </w:r>
      <w:r w:rsidRPr="00314F50">
        <w:rPr>
          <w:i/>
          <w:iCs/>
        </w:rPr>
        <w:t>torch.nn.utils.prune</w:t>
      </w:r>
      <w:r>
        <w:t xml:space="preserve"> po pruningu len zmení hodnotu váh na 0, ale nezmaže ich, ani po zavolaní funkcie </w:t>
      </w:r>
      <w:r w:rsidRPr="00314F50">
        <w:rPr>
          <w:i/>
          <w:iCs/>
        </w:rPr>
        <w:t>prune.remove().</w:t>
      </w:r>
      <w:r>
        <w:t xml:space="preserve"> Kebyže budeme porovnávať veľkosť modelov pred a po pruningu </w:t>
      </w:r>
      <w:r w:rsidR="002242BD">
        <w:t xml:space="preserve">pomocou funkcie </w:t>
      </w:r>
      <w:r w:rsidR="002242BD" w:rsidRPr="00314F50">
        <w:rPr>
          <w:i/>
          <w:iCs/>
        </w:rPr>
        <w:t>size(),</w:t>
      </w:r>
      <w:r w:rsidR="002242BD">
        <w:t xml:space="preserve"> zistíme, že majú rovnakú </w:t>
      </w:r>
      <w:r w:rsidR="002242BD">
        <w:lastRenderedPageBreak/>
        <w:t>veľkosť, keďže aj váhy s hodnotou 0 zaberajú bajty v pamäti. Preto veľkosť po pruningu zisťujeme tak, že spočítame všetky nenulové váhy.</w:t>
      </w:r>
    </w:p>
    <w:p w14:paraId="5A5842B2" w14:textId="48BBDBF3" w:rsidR="00373F25" w:rsidRDefault="00373F25" w:rsidP="005B2B88">
      <w:pPr>
        <w:pStyle w:val="Zakladny"/>
      </w:pPr>
      <w:r>
        <w:t xml:space="preserve"> </w:t>
      </w:r>
    </w:p>
    <w:p w14:paraId="676D2239" w14:textId="28584D57" w:rsidR="00373F25" w:rsidRDefault="00B562A5" w:rsidP="002242BD">
      <w:pPr>
        <w:pStyle w:val="Nadpis3urovne"/>
      </w:pPr>
      <w:bookmarkStart w:id="111" w:name="_Toc137231895"/>
      <w:r>
        <w:t>Pruningové algoritmy</w:t>
      </w:r>
      <w:bookmarkEnd w:id="111"/>
    </w:p>
    <w:p w14:paraId="709B48E3" w14:textId="5A76D00A" w:rsidR="002242BD" w:rsidRDefault="002242BD" w:rsidP="005B2B88">
      <w:pPr>
        <w:pStyle w:val="Zakladny"/>
      </w:pPr>
      <w:r>
        <w:t>V kóde som implementoval 4 druhy pruningu</w:t>
      </w:r>
      <w:r w:rsidR="00AB2B70">
        <w:t xml:space="preserve">, každý ma ako vstup originálny model, </w:t>
      </w:r>
      <w:r w:rsidR="00F613E0">
        <w:t>intenzitu</w:t>
      </w:r>
      <w:r w:rsidR="00AB2B70">
        <w:t xml:space="preserve"> pruning vyjadrenú v percentách a celkový počet originálnych parametrov na porovnanie s výsledným počtom po pruningu</w:t>
      </w:r>
      <w:r>
        <w:t>:</w:t>
      </w:r>
    </w:p>
    <w:p w14:paraId="2A164594" w14:textId="77777777" w:rsidR="00AB2B70" w:rsidRDefault="00AB2B70" w:rsidP="005B2B88">
      <w:pPr>
        <w:pStyle w:val="Zakladny"/>
      </w:pPr>
      <w:r>
        <w:drawing>
          <wp:inline distT="0" distB="0" distL="0" distR="0" wp14:anchorId="287F07B6" wp14:editId="6BA0047C">
            <wp:extent cx="5095141" cy="2171700"/>
            <wp:effectExtent l="0" t="0" r="0" b="0"/>
            <wp:docPr id="1732090765"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90765" name="Obrázok 7"/>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095141" cy="2171700"/>
                    </a:xfrm>
                    <a:prstGeom prst="rect">
                      <a:avLst/>
                    </a:prstGeom>
                    <a:noFill/>
                  </pic:spPr>
                </pic:pic>
              </a:graphicData>
            </a:graphic>
          </wp:inline>
        </w:drawing>
      </w:r>
    </w:p>
    <w:p w14:paraId="3D914D33" w14:textId="4F14E685" w:rsidR="00AB2B70" w:rsidRDefault="00AB2B70" w:rsidP="00765ECA">
      <w:pPr>
        <w:pStyle w:val="Popis"/>
        <w:jc w:val="center"/>
      </w:pPr>
      <w:bookmarkStart w:id="112" w:name="_Toc137226541"/>
      <w:bookmarkStart w:id="113" w:name="_Toc137226604"/>
      <w:bookmarkStart w:id="114" w:name="_Toc137229866"/>
      <w:bookmarkStart w:id="115" w:name="_Toc137231924"/>
      <w:r>
        <w:t xml:space="preserve">Obrázok </w:t>
      </w:r>
      <w:fldSimple w:instr=" SEQ Obrázok \* ARABIC ">
        <w:r w:rsidR="000C0A28">
          <w:rPr>
            <w:noProof/>
          </w:rPr>
          <w:t>22</w:t>
        </w:r>
      </w:fldSimple>
      <w:r>
        <w:t xml:space="preserve">: štruktúrovaný pruning </w:t>
      </w:r>
      <w:r w:rsidR="00853962">
        <w:t>podľa L1 normy</w:t>
      </w:r>
      <w:bookmarkEnd w:id="112"/>
      <w:bookmarkEnd w:id="113"/>
      <w:bookmarkEnd w:id="114"/>
      <w:bookmarkEnd w:id="115"/>
    </w:p>
    <w:p w14:paraId="46AA2DF8" w14:textId="3F4AB651" w:rsidR="002242BD" w:rsidRDefault="00AB2B70" w:rsidP="005B2B88">
      <w:pPr>
        <w:pStyle w:val="Zakladny"/>
      </w:pPr>
      <w:r>
        <w:t xml:space="preserve">Na každú vrstvu sa aplikuje pruning podľa L1 normy. L1 norma je súčet absolútnej hodnoty vektora. Potom sa trénuje model po aplikácii pruningu </w:t>
      </w:r>
      <w:r w:rsidR="00853962">
        <w:t>a funkcia prune.remove() zabezpečí trvalú aplikáciu pruningu. Nakoniec sa vyhodnotí presnosť a porovná sa počet parametrov.</w:t>
      </w:r>
    </w:p>
    <w:p w14:paraId="4D262B47" w14:textId="77777777" w:rsidR="00853962" w:rsidRDefault="00853962" w:rsidP="005B2B88">
      <w:pPr>
        <w:pStyle w:val="Zakladny"/>
      </w:pPr>
      <w:r w:rsidRPr="00853962">
        <w:drawing>
          <wp:inline distT="0" distB="0" distL="0" distR="0" wp14:anchorId="62EC1D89" wp14:editId="6E20A1D3">
            <wp:extent cx="5579745" cy="2480945"/>
            <wp:effectExtent l="0" t="0" r="0" b="0"/>
            <wp:docPr id="532669370"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69370" name="Obrázok 1" descr="Obrázok, na ktorom je text, snímka obrazovky, písmo&#10;&#10;Automaticky generovaný popis"/>
                    <pic:cNvPicPr/>
                  </pic:nvPicPr>
                  <pic:blipFill>
                    <a:blip r:embed="rId63"/>
                    <a:stretch>
                      <a:fillRect/>
                    </a:stretch>
                  </pic:blipFill>
                  <pic:spPr>
                    <a:xfrm>
                      <a:off x="0" y="0"/>
                      <a:ext cx="5579745" cy="2480945"/>
                    </a:xfrm>
                    <a:prstGeom prst="rect">
                      <a:avLst/>
                    </a:prstGeom>
                  </pic:spPr>
                </pic:pic>
              </a:graphicData>
            </a:graphic>
          </wp:inline>
        </w:drawing>
      </w:r>
    </w:p>
    <w:p w14:paraId="4E7D5D54" w14:textId="6FDC667D" w:rsidR="00853962" w:rsidRDefault="00853962" w:rsidP="00765ECA">
      <w:pPr>
        <w:pStyle w:val="Popis"/>
        <w:jc w:val="center"/>
      </w:pPr>
      <w:bookmarkStart w:id="116" w:name="_Toc137226542"/>
      <w:bookmarkStart w:id="117" w:name="_Toc137226605"/>
      <w:bookmarkStart w:id="118" w:name="_Toc137229867"/>
      <w:bookmarkStart w:id="119" w:name="_Toc137231925"/>
      <w:r>
        <w:t xml:space="preserve">Obrázok </w:t>
      </w:r>
      <w:fldSimple w:instr=" SEQ Obrázok \* ARABIC ">
        <w:r w:rsidR="000C0A28">
          <w:rPr>
            <w:noProof/>
          </w:rPr>
          <w:t>23</w:t>
        </w:r>
      </w:fldSimple>
      <w:r>
        <w:t>: štruktúrovaný pruning podľa L2 normy</w:t>
      </w:r>
      <w:bookmarkEnd w:id="116"/>
      <w:bookmarkEnd w:id="117"/>
      <w:bookmarkEnd w:id="118"/>
      <w:bookmarkEnd w:id="119"/>
    </w:p>
    <w:p w14:paraId="3E664163" w14:textId="68E89324" w:rsidR="00853962" w:rsidRDefault="00853962" w:rsidP="005B2B88">
      <w:pPr>
        <w:pStyle w:val="Zakladny"/>
      </w:pPr>
      <w:r>
        <w:lastRenderedPageBreak/>
        <w:t>L2 norma sa vypočíta ako odmocnina zo súčtu mocniny hodnôt vektora.</w:t>
      </w:r>
    </w:p>
    <w:p w14:paraId="4346BEF4" w14:textId="77777777" w:rsidR="00853962" w:rsidRDefault="00853962" w:rsidP="005B2B88">
      <w:pPr>
        <w:pStyle w:val="Zakladny"/>
      </w:pPr>
      <w:r>
        <w:drawing>
          <wp:inline distT="0" distB="0" distL="0" distR="0" wp14:anchorId="25CDAE5A" wp14:editId="34F4B8CA">
            <wp:extent cx="5172710" cy="3743960"/>
            <wp:effectExtent l="0" t="0" r="0" b="0"/>
            <wp:docPr id="1363657736"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72710" cy="3743960"/>
                    </a:xfrm>
                    <a:prstGeom prst="rect">
                      <a:avLst/>
                    </a:prstGeom>
                    <a:noFill/>
                  </pic:spPr>
                </pic:pic>
              </a:graphicData>
            </a:graphic>
          </wp:inline>
        </w:drawing>
      </w:r>
    </w:p>
    <w:p w14:paraId="17185EFF" w14:textId="7554B202" w:rsidR="00853962" w:rsidRDefault="00853962" w:rsidP="00765ECA">
      <w:pPr>
        <w:pStyle w:val="Popis"/>
        <w:jc w:val="center"/>
      </w:pPr>
      <w:bookmarkStart w:id="120" w:name="_Toc137226543"/>
      <w:bookmarkStart w:id="121" w:name="_Toc137226606"/>
      <w:bookmarkStart w:id="122" w:name="_Toc137229868"/>
      <w:bookmarkStart w:id="123" w:name="_Toc137231926"/>
      <w:r>
        <w:t xml:space="preserve">Obrázok </w:t>
      </w:r>
      <w:fldSimple w:instr=" SEQ Obrázok \* ARABIC ">
        <w:r w:rsidR="000C0A28">
          <w:rPr>
            <w:noProof/>
          </w:rPr>
          <w:t>24</w:t>
        </w:r>
      </w:fldSimple>
      <w:r>
        <w:t>: globálny pruning podľa normy L1</w:t>
      </w:r>
      <w:bookmarkEnd w:id="120"/>
      <w:bookmarkEnd w:id="121"/>
      <w:bookmarkEnd w:id="122"/>
      <w:bookmarkEnd w:id="123"/>
    </w:p>
    <w:p w14:paraId="06C09A45" w14:textId="1212F87F" w:rsidR="00853962" w:rsidRDefault="00853962" w:rsidP="005B2B88">
      <w:pPr>
        <w:pStyle w:val="Zakladny"/>
      </w:pPr>
      <w:r>
        <w:t xml:space="preserve">Globálny pruning je častokrát účinnejší ako lokálny, v tomto prípade štruktúrovaný, keďže PyTorch nemá implementovaný globálny štruktúrovaný pruning. Globálny pruning aplikuje pruning na </w:t>
      </w:r>
      <w:r w:rsidR="00B562A5">
        <w:t>všetky vrstvy, čím vieme dosiahnuť menší počet konečných parametrov.</w:t>
      </w:r>
    </w:p>
    <w:p w14:paraId="04B9201E" w14:textId="77777777" w:rsidR="00B562A5" w:rsidRDefault="00B562A5" w:rsidP="005B2B88">
      <w:pPr>
        <w:pStyle w:val="Zakladny"/>
      </w:pPr>
      <w:r>
        <w:lastRenderedPageBreak/>
        <w:drawing>
          <wp:inline distT="0" distB="0" distL="0" distR="0" wp14:anchorId="629DDDE6" wp14:editId="2FC5492E">
            <wp:extent cx="5496560" cy="3686810"/>
            <wp:effectExtent l="0" t="0" r="0" b="0"/>
            <wp:docPr id="699408567"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6560" cy="3686810"/>
                    </a:xfrm>
                    <a:prstGeom prst="rect">
                      <a:avLst/>
                    </a:prstGeom>
                    <a:noFill/>
                  </pic:spPr>
                </pic:pic>
              </a:graphicData>
            </a:graphic>
          </wp:inline>
        </w:drawing>
      </w:r>
    </w:p>
    <w:p w14:paraId="64A0C8C2" w14:textId="747356FD" w:rsidR="00B562A5" w:rsidRDefault="00B562A5" w:rsidP="00765ECA">
      <w:pPr>
        <w:pStyle w:val="Popis"/>
        <w:jc w:val="center"/>
      </w:pPr>
      <w:bookmarkStart w:id="124" w:name="_Toc137226544"/>
      <w:bookmarkStart w:id="125" w:name="_Toc137226607"/>
      <w:bookmarkStart w:id="126" w:name="_Toc137229869"/>
      <w:bookmarkStart w:id="127" w:name="_Toc137231927"/>
      <w:r>
        <w:t xml:space="preserve">Obrázok </w:t>
      </w:r>
      <w:fldSimple w:instr=" SEQ Obrázok \* ARABIC ">
        <w:r w:rsidR="000C0A28">
          <w:rPr>
            <w:noProof/>
          </w:rPr>
          <w:t>25</w:t>
        </w:r>
      </w:fldSimple>
      <w:r>
        <w:t>: globálny náhodný pruning</w:t>
      </w:r>
      <w:bookmarkEnd w:id="124"/>
      <w:bookmarkEnd w:id="125"/>
      <w:bookmarkEnd w:id="126"/>
      <w:bookmarkEnd w:id="127"/>
    </w:p>
    <w:p w14:paraId="25050C4C" w14:textId="5D93210C" w:rsidR="00B562A5" w:rsidRDefault="00B562A5" w:rsidP="005B2B88">
      <w:pPr>
        <w:pStyle w:val="Zakladny"/>
      </w:pPr>
      <w:r>
        <w:t>Pruning založený na náhodnom výbere váh, ktoré budú vynulované. Má potenciál byť najlepším, ale zároveň aj najhorším pruningový algoritmus</w:t>
      </w:r>
      <w:r w:rsidR="00314F50">
        <w:t>, keďže zo siete môže odstrániť len váhy, ktoré vôbec alebo veľmi málo prispievali k výslednej presnosti siete alebo naopak môže odstrániť dôležité váhy, ktoré najviac prispievali k výslednej presnosti siete.</w:t>
      </w:r>
    </w:p>
    <w:p w14:paraId="537DF0D1" w14:textId="2713B59E" w:rsidR="00B562A5" w:rsidRDefault="00B562A5" w:rsidP="00B562A5">
      <w:pPr>
        <w:pStyle w:val="Nadpis3urovne"/>
      </w:pPr>
      <w:bookmarkStart w:id="128" w:name="_Toc137231896"/>
      <w:r>
        <w:t>Porovnanie pruningových algoritmov</w:t>
      </w:r>
      <w:bookmarkEnd w:id="128"/>
    </w:p>
    <w:p w14:paraId="4373D90C" w14:textId="67918603" w:rsidR="00B562A5" w:rsidRDefault="00B562A5" w:rsidP="005B2B88">
      <w:pPr>
        <w:pStyle w:val="Zakladny"/>
      </w:pPr>
      <w:r>
        <w:t xml:space="preserve">Z časového hľadiska všetky pruningové algoritmy </w:t>
      </w:r>
      <w:r w:rsidRPr="00314F50">
        <w:t xml:space="preserve">majú </w:t>
      </w:r>
      <w:r w:rsidR="00494501" w:rsidRPr="00314F50">
        <w:t>približne</w:t>
      </w:r>
      <w:r w:rsidR="00494501">
        <w:rPr>
          <w:color w:val="FF0000"/>
        </w:rPr>
        <w:t xml:space="preserve"> </w:t>
      </w:r>
      <w:r>
        <w:t>rovnako dlhú trénovaciu dobu, keďže ako bolo spomenuté v kapitole 3.12.3, parametre sa len nulujú, ale neodstraňujú sa. Preto počas trénovania sa stále prechádza cez neuróny s nulovou váhou a časový rozdiel je zanedbateľný.</w:t>
      </w:r>
    </w:p>
    <w:p w14:paraId="1AD6D283" w14:textId="77777777" w:rsidR="00B562A5" w:rsidRDefault="00B562A5" w:rsidP="005B2B88">
      <w:pPr>
        <w:pStyle w:val="Zakladny"/>
      </w:pPr>
    </w:p>
    <w:p w14:paraId="1C046225" w14:textId="7067A6DE" w:rsidR="00B562A5" w:rsidRDefault="00B562A5" w:rsidP="005B2B88">
      <w:pPr>
        <w:pStyle w:val="Zakladny"/>
      </w:pPr>
      <w:r>
        <w:t xml:space="preserve">Ale to isté neplatí o počte parametrov po pruningu a konečnej presnosti voči testovacím dátam. Každý pruningový algoritmus </w:t>
      </w:r>
      <w:r w:rsidR="00494501" w:rsidRPr="00E3098A">
        <w:t>sme</w:t>
      </w:r>
      <w:r w:rsidRPr="00E3098A">
        <w:t xml:space="preserve"> aplikoval</w:t>
      </w:r>
      <w:r w:rsidR="00494501" w:rsidRPr="00E3098A">
        <w:t>i</w:t>
      </w:r>
      <w:r w:rsidRPr="00E3098A">
        <w:t xml:space="preserve"> so </w:t>
      </w:r>
      <w:r w:rsidR="00F613E0" w:rsidRPr="00E3098A">
        <w:t>intenzitou</w:t>
      </w:r>
      <w:r>
        <w:t xml:space="preserve"> 10%, 30%, 50% a 90% a konečné výsledky sú nasledovné:</w:t>
      </w:r>
    </w:p>
    <w:p w14:paraId="668750A6" w14:textId="76134B5E" w:rsidR="00CC304A" w:rsidRDefault="00E3098A" w:rsidP="00765ECA">
      <w:pPr>
        <w:pStyle w:val="Popis"/>
        <w:keepNext/>
        <w:jc w:val="center"/>
      </w:pPr>
      <w:bookmarkStart w:id="129" w:name="_Toc137226641"/>
      <w:r w:rsidRPr="00CC304A">
        <w:rPr>
          <w:noProof/>
        </w:rPr>
        <w:lastRenderedPageBreak/>
        <w:drawing>
          <wp:inline distT="0" distB="0" distL="0" distR="0" wp14:anchorId="7BA64C2A" wp14:editId="3AEA215E">
            <wp:extent cx="5543550" cy="3705225"/>
            <wp:effectExtent l="0" t="0" r="0" b="0"/>
            <wp:docPr id="635652989" name="Graf 63565298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t xml:space="preserve">Graf </w:t>
      </w:r>
      <w:fldSimple w:instr=" SEQ Tabuľka \* ARABIC ">
        <w:r>
          <w:rPr>
            <w:noProof/>
          </w:rPr>
          <w:t>1</w:t>
        </w:r>
      </w:fldSimple>
      <w:r>
        <w:t>: graf presnosti na doprednej sieti</w:t>
      </w:r>
      <w:bookmarkEnd w:id="129"/>
    </w:p>
    <w:p w14:paraId="4EF8D7B6" w14:textId="0158AB0B" w:rsidR="00E3098A" w:rsidRDefault="007A6173" w:rsidP="005B2B88">
      <w:pPr>
        <w:pStyle w:val="Zakladny"/>
      </w:pPr>
      <w:r>
        <w:t xml:space="preserve">       </w:t>
      </w:r>
    </w:p>
    <w:p w14:paraId="7EBE8896" w14:textId="41A66F7B" w:rsidR="000F576D" w:rsidRDefault="00000000" w:rsidP="005B2B88">
      <w:pPr>
        <w:pStyle w:val="Zakladny"/>
      </w:pPr>
      <w:r>
        <w:pict w14:anchorId="65C16FE2">
          <v:shape id="_x0000_s2096" type="#_x0000_t202" style="position:absolute;left:0;text-align:left;margin-left:18.45pt;margin-top:193.35pt;width:387.8pt;height:21pt;z-index:251679232;mso-position-horizontal-relative:text;mso-position-vertical-relative:text" stroked="f">
            <v:textbox style="mso-next-textbox:#_x0000_s2096;mso-fit-shape-to-text:t" inset="0,0,0,0">
              <w:txbxContent>
                <w:p w14:paraId="48EE2F6E" w14:textId="7AD659F7" w:rsidR="00FE7D4C" w:rsidRPr="00F546C7" w:rsidRDefault="00FE7D4C" w:rsidP="00765ECA">
                  <w:pPr>
                    <w:pStyle w:val="Popis"/>
                    <w:jc w:val="center"/>
                    <w:rPr>
                      <w:rFonts w:ascii="Times New Roman" w:hAnsi="Times New Roman" w:cs="Times New Roman"/>
                      <w:sz w:val="24"/>
                      <w:szCs w:val="32"/>
                    </w:rPr>
                  </w:pPr>
                  <w:bookmarkStart w:id="130" w:name="_Toc137226545"/>
                  <w:bookmarkStart w:id="131" w:name="_Toc137226608"/>
                  <w:bookmarkStart w:id="132" w:name="_Toc137229870"/>
                  <w:bookmarkStart w:id="133" w:name="_Toc137231928"/>
                  <w:r>
                    <w:t xml:space="preserve">Obrázok </w:t>
                  </w:r>
                  <w:fldSimple w:instr=" SEQ Obrázok \* ARABIC ">
                    <w:r w:rsidR="000C0A28">
                      <w:rPr>
                        <w:noProof/>
                      </w:rPr>
                      <w:t>26</w:t>
                    </w:r>
                  </w:fldSimple>
                  <w:r>
                    <w:t>: ďalšie spustenie náhodného pruningu</w:t>
                  </w:r>
                  <w:bookmarkEnd w:id="130"/>
                  <w:bookmarkEnd w:id="131"/>
                  <w:bookmarkEnd w:id="132"/>
                  <w:bookmarkEnd w:id="133"/>
                </w:p>
              </w:txbxContent>
            </v:textbox>
            <w10:wrap type="topAndBottom"/>
          </v:shape>
        </w:pict>
      </w:r>
      <w:r w:rsidR="00E3098A" w:rsidRPr="00FE7D4C">
        <w:drawing>
          <wp:anchor distT="0" distB="0" distL="114300" distR="114300" simplePos="0" relativeHeight="251650560" behindDoc="0" locked="0" layoutInCell="1" allowOverlap="1" wp14:anchorId="60BBDD99" wp14:editId="5006619A">
            <wp:simplePos x="0" y="0"/>
            <wp:positionH relativeFrom="column">
              <wp:posOffset>358140</wp:posOffset>
            </wp:positionH>
            <wp:positionV relativeFrom="paragraph">
              <wp:posOffset>845820</wp:posOffset>
            </wp:positionV>
            <wp:extent cx="4925060" cy="1590675"/>
            <wp:effectExtent l="0" t="0" r="0" b="0"/>
            <wp:wrapTopAndBottom/>
            <wp:docPr id="558139460" name="Obrázok 1" descr="Obrázok, na ktorom je text,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39460" name="Obrázok 1" descr="Obrázok, na ktorom je text, snímka obrazovky, písmo&#10;&#10;Automaticky generovaný popis"/>
                    <pic:cNvPicPr/>
                  </pic:nvPicPr>
                  <pic:blipFill>
                    <a:blip r:embed="rId67">
                      <a:extLst>
                        <a:ext uri="{28A0092B-C50C-407E-A947-70E740481C1C}">
                          <a14:useLocalDpi xmlns:a14="http://schemas.microsoft.com/office/drawing/2010/main" val="0"/>
                        </a:ext>
                      </a:extLst>
                    </a:blip>
                    <a:stretch>
                      <a:fillRect/>
                    </a:stretch>
                  </pic:blipFill>
                  <pic:spPr>
                    <a:xfrm>
                      <a:off x="0" y="0"/>
                      <a:ext cx="4925060" cy="1590675"/>
                    </a:xfrm>
                    <a:prstGeom prst="rect">
                      <a:avLst/>
                    </a:prstGeom>
                  </pic:spPr>
                </pic:pic>
              </a:graphicData>
            </a:graphic>
          </wp:anchor>
        </w:drawing>
      </w:r>
      <w:r w:rsidR="000F576D">
        <w:t xml:space="preserve">Na grafe výslednej presnosti voči trénovacím dátam môžeme vidieť, že globálny náhodný pruning si zachoval vynikajúcu presnosti pri vynulovaní 90% váh voči ostatným pruningovým metódam. Problém s náhodným pruningom je ten, že nie je konzistentný. </w:t>
      </w:r>
    </w:p>
    <w:p w14:paraId="303116C1" w14:textId="48209553" w:rsidR="00FE7D4C" w:rsidRDefault="007A6173" w:rsidP="005B2B88">
      <w:pPr>
        <w:pStyle w:val="Zakladny"/>
      </w:pPr>
      <w:r>
        <w:t xml:space="preserve">       </w:t>
      </w:r>
      <w:r w:rsidR="00FE7D4C">
        <w:t>Na obrázku môžeme vidieť, že presnosť spadla až na 75%, pretože náhodný pruning vynuloval váhy, ktoré mali v sebe dôležité informácie o vzoroch. V jednoduchej neurónovej sieti, ako je táto s dopredným šírením, sa odstránenie dôležitej váhy nemusí až tak výrazne prejaviť, ale pri konvolučné budú väčšie rozdiely medzi jednotlivými behmi, ale to hlbšie opíšem v nasledujúcej kapitole.</w:t>
      </w:r>
    </w:p>
    <w:p w14:paraId="7C7939C3" w14:textId="77777777" w:rsidR="00E3098A" w:rsidRDefault="00CC304A" w:rsidP="00E3098A">
      <w:pPr>
        <w:pStyle w:val="Zakladny"/>
        <w:keepNext/>
      </w:pPr>
      <w:r w:rsidRPr="00CC304A">
        <w:lastRenderedPageBreak/>
        <w:drawing>
          <wp:inline distT="0" distB="0" distL="0" distR="0" wp14:anchorId="2DE2A766" wp14:editId="1EFC2DBE">
            <wp:extent cx="5543550" cy="3705225"/>
            <wp:effectExtent l="0" t="0" r="0" b="0"/>
            <wp:docPr id="803254108" name="Graf 803254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569CC20" w14:textId="69184377" w:rsidR="00B562A5" w:rsidRDefault="00E3098A" w:rsidP="00765ECA">
      <w:pPr>
        <w:pStyle w:val="Popis"/>
        <w:jc w:val="center"/>
      </w:pPr>
      <w:bookmarkStart w:id="134" w:name="_Toc137226642"/>
      <w:r>
        <w:t xml:space="preserve">Graf </w:t>
      </w:r>
      <w:fldSimple w:instr=" SEQ Tabuľka \* ARABIC ">
        <w:r>
          <w:rPr>
            <w:noProof/>
          </w:rPr>
          <w:t>2</w:t>
        </w:r>
      </w:fldSimple>
      <w:r>
        <w:t>: graf počtu parametrov doprednej siete</w:t>
      </w:r>
      <w:bookmarkEnd w:id="134"/>
    </w:p>
    <w:p w14:paraId="124D87DE" w14:textId="4E6FA7F6" w:rsidR="007A6173" w:rsidRDefault="00FE7D4C" w:rsidP="005B2B88">
      <w:pPr>
        <w:pStyle w:val="Zakladny"/>
      </w:pPr>
      <w:r>
        <w:t xml:space="preserve">Podľa </w:t>
      </w:r>
      <w:r w:rsidR="009D696F">
        <w:t>Graf</w:t>
      </w:r>
      <w:r w:rsidR="00E3098A">
        <w:t xml:space="preserve"> 2</w:t>
      </w:r>
      <w:r w:rsidR="009F31C7">
        <w:t>.</w:t>
      </w:r>
      <w:r>
        <w:t xml:space="preserve"> vieme povedať, že intenzita pruning</w:t>
      </w:r>
      <w:r w:rsidR="00494501">
        <w:t>u</w:t>
      </w:r>
      <w:r>
        <w:t xml:space="preserve"> pôsobila rovnako s každým algoritmom. Zakaždým bol konečný počet parametrov po pruningu znížený o rovnakú hodnotu v závislosti od intenzity pruningu.</w:t>
      </w:r>
    </w:p>
    <w:p w14:paraId="66C6CDC7" w14:textId="4AE2E533" w:rsidR="00B562A5" w:rsidRPr="007A6173" w:rsidRDefault="007A6173" w:rsidP="007A6173">
      <w:pPr>
        <w:rPr>
          <w:rFonts w:ascii="Times New Roman" w:hAnsi="Times New Roman" w:cs="Times New Roman"/>
          <w:sz w:val="24"/>
          <w:szCs w:val="32"/>
        </w:rPr>
      </w:pPr>
      <w:r>
        <w:br w:type="page"/>
      </w:r>
    </w:p>
    <w:p w14:paraId="7389EA4C" w14:textId="520EC9C1" w:rsidR="000F576D" w:rsidRPr="00E3098A" w:rsidRDefault="007A6173" w:rsidP="00E3098A">
      <w:pPr>
        <w:pStyle w:val="Nadpis2urovne"/>
      </w:pPr>
      <w:bookmarkStart w:id="135" w:name="_Toc137231897"/>
      <w:r w:rsidRPr="00E3098A">
        <w:lastRenderedPageBreak/>
        <w:t xml:space="preserve">Konvolučná </w:t>
      </w:r>
      <w:r w:rsidR="00494501" w:rsidRPr="00E3098A">
        <w:t>neurónová sieť</w:t>
      </w:r>
      <w:bookmarkEnd w:id="135"/>
    </w:p>
    <w:p w14:paraId="6DAA2F9E" w14:textId="0C178A02" w:rsidR="00494501" w:rsidRDefault="000C0A28" w:rsidP="005B2B88">
      <w:pPr>
        <w:pStyle w:val="Zakladny"/>
      </w:pPr>
      <w:r w:rsidRPr="005B2B88">
        <w:drawing>
          <wp:anchor distT="0" distB="0" distL="114300" distR="114300" simplePos="0" relativeHeight="251647488" behindDoc="0" locked="0" layoutInCell="1" allowOverlap="1" wp14:anchorId="34E8854D" wp14:editId="7F3D1239">
            <wp:simplePos x="0" y="0"/>
            <wp:positionH relativeFrom="column">
              <wp:posOffset>-536398</wp:posOffset>
            </wp:positionH>
            <wp:positionV relativeFrom="paragraph">
              <wp:posOffset>937777</wp:posOffset>
            </wp:positionV>
            <wp:extent cx="6645086" cy="3524250"/>
            <wp:effectExtent l="0" t="0" r="0" b="0"/>
            <wp:wrapTopAndBottom/>
            <wp:docPr id="277591727" name="Obrázok 277591727"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1727" name="Obrázok 277591727" descr="Obrázok, na ktorom je text, snímka obrazovky, písmo, číslo&#10;&#10;Automaticky generovaný popi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086" cy="3524250"/>
                    </a:xfrm>
                    <a:prstGeom prst="rect">
                      <a:avLst/>
                    </a:prstGeom>
                    <a:noFill/>
                  </pic:spPr>
                </pic:pic>
              </a:graphicData>
            </a:graphic>
            <wp14:sizeRelH relativeFrom="margin">
              <wp14:pctWidth>0</wp14:pctWidth>
            </wp14:sizeRelH>
            <wp14:sizeRelV relativeFrom="margin">
              <wp14:pctHeight>0</wp14:pctHeight>
            </wp14:sizeRelV>
          </wp:anchor>
        </w:drawing>
      </w:r>
      <w:r w:rsidR="006103D3">
        <w:t>Konvolučné neurónové siete</w:t>
      </w:r>
      <w:r w:rsidR="00A215B0">
        <w:t xml:space="preserve"> sú</w:t>
      </w:r>
      <w:r w:rsidR="006103D3">
        <w:t xml:space="preserve"> špeciálne navrhnuté na spracovanie a analýzu vizuálnych </w:t>
      </w:r>
      <w:r w:rsidR="006103D3" w:rsidRPr="00AB7DED">
        <w:t>vstupov</w:t>
      </w:r>
      <w:r>
        <w:t xml:space="preserve">, </w:t>
      </w:r>
      <w:r>
        <w:rPr>
          <w:rStyle w:val="ui-provider"/>
        </w:rPr>
        <w:t>sieť je zložitejšia konvolučná neurónovú sieť, ktorá obsauje 2 konvolučné vrstvy, ReLU aktivačnú funkciu, 2 pooling vrstvy a 1 lineárnu výstupnú vrstvu</w:t>
      </w:r>
    </w:p>
    <w:p w14:paraId="7DC0F710" w14:textId="37B3E9A7" w:rsidR="00A30A2A" w:rsidRPr="00494501" w:rsidRDefault="00000000" w:rsidP="005B2B88">
      <w:pPr>
        <w:pStyle w:val="Zakladny"/>
      </w:pPr>
      <w:r>
        <w:pict w14:anchorId="7A371168">
          <v:shape id="_x0000_s2102" type="#_x0000_t202" style="position:absolute;left:0;text-align:left;margin-left:-42.25pt;margin-top:313.05pt;width:523.2pt;height:21pt;z-index:251682304;mso-position-horizontal-relative:text;mso-position-vertical-relative:text" stroked="f">
            <v:textbox style="mso-next-textbox:#_x0000_s2102;mso-fit-shape-to-text:t" inset="0,0,0,0">
              <w:txbxContent>
                <w:p w14:paraId="2DA3AE88" w14:textId="1C1D8D26" w:rsidR="000C0A28" w:rsidRPr="00F505D6" w:rsidRDefault="000C0A28" w:rsidP="000C0A28">
                  <w:pPr>
                    <w:pStyle w:val="Popis"/>
                    <w:jc w:val="center"/>
                    <w:rPr>
                      <w:rFonts w:ascii="Times New Roman" w:hAnsi="Times New Roman" w:cs="Times New Roman"/>
                      <w:noProof/>
                      <w:sz w:val="24"/>
                      <w:szCs w:val="32"/>
                    </w:rPr>
                  </w:pPr>
                  <w:bookmarkStart w:id="136" w:name="_Toc137231929"/>
                  <w:r>
                    <w:t xml:space="preserve">Obrázok </w:t>
                  </w:r>
                  <w:fldSimple w:instr=" SEQ Obrázok \* ARABIC ">
                    <w:r>
                      <w:rPr>
                        <w:noProof/>
                      </w:rPr>
                      <w:t>27</w:t>
                    </w:r>
                  </w:fldSimple>
                  <w:r>
                    <w:t>: zadefinovanie konvolučnej neurónovej sieti</w:t>
                  </w:r>
                  <w:r w:rsidRPr="00BB743D">
                    <w:t xml:space="preserve"> [12]</w:t>
                  </w:r>
                  <w:bookmarkEnd w:id="136"/>
                </w:p>
              </w:txbxContent>
            </v:textbox>
            <w10:wrap type="topAndBottom"/>
          </v:shape>
        </w:pict>
      </w:r>
    </w:p>
    <w:p w14:paraId="3CFF5608" w14:textId="77777777" w:rsidR="007A6173" w:rsidRDefault="007A6173" w:rsidP="007A6173">
      <w:pPr>
        <w:pStyle w:val="Nadpis3urovne"/>
        <w:rPr>
          <w:noProof/>
        </w:rPr>
      </w:pPr>
      <w:bookmarkStart w:id="137" w:name="_Toc137231898"/>
      <w:r>
        <w:rPr>
          <w:noProof/>
        </w:rPr>
        <w:lastRenderedPageBreak/>
        <w:t>Stratová a optimizačná funkcia a trénovanie modelu</w:t>
      </w:r>
      <w:bookmarkEnd w:id="137"/>
    </w:p>
    <w:p w14:paraId="76B1DFCE" w14:textId="77777777" w:rsidR="007A6173" w:rsidRDefault="007A6173" w:rsidP="005B2B88">
      <w:pPr>
        <w:pStyle w:val="Zakladny"/>
      </w:pPr>
      <w:r w:rsidRPr="007A6173">
        <w:drawing>
          <wp:inline distT="0" distB="0" distL="0" distR="0" wp14:anchorId="14C59B28" wp14:editId="5DCA4B05">
            <wp:extent cx="4695825" cy="2751807"/>
            <wp:effectExtent l="0" t="0" r="0" b="0"/>
            <wp:docPr id="2136122534"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2534" name="Obrázok 1" descr="Obrázok, na ktorom je text, snímka obrazovky, písmo, číslo&#10;&#10;Automaticky generovaný popis"/>
                    <pic:cNvPicPr/>
                  </pic:nvPicPr>
                  <pic:blipFill>
                    <a:blip r:embed="rId70"/>
                    <a:stretch>
                      <a:fillRect/>
                    </a:stretch>
                  </pic:blipFill>
                  <pic:spPr>
                    <a:xfrm>
                      <a:off x="0" y="0"/>
                      <a:ext cx="4718935" cy="2765350"/>
                    </a:xfrm>
                    <a:prstGeom prst="rect">
                      <a:avLst/>
                    </a:prstGeom>
                  </pic:spPr>
                </pic:pic>
              </a:graphicData>
            </a:graphic>
          </wp:inline>
        </w:drawing>
      </w:r>
    </w:p>
    <w:p w14:paraId="2F43507E" w14:textId="7DBC6CF3" w:rsidR="007A6173" w:rsidRDefault="007A6173" w:rsidP="00765ECA">
      <w:pPr>
        <w:pStyle w:val="Popis"/>
        <w:jc w:val="center"/>
      </w:pPr>
      <w:bookmarkStart w:id="138" w:name="_Toc137226546"/>
      <w:bookmarkStart w:id="139" w:name="_Toc137226609"/>
      <w:bookmarkStart w:id="140" w:name="_Toc137229871"/>
      <w:r>
        <w:t>Obrázok</w:t>
      </w:r>
      <w:r w:rsidR="008B6AF7">
        <w:t xml:space="preserve"> 30</w:t>
      </w:r>
      <w:r>
        <w:t>:</w:t>
      </w:r>
      <w:r w:rsidR="005D179C">
        <w:t xml:space="preserve"> </w:t>
      </w:r>
      <w:r w:rsidRPr="00F469E7">
        <w:t>implementácia stratovej a optim</w:t>
      </w:r>
      <w:r>
        <w:t>ali</w:t>
      </w:r>
      <w:r w:rsidRPr="00F469E7">
        <w:t>začnej funkcie a trénovanie modelu</w:t>
      </w:r>
      <w:bookmarkEnd w:id="138"/>
      <w:bookmarkEnd w:id="139"/>
      <w:bookmarkEnd w:id="140"/>
    </w:p>
    <w:p w14:paraId="4DF5017F" w14:textId="49AEBA2B" w:rsidR="007A6173" w:rsidRDefault="007A6173" w:rsidP="005B2B88">
      <w:pPr>
        <w:pStyle w:val="Zakladny"/>
      </w:pPr>
      <w:r>
        <w:t xml:space="preserve">Stratová a optimalizačná funkcia je rovnaká ako u siete s dopredným šírením, jediný rozdiel pri konvolučnej sieti je, že </w:t>
      </w:r>
      <w:r w:rsidRPr="00E3098A">
        <w:t xml:space="preserve">nemusíme </w:t>
      </w:r>
      <w:r w:rsidR="00425D31" w:rsidRPr="00E3098A">
        <w:t>normalizovať</w:t>
      </w:r>
      <w:r w:rsidRPr="00E3098A">
        <w:t xml:space="preserve"> obrázky</w:t>
      </w:r>
      <w:r>
        <w:t>. Taktiež funkcia na výpočet presnosti</w:t>
      </w:r>
      <w:r w:rsidR="00C1146C">
        <w:t xml:space="preserve"> voči testovacím dátam,</w:t>
      </w:r>
      <w:r>
        <w:t xml:space="preserve"> celkového počtu parametrov a parametrov po pruningu je rovnaká.</w:t>
      </w:r>
    </w:p>
    <w:p w14:paraId="58BA9173" w14:textId="59596105" w:rsidR="00F613E0" w:rsidRDefault="00F613E0" w:rsidP="00F613E0">
      <w:pPr>
        <w:pStyle w:val="Nadpis3urovne"/>
      </w:pPr>
      <w:bookmarkStart w:id="141" w:name="_Toc137231899"/>
      <w:r>
        <w:t>Pruningové algoritmy</w:t>
      </w:r>
      <w:bookmarkEnd w:id="141"/>
    </w:p>
    <w:p w14:paraId="56A3A908" w14:textId="0CF9FE89" w:rsidR="00F613E0" w:rsidRDefault="00000000" w:rsidP="005B2B88">
      <w:pPr>
        <w:pStyle w:val="Zakladny"/>
      </w:pPr>
      <w:r>
        <w:pict w14:anchorId="5C66B763">
          <v:shape id="_x0000_s2097" type="#_x0000_t202" style="position:absolute;left:0;text-align:left;margin-left:16.95pt;margin-top:175.55pt;width:393pt;height:21pt;z-index:251680256;mso-position-horizontal-relative:text;mso-position-vertical-relative:text" stroked="f">
            <v:textbox style="mso-next-textbox:#_x0000_s2097;mso-fit-shape-to-text:t" inset="0,0,0,0">
              <w:txbxContent>
                <w:p w14:paraId="6B963238" w14:textId="1CD02C8C" w:rsidR="00F613E0" w:rsidRPr="00775496" w:rsidRDefault="00F613E0" w:rsidP="00765ECA">
                  <w:pPr>
                    <w:pStyle w:val="Popis"/>
                    <w:jc w:val="center"/>
                    <w:rPr>
                      <w:rFonts w:ascii="Times New Roman" w:hAnsi="Times New Roman" w:cs="Times New Roman"/>
                      <w:sz w:val="24"/>
                      <w:szCs w:val="32"/>
                    </w:rPr>
                  </w:pPr>
                  <w:bookmarkStart w:id="142" w:name="_Toc137226547"/>
                  <w:bookmarkStart w:id="143" w:name="_Toc137226610"/>
                  <w:bookmarkStart w:id="144" w:name="_Toc137229872"/>
                  <w:r>
                    <w:t>Obrázok</w:t>
                  </w:r>
                  <w:r w:rsidR="004555D7">
                    <w:t xml:space="preserve"> 3</w:t>
                  </w:r>
                  <w:r w:rsidR="008339C4">
                    <w:t>1</w:t>
                  </w:r>
                  <w:r>
                    <w:t>: implementáciu pruningu konvolučných vrstiev</w:t>
                  </w:r>
                  <w:bookmarkEnd w:id="142"/>
                  <w:bookmarkEnd w:id="143"/>
                  <w:bookmarkEnd w:id="144"/>
                </w:p>
              </w:txbxContent>
            </v:textbox>
            <w10:wrap type="topAndBottom"/>
          </v:shape>
        </w:pict>
      </w:r>
      <w:r w:rsidR="00F613E0" w:rsidRPr="00F613E0">
        <w:drawing>
          <wp:anchor distT="0" distB="0" distL="114300" distR="114300" simplePos="0" relativeHeight="251648512" behindDoc="0" locked="0" layoutInCell="1" allowOverlap="1" wp14:anchorId="4E49425B" wp14:editId="1653F371">
            <wp:simplePos x="0" y="0"/>
            <wp:positionH relativeFrom="column">
              <wp:posOffset>253365</wp:posOffset>
            </wp:positionH>
            <wp:positionV relativeFrom="paragraph">
              <wp:posOffset>887730</wp:posOffset>
            </wp:positionV>
            <wp:extent cx="5067300" cy="1283970"/>
            <wp:effectExtent l="0" t="0" r="0" b="0"/>
            <wp:wrapTopAndBottom/>
            <wp:docPr id="91382115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21153" name="Obrázok 1"/>
                    <pic:cNvPicPr/>
                  </pic:nvPicPr>
                  <pic:blipFill>
                    <a:blip r:embed="rId71">
                      <a:extLst>
                        <a:ext uri="{28A0092B-C50C-407E-A947-70E740481C1C}">
                          <a14:useLocalDpi xmlns:a14="http://schemas.microsoft.com/office/drawing/2010/main" val="0"/>
                        </a:ext>
                      </a:extLst>
                    </a:blip>
                    <a:stretch>
                      <a:fillRect/>
                    </a:stretch>
                  </pic:blipFill>
                  <pic:spPr>
                    <a:xfrm>
                      <a:off x="0" y="0"/>
                      <a:ext cx="5067300" cy="1283970"/>
                    </a:xfrm>
                    <a:prstGeom prst="rect">
                      <a:avLst/>
                    </a:prstGeom>
                  </pic:spPr>
                </pic:pic>
              </a:graphicData>
            </a:graphic>
            <wp14:sizeRelH relativeFrom="margin">
              <wp14:pctWidth>0</wp14:pctWidth>
            </wp14:sizeRelH>
            <wp14:sizeRelV relativeFrom="margin">
              <wp14:pctHeight>0</wp14:pctHeight>
            </wp14:sizeRelV>
          </wp:anchor>
        </w:drawing>
      </w:r>
      <w:r w:rsidR="00F613E0">
        <w:t>Aj v tomto prípade budeme testovať predošlé 4 pruningové algoritmy s rôznymi intenzitami pruningu. Keďže konvolučná neurónová sieť obsahuje okrem poslednej lineárnej vrstvy aj konvolučné vrstvy, budeme musieť upraviť pruningové funkcie.</w:t>
      </w:r>
    </w:p>
    <w:p w14:paraId="4D6BCEC9" w14:textId="6F3450ED" w:rsidR="00F613E0" w:rsidRDefault="00F613E0" w:rsidP="005B2B88">
      <w:pPr>
        <w:pStyle w:val="Zakladny"/>
      </w:pPr>
      <w:r w:rsidRPr="00F613E0">
        <w:t xml:space="preserve"> </w:t>
      </w:r>
      <w:r>
        <w:tab/>
        <w:t>Do každej pruningovej funkcie sme pridali pruning pre konvolučnú vrstvu a po trénovaví sme spravili pruning trvalým pre každú vrstvu.</w:t>
      </w:r>
    </w:p>
    <w:p w14:paraId="5DA82C22" w14:textId="77777777" w:rsidR="00B56A60" w:rsidRDefault="00B56A60" w:rsidP="00B56A60">
      <w:pPr>
        <w:pStyle w:val="Nadpis3urovne"/>
      </w:pPr>
      <w:bookmarkStart w:id="145" w:name="_Toc137231900"/>
      <w:r>
        <w:lastRenderedPageBreak/>
        <w:t>Porovnanie pruningových algoritmov</w:t>
      </w:r>
      <w:bookmarkEnd w:id="145"/>
    </w:p>
    <w:p w14:paraId="1CA79FB5" w14:textId="382418FD" w:rsidR="00B56A60" w:rsidRDefault="00B56A60" w:rsidP="005B2B88">
      <w:pPr>
        <w:pStyle w:val="Zakladny"/>
      </w:pPr>
      <w:r>
        <w:t>Aj v tomto prípade z časového hľadiska nie je nijaký veľký rozdiel medzi trénovaním s alebo bez použitia pruningu. Napriek tomu, že hodnota váh neurónov je 0, stále sa sčítajú hodnoty vynásobené filtrami, preto ani v tomto prípade sa nedá zredukovať čas trénovania neurónovej siete.</w:t>
      </w:r>
    </w:p>
    <w:p w14:paraId="2A71A6EE" w14:textId="77777777" w:rsidR="00577A13" w:rsidRDefault="00577A13" w:rsidP="005B2B88">
      <w:pPr>
        <w:pStyle w:val="Zakladny"/>
      </w:pPr>
    </w:p>
    <w:p w14:paraId="02466D8F" w14:textId="77777777" w:rsidR="00E3098A" w:rsidRDefault="00577A13" w:rsidP="00E3098A">
      <w:pPr>
        <w:pStyle w:val="Zakladny"/>
        <w:keepNext/>
      </w:pPr>
      <w:r w:rsidRPr="00CC304A">
        <w:drawing>
          <wp:inline distT="0" distB="0" distL="0" distR="0" wp14:anchorId="6924F70B" wp14:editId="16D81B2C">
            <wp:extent cx="5543550" cy="3705225"/>
            <wp:effectExtent l="0" t="0" r="0" b="0"/>
            <wp:docPr id="584858933" name="Graf 58485893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8395F50" w14:textId="7F71325F" w:rsidR="00B56A60" w:rsidRDefault="00E3098A" w:rsidP="00765ECA">
      <w:pPr>
        <w:pStyle w:val="Popis"/>
        <w:jc w:val="center"/>
      </w:pPr>
      <w:bookmarkStart w:id="146" w:name="_Toc137226643"/>
      <w:r>
        <w:t xml:space="preserve">Graf </w:t>
      </w:r>
      <w:fldSimple w:instr=" SEQ Tabuľka \* ARABIC ">
        <w:r>
          <w:rPr>
            <w:noProof/>
          </w:rPr>
          <w:t>3</w:t>
        </w:r>
      </w:fldSimple>
      <w:r>
        <w:t>: graf presnosti konvolučnej siete</w:t>
      </w:r>
      <w:bookmarkEnd w:id="146"/>
    </w:p>
    <w:p w14:paraId="2451E9F2" w14:textId="175EEB22" w:rsidR="00577A13" w:rsidRDefault="00577A13" w:rsidP="005B2B88">
      <w:pPr>
        <w:pStyle w:val="Zakladny"/>
      </w:pPr>
      <w:r>
        <w:t>Na základe grafu presnosti vieme povedať, že globálny L1 a globálny náhodný majú najlepšie výsledky v pomere intenzity pruningu a zachovanej presnosti. Tentokrát globálny náhodný pruning s intenzitou 90% vynuloval dôležité váhy, ktoré mali veľký dopad na zachovanie vzorov modelu.</w:t>
      </w:r>
    </w:p>
    <w:p w14:paraId="445C6F3A" w14:textId="77777777" w:rsidR="00E3098A" w:rsidRDefault="00577A13" w:rsidP="00E3098A">
      <w:pPr>
        <w:pStyle w:val="Zakladny"/>
        <w:keepNext/>
      </w:pPr>
      <w:r w:rsidRPr="00CC304A">
        <w:lastRenderedPageBreak/>
        <w:drawing>
          <wp:inline distT="0" distB="0" distL="0" distR="0" wp14:anchorId="1C0EFFB9" wp14:editId="587C1DBB">
            <wp:extent cx="5543550" cy="3705225"/>
            <wp:effectExtent l="0" t="0" r="0" b="0"/>
            <wp:docPr id="1561017373" name="Graf 15610173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4636AC52" w14:textId="479E3642" w:rsidR="00577A13" w:rsidRDefault="00E3098A" w:rsidP="00765ECA">
      <w:pPr>
        <w:pStyle w:val="Popis"/>
        <w:jc w:val="center"/>
      </w:pPr>
      <w:bookmarkStart w:id="147" w:name="_Toc137226644"/>
      <w:r>
        <w:t xml:space="preserve">Graf </w:t>
      </w:r>
      <w:fldSimple w:instr=" SEQ Tabuľka \* ARABIC ">
        <w:r>
          <w:rPr>
            <w:noProof/>
          </w:rPr>
          <w:t>4</w:t>
        </w:r>
      </w:fldSimple>
      <w:r>
        <w:t>: graf počtu parametrov konvolučnej siete</w:t>
      </w:r>
      <w:bookmarkEnd w:id="147"/>
    </w:p>
    <w:p w14:paraId="7819B166" w14:textId="36AF33E9" w:rsidR="00577A13" w:rsidRDefault="004C03F9" w:rsidP="005B2B88">
      <w:pPr>
        <w:pStyle w:val="Zakladny"/>
      </w:pPr>
      <w:r>
        <w:tab/>
        <w:t xml:space="preserve">Na grafe počte parametrov po pruningu pozorujeme, že štruktúrovaný L2 pruning nebol až taký účinný v redukovaní parametrov po pruningu ako ostatné pruningové metódy. Aj tentokrát pruningové algoritmy, okrem L2, znížili počet parametrov na základe vstupnej </w:t>
      </w:r>
      <w:r w:rsidR="00E24C9F">
        <w:t>intenzity</w:t>
      </w:r>
      <w:r>
        <w:t>.</w:t>
      </w:r>
    </w:p>
    <w:bookmarkStart w:id="148" w:name="_Toc378776136" w:displacedByCustomXml="next"/>
    <w:bookmarkStart w:id="149" w:name="_Toc378775596" w:displacedByCustomXml="next"/>
    <w:bookmarkStart w:id="150" w:name="_Toc137231901" w:displacedByCustomXml="next"/>
    <w:sdt>
      <w:sdtPr>
        <w:rPr>
          <w:rStyle w:val="Nadpis1rovneChar"/>
        </w:rPr>
        <w:id w:val="2024672677"/>
        <w:lock w:val="sdtContentLocked"/>
        <w:showingPlcHdr/>
      </w:sdtPr>
      <w:sdtEndPr>
        <w:rPr>
          <w:rStyle w:val="Predvolenpsmoodseku"/>
          <w:b/>
        </w:rPr>
      </w:sdtEndPr>
      <w:sdtContent>
        <w:p w14:paraId="32A685B4" w14:textId="77777777" w:rsidR="00713E60" w:rsidRPr="00C87A2B" w:rsidRDefault="00DC0093" w:rsidP="006849D6">
          <w:pPr>
            <w:pStyle w:val="Nadpisneslovan"/>
          </w:pPr>
          <w:r w:rsidRPr="00C87A2B">
            <w:rPr>
              <w:rStyle w:val="NadpisneslovanChar"/>
              <w:b/>
            </w:rPr>
            <w:t>Záver</w:t>
          </w:r>
          <w:bookmarkEnd w:id="149"/>
          <w:bookmarkEnd w:id="148"/>
          <w:r w:rsidR="008E34D8">
            <w:rPr>
              <w:rStyle w:val="NadpisneslovanChar"/>
              <w:b/>
            </w:rPr>
            <w:tab/>
          </w:r>
        </w:p>
      </w:sdtContent>
    </w:sdt>
    <w:bookmarkEnd w:id="150" w:displacedByCustomXml="prev"/>
    <w:sdt>
      <w:sdtPr>
        <w:rPr>
          <w:rStyle w:val="ZakladnyChar"/>
        </w:rPr>
        <w:id w:val="-1032655300"/>
      </w:sdtPr>
      <w:sdtEndPr>
        <w:rPr>
          <w:rStyle w:val="ZakladnyChar"/>
          <w:color w:val="FF0000"/>
        </w:rPr>
      </w:sdtEndPr>
      <w:sdtContent>
        <w:p w14:paraId="22C0A57A" w14:textId="6D3C89B5" w:rsidR="00425D31" w:rsidRPr="00425D31" w:rsidRDefault="00425D31" w:rsidP="00E3098A">
          <w:pPr>
            <w:pStyle w:val="Zakladny"/>
            <w:ind w:firstLine="0"/>
            <w:rPr>
              <w:rStyle w:val="ZakladnyChar"/>
              <w:color w:val="FF0000"/>
            </w:rPr>
          </w:pPr>
        </w:p>
        <w:p w14:paraId="3964067C" w14:textId="3DF6C3ED" w:rsidR="00D45830" w:rsidRPr="0071578F" w:rsidRDefault="004C03F9" w:rsidP="00E3098A">
          <w:pPr>
            <w:pStyle w:val="Zakladny"/>
            <w:rPr>
              <w:rStyle w:val="ZakladnyChar"/>
            </w:rPr>
          </w:pPr>
          <w:r w:rsidRPr="0071578F">
            <w:rPr>
              <w:rStyle w:val="ZakladnyChar"/>
            </w:rPr>
            <w:t>Cieľom práca bolo zistiť efektivity rôznych pruningových algoritmov a vyhodnotiť ich vplyv na umelé neurónové siete. Bolo treba vyhodnotiť časovú úsporu, rozdiel veľkosti alebo počtu parametrov a zachovanie presnosti voči testovacej sade dát. Na riešenie úlohy bolo potrebné naprogramovať vlastný program</w:t>
          </w:r>
          <w:r w:rsidR="00DF7E33" w:rsidRPr="0071578F">
            <w:rPr>
              <w:rStyle w:val="ZakladnyChar"/>
            </w:rPr>
            <w:t xml:space="preserve"> v Pythone </w:t>
          </w:r>
          <w:r w:rsidR="008444F4" w:rsidRPr="0071578F">
            <w:rPr>
              <w:rStyle w:val="ZakladnyChar"/>
            </w:rPr>
            <w:t>pomoc</w:t>
          </w:r>
          <w:r w:rsidR="00236798" w:rsidRPr="0071578F">
            <w:rPr>
              <w:rStyle w:val="ZakladnyChar"/>
            </w:rPr>
            <w:t>o</w:t>
          </w:r>
          <w:r w:rsidR="008444F4" w:rsidRPr="0071578F">
            <w:rPr>
              <w:rStyle w:val="ZakladnyChar"/>
            </w:rPr>
            <w:t>u</w:t>
          </w:r>
          <w:r w:rsidR="00DF7E33" w:rsidRPr="0071578F">
            <w:rPr>
              <w:rStyle w:val="ZakladnyChar"/>
            </w:rPr>
            <w:t xml:space="preserve"> frameworku PyTorch</w:t>
          </w:r>
          <w:r w:rsidRPr="0071578F">
            <w:rPr>
              <w:rStyle w:val="ZakladnyChar"/>
            </w:rPr>
            <w:t xml:space="preserve">, kde </w:t>
          </w:r>
          <w:r w:rsidR="00425D31" w:rsidRPr="0071578F">
            <w:rPr>
              <w:rStyle w:val="ZakladnyChar"/>
            </w:rPr>
            <w:t>bola zadefinovaná</w:t>
          </w:r>
          <w:r w:rsidRPr="0071578F">
            <w:rPr>
              <w:rStyle w:val="ZakladnyChar"/>
            </w:rPr>
            <w:t xml:space="preserve"> architektúra siete</w:t>
          </w:r>
          <w:r w:rsidR="00425D31" w:rsidRPr="0071578F">
            <w:rPr>
              <w:rStyle w:val="ZakladnyChar"/>
            </w:rPr>
            <w:t>. Následne sme zvolili</w:t>
          </w:r>
          <w:r w:rsidRPr="0071578F">
            <w:rPr>
              <w:rStyle w:val="ZakladnyChar"/>
            </w:rPr>
            <w:t xml:space="preserve"> vhodný súbor dát, implementoval</w:t>
          </w:r>
          <w:r w:rsidR="00425D31" w:rsidRPr="0071578F">
            <w:rPr>
              <w:rStyle w:val="ZakladnyChar"/>
            </w:rPr>
            <w:t>i sme</w:t>
          </w:r>
          <w:r w:rsidRPr="0071578F">
            <w:rPr>
              <w:rStyle w:val="ZakladnyChar"/>
            </w:rPr>
            <w:t xml:space="preserve"> funkci</w:t>
          </w:r>
          <w:r w:rsidR="00425D31" w:rsidRPr="0071578F">
            <w:rPr>
              <w:rStyle w:val="ZakladnyChar"/>
            </w:rPr>
            <w:t>u</w:t>
          </w:r>
          <w:r w:rsidRPr="0071578F">
            <w:rPr>
              <w:rStyle w:val="ZakladnyChar"/>
            </w:rPr>
            <w:t xml:space="preserve"> na trénovanie</w:t>
          </w:r>
          <w:r w:rsidR="00425D31" w:rsidRPr="0071578F">
            <w:rPr>
              <w:rStyle w:val="ZakladnyChar"/>
            </w:rPr>
            <w:t xml:space="preserve"> a </w:t>
          </w:r>
          <w:r w:rsidRPr="0071578F">
            <w:rPr>
              <w:rStyle w:val="ZakladnyChar"/>
            </w:rPr>
            <w:t>vyhodnot</w:t>
          </w:r>
          <w:r w:rsidR="00425D31" w:rsidRPr="0071578F">
            <w:rPr>
              <w:rStyle w:val="ZakladnyChar"/>
            </w:rPr>
            <w:t>ili sme</w:t>
          </w:r>
          <w:r w:rsidRPr="0071578F">
            <w:rPr>
              <w:rStyle w:val="ZakladnyChar"/>
            </w:rPr>
            <w:t> pruning neurónovej siete.</w:t>
          </w:r>
        </w:p>
        <w:p w14:paraId="3B65CD20" w14:textId="79EADC81" w:rsidR="004C03F9" w:rsidRPr="0071578F" w:rsidRDefault="00425D31" w:rsidP="00E3098A">
          <w:pPr>
            <w:pStyle w:val="Zakladny"/>
            <w:rPr>
              <w:rStyle w:val="ZakladnyChar"/>
            </w:rPr>
          </w:pPr>
          <w:r w:rsidRPr="0071578F">
            <w:rPr>
              <w:rStyle w:val="ZakladnyChar"/>
            </w:rPr>
            <w:t>Zvolili sme si dva typy neurónových sietí, a to neurónovú sieť</w:t>
          </w:r>
          <w:r w:rsidR="004C03F9" w:rsidRPr="0071578F">
            <w:rPr>
              <w:rStyle w:val="ZakladnyChar"/>
            </w:rPr>
            <w:t xml:space="preserve"> s dopredným šírením a</w:t>
          </w:r>
          <w:r w:rsidRPr="0071578F">
            <w:rPr>
              <w:rStyle w:val="ZakladnyChar"/>
            </w:rPr>
            <w:t> </w:t>
          </w:r>
          <w:r w:rsidR="004C03F9" w:rsidRPr="0071578F">
            <w:rPr>
              <w:rStyle w:val="ZakladnyChar"/>
            </w:rPr>
            <w:t>konvolučn</w:t>
          </w:r>
          <w:r w:rsidRPr="0071578F">
            <w:rPr>
              <w:rStyle w:val="ZakladnyChar"/>
            </w:rPr>
            <w:t>ú neurónovú sieť</w:t>
          </w:r>
          <w:r w:rsidR="004C03F9" w:rsidRPr="0071578F">
            <w:rPr>
              <w:rStyle w:val="ZakladnyChar"/>
            </w:rPr>
            <w:t>. Cieľom výberu bolo ukázať rozdiel pruning</w:t>
          </w:r>
          <w:r w:rsidRPr="0071578F">
            <w:rPr>
              <w:rStyle w:val="ZakladnyChar"/>
            </w:rPr>
            <w:t>u</w:t>
          </w:r>
          <w:r w:rsidR="004C03F9" w:rsidRPr="0071578F">
            <w:rPr>
              <w:rStyle w:val="ZakladnyChar"/>
            </w:rPr>
            <w:t xml:space="preserve"> na jednoduchej doprednej architektúre a  zložitejšej konvolučnej</w:t>
          </w:r>
          <w:r w:rsidRPr="0071578F">
            <w:rPr>
              <w:rStyle w:val="ZakladnyChar"/>
            </w:rPr>
            <w:t xml:space="preserve"> neurónovej sieti</w:t>
          </w:r>
          <w:r w:rsidR="004C03F9" w:rsidRPr="0071578F">
            <w:rPr>
              <w:rStyle w:val="ZakladnyChar"/>
            </w:rPr>
            <w:t>.</w:t>
          </w:r>
        </w:p>
        <w:p w14:paraId="1FA1339B" w14:textId="3D23E872" w:rsidR="004C03F9" w:rsidRPr="0071578F" w:rsidRDefault="00425D31" w:rsidP="00E3098A">
          <w:pPr>
            <w:pStyle w:val="Zakladny"/>
            <w:rPr>
              <w:rStyle w:val="ZakladnyChar"/>
            </w:rPr>
          </w:pPr>
          <w:r w:rsidRPr="0071578F">
            <w:rPr>
              <w:rStyle w:val="ZakladnyChar"/>
            </w:rPr>
            <w:t>Následne sme si zvolili štyri</w:t>
          </w:r>
          <w:r w:rsidR="004C03F9" w:rsidRPr="0071578F">
            <w:rPr>
              <w:rStyle w:val="ZakladnyChar"/>
            </w:rPr>
            <w:t xml:space="preserve"> pruningové algoritmy</w:t>
          </w:r>
          <w:r w:rsidR="00DF7E33" w:rsidRPr="0071578F">
            <w:rPr>
              <w:rStyle w:val="ZakladnyChar"/>
            </w:rPr>
            <w:t xml:space="preserve"> – štruktúrovaný s L1 normou, štruktúrovaný s L2 normou, neštruktúrovaný globálny s L1 normou a neštruktúrovaný globálny s náhodným pruningom. Následne </w:t>
          </w:r>
          <w:r w:rsidRPr="0071578F">
            <w:rPr>
              <w:rStyle w:val="ZakladnyChar"/>
            </w:rPr>
            <w:t>sme</w:t>
          </w:r>
          <w:r w:rsidR="00DF7E33" w:rsidRPr="0071578F">
            <w:rPr>
              <w:rStyle w:val="ZakladnyChar"/>
            </w:rPr>
            <w:t xml:space="preserve"> jednotlivé pruningové algoritm</w:t>
          </w:r>
          <w:r w:rsidRPr="0071578F">
            <w:rPr>
              <w:rStyle w:val="ZakladnyChar"/>
            </w:rPr>
            <w:t>y</w:t>
          </w:r>
          <w:r w:rsidR="00DF7E33" w:rsidRPr="0071578F">
            <w:rPr>
              <w:rStyle w:val="ZakladnyChar"/>
            </w:rPr>
            <w:t xml:space="preserve"> aplikoval</w:t>
          </w:r>
          <w:r w:rsidRPr="0071578F">
            <w:rPr>
              <w:rStyle w:val="ZakladnyChar"/>
            </w:rPr>
            <w:t>i</w:t>
          </w:r>
          <w:r w:rsidR="00DF7E33" w:rsidRPr="0071578F">
            <w:rPr>
              <w:rStyle w:val="ZakladnyChar"/>
            </w:rPr>
            <w:t xml:space="preserve"> na jednotlivé architektúry.</w:t>
          </w:r>
        </w:p>
        <w:p w14:paraId="7C0DD779" w14:textId="323C0F07" w:rsidR="00DF7E33" w:rsidRPr="0071578F" w:rsidRDefault="00DF7E33" w:rsidP="00E3098A">
          <w:pPr>
            <w:pStyle w:val="Zakladny"/>
            <w:rPr>
              <w:rStyle w:val="ZakladnyChar"/>
            </w:rPr>
          </w:pPr>
          <w:r w:rsidRPr="0071578F">
            <w:rPr>
              <w:rStyle w:val="ZakladnyChar"/>
            </w:rPr>
            <w:t xml:space="preserve">Pre neurónovú sieť s dopredným šírením bol najefektívnejší globálny náhodný pruning, ktorý znížil počet nenulových váh o 90% a zároveň si zachoval presnosť 83.26%. </w:t>
          </w:r>
          <w:r w:rsidR="0071578F" w:rsidRPr="0071578F">
            <w:rPr>
              <w:rStyle w:val="ZakladnyChar"/>
            </w:rPr>
            <w:t>Aj keď dosahoval nejlepšie výsledky u všetkých štyroch intenzitách pruningu,</w:t>
          </w:r>
          <w:r w:rsidRPr="0071578F">
            <w:rPr>
              <w:rStyle w:val="ZakladnyChar"/>
            </w:rPr>
            <w:t xml:space="preserve"> </w:t>
          </w:r>
          <w:r w:rsidR="00A86466" w:rsidRPr="0071578F">
            <w:rPr>
              <w:rStyle w:val="ZakladnyChar"/>
            </w:rPr>
            <w:t>náhodný pruning</w:t>
          </w:r>
          <w:r w:rsidRPr="0071578F">
            <w:rPr>
              <w:rStyle w:val="ZakladnyChar"/>
            </w:rPr>
            <w:t xml:space="preserve"> nie je spoľahlivá pruningová metóda, keďže po každom spustení presnosť nebola konzistentná. Výsledok testov ukázal, že neštruktúrovaný globálny pruning s L1 normou mal 2. najlepšie a zároveň najkonzistentnejšie výsledky. Preto za najvhodnejšie pre túto sieť označujem neštruktúrovaný globálny pruning s L1 normou.</w:t>
          </w:r>
        </w:p>
        <w:p w14:paraId="22B787B1" w14:textId="47AA378F" w:rsidR="00DF7E33" w:rsidRPr="0071578F" w:rsidRDefault="00DF7E33" w:rsidP="00E3098A">
          <w:pPr>
            <w:pStyle w:val="Zakladny"/>
            <w:rPr>
              <w:rStyle w:val="ZakladnyChar"/>
            </w:rPr>
          </w:pPr>
          <w:r w:rsidRPr="0071578F">
            <w:rPr>
              <w:rStyle w:val="ZakladnyChar"/>
            </w:rPr>
            <w:t xml:space="preserve">Konvolučná neurónová sieť mala tiež podobné výsledky, ako sieť s dopredným šírením, ale u tejto sieti sa ukázali väčšie rozptyly presnosti u neštruktúrovanom globálnom náhodnom pruningu. Preto </w:t>
          </w:r>
          <w:r w:rsidR="00A86466" w:rsidRPr="0071578F">
            <w:rPr>
              <w:rStyle w:val="ZakladnyChar"/>
            </w:rPr>
            <w:t>aj v tomto</w:t>
          </w:r>
          <w:r w:rsidRPr="0071578F">
            <w:rPr>
              <w:rStyle w:val="ZakladnyChar"/>
            </w:rPr>
            <w:t xml:space="preserve"> prípade viem</w:t>
          </w:r>
          <w:r w:rsidR="00A86466" w:rsidRPr="0071578F">
            <w:rPr>
              <w:rStyle w:val="ZakladnyChar"/>
            </w:rPr>
            <w:t>e</w:t>
          </w:r>
          <w:r w:rsidRPr="0071578F">
            <w:rPr>
              <w:rStyle w:val="ZakladnyChar"/>
            </w:rPr>
            <w:t xml:space="preserve"> označiť neštruktúrovaný globálny pruning s L1 normou za </w:t>
          </w:r>
          <w:r w:rsidR="00A86466" w:rsidRPr="0071578F">
            <w:rPr>
              <w:rStyle w:val="ZakladnyChar"/>
            </w:rPr>
            <w:t>najlepšiu pruningovú metódu pre tento typ siete</w:t>
          </w:r>
          <w:r w:rsidRPr="0071578F">
            <w:rPr>
              <w:rStyle w:val="ZakladnyChar"/>
            </w:rPr>
            <w:t>.</w:t>
          </w:r>
        </w:p>
        <w:p w14:paraId="3589920A" w14:textId="77777777" w:rsidR="00DF7E33" w:rsidRPr="004C03F9" w:rsidRDefault="00000000" w:rsidP="004C03F9">
          <w:pPr>
            <w:ind w:firstLine="708"/>
            <w:jc w:val="both"/>
            <w:rPr>
              <w:rStyle w:val="ZakladnyChar"/>
            </w:rPr>
          </w:pPr>
        </w:p>
      </w:sdtContent>
    </w:sdt>
    <w:p w14:paraId="0007579C" w14:textId="7F64973A" w:rsidR="00DC0093" w:rsidRDefault="00DC0093" w:rsidP="00E3098A">
      <w:r>
        <w:br w:type="page"/>
      </w:r>
    </w:p>
    <w:bookmarkStart w:id="151" w:name="_Toc137231902" w:displacedByCustomXml="next"/>
    <w:sdt>
      <w:sdtPr>
        <w:id w:val="-1274239281"/>
        <w:lock w:val="sdtContentLocked"/>
        <w:showingPlcHdr/>
      </w:sdtPr>
      <w:sdtContent>
        <w:p w14:paraId="34B8A841" w14:textId="77777777" w:rsidR="00DC0093" w:rsidRPr="00C87A2B" w:rsidRDefault="00DC0093" w:rsidP="006849D6">
          <w:pPr>
            <w:pStyle w:val="Nadpisneslovan"/>
          </w:pPr>
          <w:r w:rsidRPr="00C87A2B">
            <w:rPr>
              <w:rStyle w:val="NadpisneslovanChar"/>
              <w:b/>
            </w:rPr>
            <w:t>Zoznam použitej literatúry</w:t>
          </w:r>
          <w:r w:rsidR="008E34D8">
            <w:rPr>
              <w:rStyle w:val="NadpisneslovanChar"/>
              <w:b/>
            </w:rPr>
            <w:tab/>
          </w:r>
        </w:p>
      </w:sdtContent>
    </w:sdt>
    <w:bookmarkEnd w:id="151" w:displacedByCustomXml="prev"/>
    <w:p w14:paraId="2B1BA261" w14:textId="77777777" w:rsidR="00DC0093" w:rsidRDefault="00DC0093" w:rsidP="00713E60">
      <w:pPr>
        <w:ind w:firstLine="708"/>
      </w:pPr>
    </w:p>
    <w:p w14:paraId="14E876F3" w14:textId="69CD2832" w:rsidR="003013B8" w:rsidRDefault="00E93554" w:rsidP="00241A00">
      <w:pPr>
        <w:pStyle w:val="Zakladny"/>
        <w:ind w:left="426" w:hanging="426"/>
      </w:pPr>
      <w:r>
        <w:fldChar w:fldCharType="begin"/>
      </w:r>
      <w:r w:rsidR="003D3305" w:rsidRPr="003D3305">
        <w:instrText xml:space="preserve"> BIBLIOGRAPHY  \l 1031 </w:instrText>
      </w:r>
      <w:r>
        <w:fldChar w:fldCharType="separate"/>
      </w:r>
      <w:r w:rsidR="003D3305">
        <w:t>1.</w:t>
      </w:r>
      <w:r w:rsidR="00041A72">
        <w:t xml:space="preserve"> </w:t>
      </w:r>
      <w:r w:rsidR="003013B8" w:rsidRPr="00041A72">
        <w:t>KVASNIČKA, V. -- BEŇUŠKOVÁ, Ľ. -- POSPÍCHAL, J. -- FARKAŠ, I. -- TIŇO, P. -- KRÁĽ, A. Úvod do teórie neurónových sietí. Bratislava : IRIS-Knižní klub, 1997. 285 strany. ISBN 80-88778-30-1.</w:t>
      </w:r>
      <w:r>
        <w:fldChar w:fldCharType="end"/>
      </w:r>
    </w:p>
    <w:p w14:paraId="2A78F886" w14:textId="30427C46" w:rsidR="00525F36" w:rsidRDefault="00525F36" w:rsidP="00241A00">
      <w:pPr>
        <w:pStyle w:val="Zakladny"/>
        <w:ind w:left="426" w:hanging="426"/>
      </w:pPr>
      <w:r>
        <w:t>2.</w:t>
      </w:r>
      <w:r w:rsidRPr="00525F36">
        <w:t xml:space="preserve"> </w:t>
      </w:r>
      <w:r>
        <w:t xml:space="preserve">KVASNIČKA, V. -- POSPÍCHAL, J. Warren McCulloch and Walter Pitts - foundations of logical calculus, neural networks and automata. In </w:t>
      </w:r>
      <w:r>
        <w:rPr>
          <w:i/>
          <w:iCs/>
        </w:rPr>
        <w:t>Artificial intelligence and cognitive science IV.</w:t>
      </w:r>
      <w:r>
        <w:t xml:space="preserve"> 1st vyd. Bratislava: Nakladateľstvo STU, 2014, s. 93--123. ISBN 978-80-227-4208-5.</w:t>
      </w:r>
    </w:p>
    <w:p w14:paraId="2003AF73" w14:textId="64A3F8EF" w:rsidR="0088765D" w:rsidRDefault="00525F36" w:rsidP="00241A00">
      <w:pPr>
        <w:pStyle w:val="Zakladny"/>
        <w:ind w:left="426" w:hanging="426"/>
      </w:pPr>
      <w:r>
        <w:t>3</w:t>
      </w:r>
      <w:r w:rsidR="003013B8">
        <w:t>.</w:t>
      </w:r>
      <w:r w:rsidR="0088765D" w:rsidRPr="0088765D">
        <w:t xml:space="preserve"> Ferreira, Tiago &amp; Mattheakis, Marios &amp; Protopapas, Pavlos. (2021). A New Artificial Neuron Proposal with Trainable Simultaneous Local and Global Activation Function.</w:t>
      </w:r>
      <w:r w:rsidR="0088765D">
        <w:t xml:space="preserve"> </w:t>
      </w:r>
      <w:r w:rsidR="0088765D" w:rsidRPr="00D54F88">
        <w:rPr>
          <w:color w:val="000000"/>
        </w:rPr>
        <w:t>Dostupné na internete:</w:t>
      </w:r>
      <w:r w:rsidR="00241A00">
        <w:rPr>
          <w:color w:val="000000"/>
        </w:rPr>
        <w:t xml:space="preserve"> </w:t>
      </w:r>
      <w:r w:rsidR="0088765D" w:rsidRPr="00D54F88">
        <w:rPr>
          <w:color w:val="000000"/>
        </w:rPr>
        <w:t>&lt;</w:t>
      </w:r>
      <w:r w:rsidR="0088765D" w:rsidRPr="0088765D">
        <w:t>https://www.researchgate.net/publication/348563211_A_New_Artificial_Neuron_Proposal_with_Trainable_Simultaneous_Local_and_Global_Activation_Function</w:t>
      </w:r>
      <w:r w:rsidR="0088765D">
        <w:t>&gt;</w:t>
      </w:r>
    </w:p>
    <w:p w14:paraId="10FE4627" w14:textId="548BCFE3" w:rsidR="00E75CC7" w:rsidRDefault="00525F36" w:rsidP="00241A00">
      <w:pPr>
        <w:pStyle w:val="Zakladny"/>
        <w:ind w:left="426" w:hanging="426"/>
        <w:rPr>
          <w:rStyle w:val="Hypertextovprepojenie"/>
        </w:rPr>
      </w:pPr>
      <w:r>
        <w:t>4</w:t>
      </w:r>
      <w:r w:rsidR="00041A72">
        <w:t>.</w:t>
      </w:r>
      <w:r w:rsidR="00ED7076" w:rsidRPr="00ED7076">
        <w:t xml:space="preserve"> Nwankpa, Chigozie &amp; Ijomah, W. &amp; Gachagan, Anthony &amp; Marshall, Stephen. (2020). Activation Functions: Comparison of trends in Practice and Research for Deep Learning.</w:t>
      </w:r>
      <w:r w:rsidR="00ED7076">
        <w:t xml:space="preserve"> </w:t>
      </w:r>
      <w:r w:rsidR="00ED7076" w:rsidRPr="00D54F88">
        <w:rPr>
          <w:color w:val="000000"/>
        </w:rPr>
        <w:t>Dostupné na internete:</w:t>
      </w:r>
      <w:r w:rsidR="00241A00">
        <w:rPr>
          <w:color w:val="000000"/>
        </w:rPr>
        <w:t xml:space="preserve"> </w:t>
      </w:r>
      <w:r w:rsidR="0088765D">
        <w:t>&lt;</w:t>
      </w:r>
      <w:r w:rsidR="00ED7076" w:rsidRPr="00ED7076">
        <w:t>https://www.researchgate.net/publication/328826136_Activation_Functions_Comparison_of_trends_in_Practice_and_Research_for_Deep_Learning</w:t>
      </w:r>
      <w:r w:rsidR="00ED7076">
        <w:t>&gt;</w:t>
      </w:r>
    </w:p>
    <w:p w14:paraId="67E040AD" w14:textId="7710C26F" w:rsidR="00E75CC7" w:rsidRDefault="00E75CC7" w:rsidP="00241A00">
      <w:pPr>
        <w:pStyle w:val="Zakladny"/>
        <w:ind w:left="426" w:hanging="426"/>
        <w:rPr>
          <w:rStyle w:val="Hypertextovprepojenie"/>
          <w:color w:val="auto"/>
          <w:u w:val="none"/>
        </w:rPr>
      </w:pPr>
      <w:r w:rsidRPr="00E75CC7">
        <w:rPr>
          <w:rStyle w:val="Hypertextovprepojenie"/>
          <w:color w:val="auto"/>
          <w:u w:val="none"/>
        </w:rPr>
        <w:t>5.</w:t>
      </w:r>
      <w:r w:rsidRPr="00E75CC7">
        <w:t xml:space="preserve"> </w:t>
      </w:r>
      <w:r w:rsidR="00F30C03">
        <w:t xml:space="preserve">CIGÁNEK, J. -- OSUSKÝ, J. Structure optimization of artificial neural networks using pruning methods. In CIGÁNEK, J. -- KOZÁKOVÁ, A. </w:t>
      </w:r>
      <w:r w:rsidR="00F30C03">
        <w:rPr>
          <w:i/>
          <w:iCs/>
        </w:rPr>
        <w:t>2018 Cybernetics &amp; Informatics (K&amp;I).</w:t>
      </w:r>
      <w:r w:rsidR="00F30C03">
        <w:t xml:space="preserve"> Bratislava: Slovak Chemical Library, 2018, ISBN 978-1-5386-4420-1.</w:t>
      </w:r>
    </w:p>
    <w:p w14:paraId="03A953AB" w14:textId="385F099C" w:rsidR="00E75CC7" w:rsidRDefault="00E75CC7" w:rsidP="00241A00">
      <w:pPr>
        <w:pStyle w:val="Zakladny"/>
        <w:ind w:left="426" w:hanging="426"/>
        <w:rPr>
          <w:rStyle w:val="Hypertextovprepojenie"/>
          <w:color w:val="auto"/>
          <w:u w:val="none"/>
        </w:rPr>
      </w:pPr>
      <w:r>
        <w:rPr>
          <w:rStyle w:val="Hypertextovprepojenie"/>
          <w:color w:val="auto"/>
          <w:u w:val="none"/>
        </w:rPr>
        <w:t>6.</w:t>
      </w:r>
      <w:r w:rsidRPr="00E75CC7">
        <w:t xml:space="preserve"> </w:t>
      </w:r>
      <w:r w:rsidR="00717536">
        <w:t xml:space="preserve">CIGÁNEK, J. -- KOCÚR, M. Neuro-Fuzzy modeling of dynamic systems in energetics using pruning methods. In </w:t>
      </w:r>
      <w:r w:rsidR="00717536">
        <w:rPr>
          <w:i/>
          <w:iCs/>
        </w:rPr>
        <w:t>ACCS/PEIT 2017.</w:t>
      </w:r>
      <w:r w:rsidR="00717536">
        <w:t xml:space="preserve"> Piscataway: IEEE, 2017, s. 239--244.</w:t>
      </w:r>
    </w:p>
    <w:p w14:paraId="3BB1B682" w14:textId="7DA29854" w:rsidR="00E75CC7" w:rsidRDefault="00E75CC7" w:rsidP="00241A00">
      <w:pPr>
        <w:pStyle w:val="Zakladny"/>
        <w:ind w:left="426" w:hanging="426"/>
        <w:rPr>
          <w:rStyle w:val="Hypertextovprepojenie"/>
          <w:color w:val="auto"/>
          <w:u w:val="none"/>
        </w:rPr>
      </w:pPr>
      <w:r>
        <w:rPr>
          <w:rStyle w:val="Hypertextovprepojenie"/>
          <w:color w:val="auto"/>
          <w:u w:val="none"/>
        </w:rPr>
        <w:t>7.</w:t>
      </w:r>
      <w:r w:rsidR="00ED7076" w:rsidRPr="00ED7076">
        <w:t xml:space="preserve"> </w:t>
      </w:r>
      <w:r w:rsidR="00ED7076" w:rsidRPr="00ED7076">
        <w:rPr>
          <w:rStyle w:val="Hypertextovprepojenie"/>
          <w:color w:val="auto"/>
          <w:u w:val="none"/>
        </w:rPr>
        <w:t>Song Han and Jeff Pool and John Tran and William J. Dally</w:t>
      </w:r>
      <w:r w:rsidR="00ED7076">
        <w:rPr>
          <w:rStyle w:val="Hypertextovprepojenie"/>
          <w:color w:val="auto"/>
          <w:u w:val="none"/>
        </w:rPr>
        <w:t xml:space="preserve">. (2015). </w:t>
      </w:r>
      <w:r w:rsidR="00ED7076" w:rsidRPr="00ED7076">
        <w:rPr>
          <w:rStyle w:val="Hypertextovprepojenie"/>
          <w:color w:val="auto"/>
          <w:u w:val="none"/>
        </w:rPr>
        <w:t>Learning both Weights and Connections for Efficient Neural Networks</w:t>
      </w:r>
      <w:r w:rsidR="00ED7076">
        <w:rPr>
          <w:rStyle w:val="Hypertextovprepojenie"/>
          <w:color w:val="auto"/>
          <w:u w:val="none"/>
        </w:rPr>
        <w:t xml:space="preserve">. </w:t>
      </w:r>
      <w:r w:rsidR="00ED7076" w:rsidRPr="00D54F88">
        <w:rPr>
          <w:color w:val="000000"/>
        </w:rPr>
        <w:t>Dostupné na internete:</w:t>
      </w:r>
      <w:r w:rsidR="00241A00">
        <w:rPr>
          <w:color w:val="000000"/>
        </w:rPr>
        <w:t xml:space="preserve"> </w:t>
      </w:r>
      <w:r w:rsidR="00ED7076">
        <w:rPr>
          <w:rStyle w:val="Hypertextovprepojenie"/>
          <w:color w:val="auto"/>
          <w:u w:val="none"/>
        </w:rPr>
        <w:t>&lt;</w:t>
      </w:r>
      <w:r w:rsidR="009E08DA" w:rsidRPr="009E08DA">
        <w:rPr>
          <w:rStyle w:val="Hypertextovprepojenie"/>
          <w:color w:val="auto"/>
          <w:u w:val="none"/>
        </w:rPr>
        <w:t>https://arxiv.org/abs/1506.02626</w:t>
      </w:r>
      <w:r w:rsidR="00ED7076">
        <w:rPr>
          <w:rStyle w:val="Hypertextovprepojenie"/>
          <w:color w:val="auto"/>
          <w:u w:val="none"/>
        </w:rPr>
        <w:t>&gt;</w:t>
      </w:r>
    </w:p>
    <w:p w14:paraId="0F7BB38B" w14:textId="53438113" w:rsidR="00E75CC7" w:rsidRDefault="00E75CC7" w:rsidP="00241A00">
      <w:pPr>
        <w:pStyle w:val="Zakladny"/>
        <w:ind w:left="426" w:hanging="426"/>
        <w:rPr>
          <w:rStyle w:val="Hypertextovprepojenie"/>
          <w:color w:val="auto"/>
          <w:u w:val="none"/>
        </w:rPr>
      </w:pPr>
      <w:r>
        <w:rPr>
          <w:rStyle w:val="Hypertextovprepojenie"/>
          <w:color w:val="auto"/>
          <w:u w:val="none"/>
        </w:rPr>
        <w:t>8.</w:t>
      </w:r>
      <w:r w:rsidR="00ED7076" w:rsidRPr="00ED7076">
        <w:t xml:space="preserve"> </w:t>
      </w:r>
      <w:r w:rsidR="00ED7076" w:rsidRPr="00ED7076">
        <w:rPr>
          <w:rStyle w:val="Hypertextovprepojenie"/>
          <w:color w:val="auto"/>
          <w:u w:val="none"/>
        </w:rPr>
        <w:t xml:space="preserve">Pauly, Leo &amp; Peel, Harriet &amp; Luo, Shan &amp; Hogg, David &amp; Fuentes, Raul. (2017). Deeper Networks for Pavement Crack Detection. 10.22260/ISARC2017/0066. </w:t>
      </w:r>
      <w:r w:rsidR="00ED7076" w:rsidRPr="00D54F88">
        <w:rPr>
          <w:color w:val="000000"/>
        </w:rPr>
        <w:t>Dostupné na internete:</w:t>
      </w:r>
      <w:r w:rsidR="00241A00">
        <w:rPr>
          <w:color w:val="000000"/>
        </w:rPr>
        <w:t xml:space="preserve"> </w:t>
      </w:r>
      <w:r w:rsidR="00ED7076">
        <w:rPr>
          <w:rStyle w:val="Hypertextovprepojenie"/>
          <w:color w:val="auto"/>
          <w:u w:val="none"/>
        </w:rPr>
        <w:lastRenderedPageBreak/>
        <w:t>&lt;</w:t>
      </w:r>
      <w:r w:rsidR="002837FC" w:rsidRPr="002837FC">
        <w:rPr>
          <w:rStyle w:val="Hypertextovprepojenie"/>
          <w:color w:val="auto"/>
          <w:u w:val="none"/>
        </w:rPr>
        <w:t>https://www.researchgate.net/publication/319235847_Deeper_Networks_for_Pavement_Crack_Detection</w:t>
      </w:r>
      <w:r w:rsidR="00ED7076">
        <w:rPr>
          <w:rStyle w:val="Hypertextovprepojenie"/>
          <w:color w:val="auto"/>
          <w:u w:val="none"/>
        </w:rPr>
        <w:t>&gt;</w:t>
      </w:r>
    </w:p>
    <w:p w14:paraId="72D9E391" w14:textId="3AFECCC1" w:rsidR="00E75CC7" w:rsidRDefault="00E75CC7" w:rsidP="00241A00">
      <w:pPr>
        <w:pStyle w:val="Zakladny"/>
        <w:ind w:left="426" w:hanging="426"/>
        <w:rPr>
          <w:rStyle w:val="Hypertextovprepojenie"/>
          <w:color w:val="auto"/>
          <w:u w:val="none"/>
        </w:rPr>
      </w:pPr>
      <w:r>
        <w:rPr>
          <w:rStyle w:val="Hypertextovprepojenie"/>
          <w:color w:val="auto"/>
          <w:u w:val="none"/>
        </w:rPr>
        <w:t>9.</w:t>
      </w:r>
      <w:r w:rsidR="006E006F" w:rsidRPr="006E006F">
        <w:t xml:space="preserve"> </w:t>
      </w:r>
      <w:r w:rsidR="00ED7076">
        <w:t xml:space="preserve">Yamashita, R., Nishio, M., Do, R.K.G. </w:t>
      </w:r>
      <w:r w:rsidR="00ED7076">
        <w:rPr>
          <w:i/>
          <w:iCs/>
        </w:rPr>
        <w:t>et al.</w:t>
      </w:r>
      <w:r w:rsidR="00ED7076">
        <w:t xml:space="preserve"> Convolutional neural networks: an overview and application in radiology. </w:t>
      </w:r>
      <w:r w:rsidR="00ED7076">
        <w:rPr>
          <w:i/>
          <w:iCs/>
        </w:rPr>
        <w:t>Insights Imaging</w:t>
      </w:r>
      <w:r w:rsidR="00ED7076">
        <w:t xml:space="preserve"> </w:t>
      </w:r>
      <w:r w:rsidR="00ED7076">
        <w:rPr>
          <w:b/>
          <w:bCs/>
        </w:rPr>
        <w:t>9</w:t>
      </w:r>
      <w:r w:rsidR="00ED7076">
        <w:t xml:space="preserve">, 611–629 (2018). </w:t>
      </w:r>
      <w:r w:rsidR="00ED7076" w:rsidRPr="00D54F88">
        <w:rPr>
          <w:color w:val="000000"/>
        </w:rPr>
        <w:t>Dostupné na internete:</w:t>
      </w:r>
      <w:r w:rsidR="00241A00">
        <w:rPr>
          <w:color w:val="000000"/>
        </w:rPr>
        <w:t xml:space="preserve"> </w:t>
      </w:r>
      <w:r w:rsidR="00ED7076">
        <w:rPr>
          <w:color w:val="000000"/>
        </w:rPr>
        <w:t>&lt;</w:t>
      </w:r>
      <w:r w:rsidR="00ED7076">
        <w:t>https://doi.org/10.1007/s13244-018-0639-9&gt;</w:t>
      </w:r>
    </w:p>
    <w:p w14:paraId="75E5C215" w14:textId="4ECA84DF" w:rsidR="00E75CC7" w:rsidRDefault="00E75CC7" w:rsidP="00241A00">
      <w:pPr>
        <w:pStyle w:val="Zakladny"/>
        <w:ind w:left="426" w:hanging="426"/>
        <w:rPr>
          <w:rStyle w:val="Hypertextovprepojenie"/>
          <w:color w:val="auto"/>
          <w:u w:val="none"/>
        </w:rPr>
      </w:pPr>
      <w:r>
        <w:rPr>
          <w:rStyle w:val="Hypertextovprepojenie"/>
          <w:color w:val="auto"/>
          <w:u w:val="none"/>
        </w:rPr>
        <w:t>10.</w:t>
      </w:r>
      <w:r w:rsidR="00D10DA5" w:rsidRPr="00D10DA5">
        <w:t xml:space="preserve"> </w:t>
      </w:r>
      <w:r w:rsidR="00ED7076">
        <w:t xml:space="preserve">Y. LeCun, L. Bottou, Y. Bengio, and P. Haffner. "Gradient-based learning applied to document recognition." Proceedings of the IEEE, 86(11), 2278-2324, 1998. </w:t>
      </w:r>
      <w:r w:rsidR="00ED7076" w:rsidRPr="00D54F88">
        <w:rPr>
          <w:color w:val="000000"/>
        </w:rPr>
        <w:t>Dostupné na internete:</w:t>
      </w:r>
      <w:r w:rsidR="00241A00">
        <w:rPr>
          <w:color w:val="000000"/>
        </w:rPr>
        <w:t xml:space="preserve"> </w:t>
      </w:r>
      <w:r w:rsidR="00ED7076">
        <w:rPr>
          <w:color w:val="000000"/>
        </w:rPr>
        <w:t>&lt;</w:t>
      </w:r>
      <w:hyperlink r:id="rId74" w:history="1">
        <w:r w:rsidR="00ED7076" w:rsidRPr="005C7BDE">
          <w:rPr>
            <w:rStyle w:val="Hypertextovprepojenie"/>
          </w:rPr>
          <w:t>http://yann.lecun.com/exdb/mnist/</w:t>
        </w:r>
      </w:hyperlink>
      <w:r w:rsidR="00ED7076">
        <w:rPr>
          <w:rStyle w:val="Hypertextovprepojenie"/>
        </w:rPr>
        <w:t>&gt;</w:t>
      </w:r>
    </w:p>
    <w:p w14:paraId="12FEE659" w14:textId="3907CCA6" w:rsidR="00AB2B70" w:rsidRDefault="00AB2B70" w:rsidP="00241A00">
      <w:pPr>
        <w:pStyle w:val="Zakladny"/>
        <w:ind w:left="426" w:hanging="426"/>
      </w:pPr>
      <w:r>
        <w:rPr>
          <w:rStyle w:val="Hypertextovprepojenie"/>
          <w:color w:val="auto"/>
          <w:u w:val="none"/>
        </w:rPr>
        <w:t xml:space="preserve">11. </w:t>
      </w:r>
      <w:r w:rsidR="007524EC" w:rsidRPr="007524EC">
        <w:rPr>
          <w:rStyle w:val="Hypertextovprepojenie"/>
          <w:color w:val="auto"/>
          <w:u w:val="none"/>
        </w:rPr>
        <w:t>Huan Wang and Qiming Zhang and Yuehai Wang and Yu Lu and Haoji Hu</w:t>
      </w:r>
      <w:r w:rsidR="007524EC">
        <w:rPr>
          <w:rStyle w:val="Hypertextovprepojenie"/>
          <w:color w:val="auto"/>
          <w:u w:val="none"/>
        </w:rPr>
        <w:t xml:space="preserve">. (2019). </w:t>
      </w:r>
      <w:r w:rsidR="007524EC" w:rsidRPr="007524EC">
        <w:rPr>
          <w:rStyle w:val="Hypertextovprepojenie"/>
          <w:color w:val="auto"/>
          <w:u w:val="none"/>
        </w:rPr>
        <w:t>Structured Pruning for Efficient ConvNets via Incremental Regularization</w:t>
      </w:r>
      <w:r w:rsidR="007524EC">
        <w:rPr>
          <w:rStyle w:val="Hypertextovprepojenie"/>
          <w:color w:val="auto"/>
          <w:u w:val="none"/>
        </w:rPr>
        <w:t xml:space="preserve">. </w:t>
      </w:r>
      <w:r w:rsidR="007524EC" w:rsidRPr="00D54F88">
        <w:rPr>
          <w:color w:val="000000"/>
        </w:rPr>
        <w:t>Dostupné na internete:</w:t>
      </w:r>
      <w:r w:rsidR="00241A00">
        <w:rPr>
          <w:color w:val="000000"/>
        </w:rPr>
        <w:t xml:space="preserve"> </w:t>
      </w:r>
      <w:r w:rsidR="007524EC">
        <w:rPr>
          <w:color w:val="000000"/>
        </w:rPr>
        <w:t>&lt;</w:t>
      </w:r>
      <w:hyperlink r:id="rId75" w:history="1">
        <w:r w:rsidR="007524EC" w:rsidRPr="005C7BDE">
          <w:rPr>
            <w:rStyle w:val="Hypertextovprepojenie"/>
          </w:rPr>
          <w:t>https://arxiv.org/abs/1804.09461</w:t>
        </w:r>
      </w:hyperlink>
      <w:r w:rsidR="007524EC">
        <w:t>&gt;</w:t>
      </w:r>
    </w:p>
    <w:p w14:paraId="4CC2A414" w14:textId="4BB416EB" w:rsidR="007524EC" w:rsidRDefault="007524EC" w:rsidP="00241A00">
      <w:pPr>
        <w:pStyle w:val="Zakladny"/>
        <w:ind w:left="426" w:hanging="426"/>
      </w:pPr>
      <w:r>
        <w:t>12. PyTorch: An open-source deep learning framework.</w:t>
      </w:r>
      <w:r w:rsidRPr="007524EC">
        <w:rPr>
          <w:color w:val="000000"/>
        </w:rPr>
        <w:t xml:space="preserve"> </w:t>
      </w:r>
      <w:r w:rsidRPr="00D54F88">
        <w:rPr>
          <w:color w:val="000000"/>
        </w:rPr>
        <w:t>Dostupné na internete:</w:t>
      </w:r>
      <w:r w:rsidR="00241A00">
        <w:rPr>
          <w:color w:val="000000"/>
        </w:rPr>
        <w:t xml:space="preserve"> </w:t>
      </w:r>
      <w:r>
        <w:rPr>
          <w:color w:val="000000"/>
        </w:rPr>
        <w:t>&lt;</w:t>
      </w:r>
      <w:hyperlink r:id="rId76" w:history="1">
        <w:r w:rsidRPr="005C7BDE">
          <w:rPr>
            <w:rStyle w:val="Hypertextovprepojenie"/>
          </w:rPr>
          <w:t>https://pytorch.org/</w:t>
        </w:r>
      </w:hyperlink>
      <w:r>
        <w:t>&gt;</w:t>
      </w:r>
    </w:p>
    <w:p w14:paraId="28EA0444" w14:textId="6D32D699" w:rsidR="008308CF" w:rsidRDefault="008308CF" w:rsidP="00241A00">
      <w:pPr>
        <w:pStyle w:val="Zakladny"/>
        <w:ind w:left="426" w:hanging="426"/>
      </w:pPr>
      <w:r>
        <w:t xml:space="preserve">13. </w:t>
      </w:r>
      <w:r w:rsidRPr="008308CF">
        <w:t>Vadera, Sunil &amp; Ameen, Salem. (2022). Methods for Pruning Deep Neural Networks. IEEE Access. 10. 1-1. 10.1109/ACCESS.2022.3182659.</w:t>
      </w:r>
      <w:r>
        <w:t xml:space="preserve"> </w:t>
      </w:r>
      <w:r w:rsidRPr="00D54F88">
        <w:rPr>
          <w:color w:val="000000"/>
        </w:rPr>
        <w:t>Dostupné na internete:</w:t>
      </w:r>
      <w:r w:rsidR="00241A00">
        <w:rPr>
          <w:color w:val="000000"/>
        </w:rPr>
        <w:t xml:space="preserve"> </w:t>
      </w:r>
      <w:hyperlink r:id="rId77" w:history="1">
        <w:r w:rsidR="00674468" w:rsidRPr="00587525">
          <w:rPr>
            <w:rStyle w:val="Hypertextovprepojenie"/>
          </w:rPr>
          <w:t>https://www.researchgate.net/publication/361288529_Methods_for_Pruning_Deep_Neural_Networks</w:t>
        </w:r>
      </w:hyperlink>
    </w:p>
    <w:p w14:paraId="384FA41C" w14:textId="370F80A7" w:rsidR="00674468" w:rsidRDefault="00674468" w:rsidP="00241A00">
      <w:pPr>
        <w:pStyle w:val="Zakladny"/>
        <w:ind w:left="426" w:hanging="426"/>
        <w:rPr>
          <w:rStyle w:val="Hypertextovprepojenie"/>
          <w:color w:val="auto"/>
          <w:u w:val="none"/>
        </w:rPr>
      </w:pPr>
      <w:r>
        <w:t xml:space="preserve">14. </w:t>
      </w:r>
      <w:r w:rsidRPr="00674468">
        <w:t>Hammoudeh, Ahmad. (2018). A Concise Introduction to Reinforcement Learning. 10.13140/RG.2.2.31027.53285.</w:t>
      </w:r>
      <w:r>
        <w:t xml:space="preserve"> </w:t>
      </w:r>
      <w:r w:rsidRPr="00D54F88">
        <w:rPr>
          <w:color w:val="000000"/>
        </w:rPr>
        <w:t>Dostupné na internete:</w:t>
      </w:r>
      <w:r w:rsidR="00241A00">
        <w:rPr>
          <w:color w:val="000000"/>
        </w:rPr>
        <w:t xml:space="preserve"> </w:t>
      </w:r>
      <w:hyperlink r:id="rId78" w:history="1">
        <w:r w:rsidR="00F457E7" w:rsidRPr="00587525">
          <w:rPr>
            <w:rStyle w:val="Hypertextovprepojenie"/>
          </w:rPr>
          <w:t>https://www.researchgate.net/publication/323178749_A_Concise_Introduction_to_Reinforcement_Learning</w:t>
        </w:r>
      </w:hyperlink>
    </w:p>
    <w:p w14:paraId="37F2913E" w14:textId="4757A1C3" w:rsidR="00CD0CC0" w:rsidRPr="00241A00" w:rsidRDefault="00F457E7" w:rsidP="00241A00">
      <w:pPr>
        <w:pStyle w:val="Zakladny"/>
        <w:ind w:left="426" w:hanging="426"/>
        <w:rPr>
          <w:color w:val="000000"/>
        </w:rPr>
      </w:pPr>
      <w:r>
        <w:rPr>
          <w:rStyle w:val="Hypertextovprepojenie"/>
          <w:color w:val="auto"/>
          <w:u w:val="none"/>
        </w:rPr>
        <w:t xml:space="preserve">15. MathWorks: </w:t>
      </w:r>
      <w:r w:rsidRPr="00F457E7">
        <w:rPr>
          <w:rStyle w:val="Hypertextovprepojenie"/>
          <w:color w:val="auto"/>
          <w:u w:val="none"/>
        </w:rPr>
        <w:t>Reinforcement Learning</w:t>
      </w:r>
      <w:r>
        <w:rPr>
          <w:rStyle w:val="Hypertextovprepojenie"/>
          <w:color w:val="auto"/>
          <w:u w:val="none"/>
        </w:rPr>
        <w:t xml:space="preserve">. </w:t>
      </w:r>
      <w:r w:rsidRPr="00D54F88">
        <w:rPr>
          <w:color w:val="000000"/>
        </w:rPr>
        <w:t>Dostupné na internete:</w:t>
      </w:r>
      <w:r w:rsidR="00241A00">
        <w:rPr>
          <w:color w:val="000000"/>
        </w:rPr>
        <w:t xml:space="preserve"> </w:t>
      </w:r>
      <w:r w:rsidR="000C0A28">
        <w:rPr>
          <w:color w:val="000000"/>
        </w:rPr>
        <w:br/>
      </w:r>
      <w:r>
        <w:rPr>
          <w:color w:val="000000"/>
        </w:rPr>
        <w:t>&lt;</w:t>
      </w:r>
      <w:r w:rsidRPr="00F457E7">
        <w:t xml:space="preserve"> </w:t>
      </w:r>
      <w:r w:rsidRPr="00F457E7">
        <w:rPr>
          <w:color w:val="000000"/>
        </w:rPr>
        <w:t>https://www.mathworks.com/discovery/reinforcement-learning.html</w:t>
      </w:r>
      <w:r>
        <w:rPr>
          <w:color w:val="000000"/>
        </w:rPr>
        <w:t>&gt;</w:t>
      </w:r>
    </w:p>
    <w:p w14:paraId="524AFCB2" w14:textId="294904A8" w:rsidR="00241A00" w:rsidRPr="008C18DF" w:rsidRDefault="00241A00" w:rsidP="00241A00">
      <w:pPr>
        <w:pStyle w:val="Zakladny"/>
        <w:ind w:left="426" w:hanging="426"/>
        <w:sectPr w:rsidR="00241A00" w:rsidRPr="008C18DF" w:rsidSect="008C18DF">
          <w:footerReference w:type="default" r:id="rId79"/>
          <w:pgSz w:w="11906" w:h="16838" w:code="9"/>
          <w:pgMar w:top="1701" w:right="1418" w:bottom="1701" w:left="1701" w:header="709" w:footer="709" w:gutter="0"/>
          <w:pgNumType w:start="1"/>
          <w:cols w:space="708"/>
          <w:docGrid w:linePitch="360"/>
        </w:sectPr>
      </w:pPr>
      <w:r>
        <w:t xml:space="preserve">16. </w:t>
      </w:r>
      <w:r>
        <w:rPr>
          <w:rStyle w:val="ui-provider"/>
        </w:rPr>
        <w:t xml:space="preserve">Amidi, S., Amidi, A. „Deep learning“ 2019, Stanford. </w:t>
      </w:r>
      <w:r w:rsidRPr="00D54F88">
        <w:rPr>
          <w:color w:val="000000"/>
        </w:rPr>
        <w:t>Dostupné na internete:</w:t>
      </w:r>
      <w:r w:rsidR="0052161E">
        <w:rPr>
          <w:color w:val="000000"/>
        </w:rPr>
        <w:t xml:space="preserve"> </w:t>
      </w:r>
      <w:r>
        <w:rPr>
          <w:color w:val="000000"/>
        </w:rPr>
        <w:t>&lt;</w:t>
      </w:r>
      <w:hyperlink r:id="rId80" w:tgtFrame="_blank" w:tooltip="https://stanford.edu/~shervine/teaching/cs-230/" w:history="1">
        <w:r>
          <w:rPr>
            <w:rStyle w:val="Hypertextovprepojenie"/>
          </w:rPr>
          <w:t>https://stanford.edu/~shervine/teaching/cs-230/</w:t>
        </w:r>
      </w:hyperlink>
      <w:r>
        <w:rPr>
          <w:rStyle w:val="ui-provider"/>
        </w:rPr>
        <w:t>&gt; </w:t>
      </w:r>
    </w:p>
    <w:p w14:paraId="5C506C92" w14:textId="1782E396" w:rsidR="00A14FDD" w:rsidRDefault="00A14FDD" w:rsidP="000F6DD1">
      <w:pPr>
        <w:pStyle w:val="Zakladny"/>
        <w:ind w:firstLine="0"/>
      </w:pPr>
    </w:p>
    <w:sectPr w:rsidR="00A14FDD" w:rsidSect="00707103">
      <w:footerReference w:type="default" r:id="rId81"/>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BD082" w14:textId="77777777" w:rsidR="00361CF0" w:rsidRDefault="00361CF0" w:rsidP="00C546A9">
      <w:pPr>
        <w:spacing w:after="0" w:line="240" w:lineRule="auto"/>
      </w:pPr>
      <w:r>
        <w:separator/>
      </w:r>
    </w:p>
  </w:endnote>
  <w:endnote w:type="continuationSeparator" w:id="0">
    <w:p w14:paraId="36D62543" w14:textId="77777777" w:rsidR="00361CF0" w:rsidRDefault="00361CF0"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4D65B" w14:textId="665F61CD" w:rsidR="00924A77" w:rsidRPr="004B2C4C" w:rsidRDefault="00000000" w:rsidP="005B2B88">
    <w:pPr>
      <w:pStyle w:val="Zakladny"/>
      <w:rPr>
        <w:rStyle w:val="ObalChar"/>
      </w:rPr>
    </w:pPr>
    <w:r>
      <w:rPr>
        <w:lang w:eastAsia="sk-SK"/>
      </w:rPr>
      <w:pict w14:anchorId="7B8B347E">
        <v:shapetype id="_x0000_t202" coordsize="21600,21600" o:spt="202" path="m,l,21600r21600,l21600,xe">
          <v:stroke joinstyle="miter"/>
          <v:path gradientshapeok="t" o:connecttype="rect"/>
        </v:shapetype>
        <v:shape id="_x0000_s1026" type="#_x0000_t202" style="position:absolute;left:0;text-align:left;margin-left:74.65pt;margin-top:1.05pt;width:403.75pt;height:110.6pt;z-index:25165926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" stroked="f">
          <v:textbox style="mso-next-textbox:#_x0000_s1026;mso-fit-shape-to-text:t">
            <w:txbxContent>
              <w:sdt>
                <w:sdtPr>
                  <w:rPr>
                    <w:rStyle w:val="obal3Char"/>
                    <w:b/>
                  </w:rPr>
                  <w:id w:val="-850565313"/>
                </w:sdtPr>
                <w:sdtEndPr>
                  <w:rPr>
                    <w:rStyle w:val="Predvolenpsmoodseku"/>
                    <w:b w:val="0"/>
                  </w:rPr>
                </w:sdtEndPr>
                <w:sdtContent>
                  <w:p w14:paraId="766D235F" w14:textId="2AF8E299" w:rsidR="00924A77" w:rsidRPr="008C5F28" w:rsidRDefault="00CD200B" w:rsidP="005B0018">
                    <w:pPr>
                      <w:pStyle w:val="obal3"/>
                      <w:rPr>
                        <w:b w:val="0"/>
                      </w:rPr>
                    </w:pPr>
                    <w:r>
                      <w:rPr>
                        <w:rStyle w:val="obal3Char"/>
                        <w:b/>
                      </w:rPr>
                      <w:t>Viet Nguyen Hoang</w:t>
                    </w:r>
                  </w:p>
                </w:sdtContent>
              </w:sdt>
            </w:txbxContent>
          </v:textbox>
        </v:shape>
      </w:pict>
    </w:r>
    <w:sdt>
      <w:sdtPr>
        <w:id w:val="-519248352"/>
        <w:placeholder>
          <w:docPart w:val="42F549ADA12540AA86AC5928AAD10984"/>
        </w:placeholder>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1360E7">
          <w:rPr>
            <w:rStyle w:val="ObalChar"/>
          </w:rPr>
          <w:t>2023</w:t>
        </w:r>
        <w:r w:rsidR="00924A77"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FEE97" w14:textId="77777777" w:rsidR="00924A77" w:rsidRDefault="00924A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69769" w14:textId="03DC0FB3" w:rsidR="00924A77" w:rsidRPr="004B2C4C" w:rsidRDefault="00000000" w:rsidP="005B2B88">
    <w:pPr>
      <w:pStyle w:val="Zakladny"/>
      <w:rPr>
        <w:rStyle w:val="ObalChar"/>
      </w:rPr>
    </w:pPr>
    <w:r>
      <w:rPr>
        <w:lang w:eastAsia="sk-SK"/>
      </w:rPr>
      <w:pict w14:anchorId="2669B14C">
        <v:shapetype id="_x0000_t202" coordsize="21600,21600" o:spt="202" path="m,l,21600r21600,l21600,xe">
          <v:stroke joinstyle="miter"/>
          <v:path gradientshapeok="t" o:connecttype="rect"/>
        </v:shapetype>
        <v:shape id="_x0000_s1025" type="#_x0000_t202" style="position:absolute;left:0;text-align:left;margin-left:74.65pt;margin-top:1.05pt;width:403.75pt;height:110.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" stroked="f">
          <v:textbox style="mso-next-textbox:#_x0000_s1025;mso-fit-shape-to-text:t">
            <w:txbxContent>
              <w:sdt>
                <w:sdtPr>
                  <w:rPr>
                    <w:rStyle w:val="obal3Char"/>
                    <w:b/>
                  </w:rPr>
                  <w:id w:val="1763413388"/>
                </w:sdtPr>
                <w:sdtEndPr>
                  <w:rPr>
                    <w:rStyle w:val="Predvolenpsmoodseku"/>
                    <w:b w:val="0"/>
                  </w:rPr>
                </w:sdtEndPr>
                <w:sdtContent>
                  <w:p w14:paraId="2D9B0AF1" w14:textId="5A7CA5BB" w:rsidR="00CD200B" w:rsidRPr="00CD200B" w:rsidRDefault="00CD200B" w:rsidP="00CD200B">
                    <w:pPr>
                      <w:pStyle w:val="obal3"/>
                    </w:pPr>
                    <w:r>
                      <w:rPr>
                        <w:rStyle w:val="obal3Char"/>
                        <w:b/>
                      </w:rPr>
                      <w:t>Viet Nguyen Hoang</w:t>
                    </w:r>
                  </w:p>
                </w:sdtContent>
              </w:sdt>
            </w:txbxContent>
          </v:textbox>
        </v:shape>
      </w:pict>
    </w:r>
    <w:sdt>
      <w:sdtPr>
        <w:id w:val="-797601554"/>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1360E7">
          <w:rPr>
            <w:rStyle w:val="ObalChar"/>
          </w:rPr>
          <w:t>2023</w:t>
        </w:r>
        <w:r w:rsidR="00924A77"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FA3DE" w14:textId="77777777" w:rsidR="00924A77" w:rsidRDefault="00924A7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237A" w14:textId="77777777" w:rsidR="00924A77" w:rsidRDefault="00924A77">
    <w:pPr>
      <w:pStyle w:val="Pta"/>
    </w:pPr>
  </w:p>
  <w:p w14:paraId="5823E00D" w14:textId="77777777" w:rsidR="00924A77" w:rsidRPr="004B2C4C" w:rsidRDefault="00924A77" w:rsidP="005B2B88">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46256"/>
      <w:docPartObj>
        <w:docPartGallery w:val="Page Numbers (Bottom of Page)"/>
        <w:docPartUnique/>
      </w:docPartObj>
    </w:sdtPr>
    <w:sdtEndPr>
      <w:rPr>
        <w:noProof/>
      </w:rPr>
    </w:sdtEndPr>
    <w:sdtContent>
      <w:p w14:paraId="75326101" w14:textId="77777777" w:rsidR="00924A77" w:rsidRDefault="00000000">
        <w:pPr>
          <w:pStyle w:val="Pta"/>
          <w:jc w:val="center"/>
        </w:pPr>
        <w:r>
          <w:fldChar w:fldCharType="begin"/>
        </w:r>
        <w:r>
          <w:instrText xml:space="preserve"> PAGE   \* MERGEFORMAT </w:instrText>
        </w:r>
        <w:r>
          <w:fldChar w:fldCharType="separate"/>
        </w:r>
        <w:r w:rsidR="00CE7C16">
          <w:rPr>
            <w:noProof/>
          </w:rPr>
          <w:t>1</w:t>
        </w:r>
        <w:r>
          <w:rPr>
            <w:noProof/>
          </w:rPr>
          <w:fldChar w:fldCharType="end"/>
        </w:r>
      </w:p>
    </w:sdtContent>
  </w:sdt>
  <w:p w14:paraId="28C05422" w14:textId="77777777" w:rsidR="00924A77" w:rsidRPr="004B2C4C" w:rsidRDefault="00924A77" w:rsidP="005B2B88">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D711E" w14:textId="64A5B97A" w:rsidR="00924A77" w:rsidRDefault="00924A77" w:rsidP="00CD0CC0">
    <w:pPr>
      <w:pStyle w:val="Pta"/>
    </w:pPr>
  </w:p>
  <w:p w14:paraId="1319558E" w14:textId="77777777" w:rsidR="00924A77" w:rsidRPr="004B2C4C" w:rsidRDefault="00924A77" w:rsidP="005B2B88">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D3A2F" w14:textId="77777777" w:rsidR="00361CF0" w:rsidRDefault="00361CF0" w:rsidP="00C546A9">
      <w:pPr>
        <w:spacing w:after="0" w:line="240" w:lineRule="auto"/>
      </w:pPr>
      <w:r>
        <w:separator/>
      </w:r>
    </w:p>
  </w:footnote>
  <w:footnote w:type="continuationSeparator" w:id="0">
    <w:p w14:paraId="21A861F5" w14:textId="77777777" w:rsidR="00361CF0" w:rsidRDefault="00361CF0"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E277F" w14:textId="77777777" w:rsidR="00924A77" w:rsidRDefault="00924A7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6332" w14:textId="77777777" w:rsidR="00924A77" w:rsidRDefault="00924A7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FC84" w14:textId="77777777" w:rsidR="00924A77" w:rsidRDefault="00924A7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12CE"/>
    <w:multiLevelType w:val="hybridMultilevel"/>
    <w:tmpl w:val="2BD4D0BA"/>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 w15:restartNumberingAfterBreak="0">
    <w:nsid w:val="03D06B0C"/>
    <w:multiLevelType w:val="hybridMultilevel"/>
    <w:tmpl w:val="F63E71C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2" w15:restartNumberingAfterBreak="0">
    <w:nsid w:val="15FE5E90"/>
    <w:multiLevelType w:val="hybridMultilevel"/>
    <w:tmpl w:val="0C902F3A"/>
    <w:lvl w:ilvl="0" w:tplc="D8E2181C">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3A80702B"/>
    <w:multiLevelType w:val="multilevel"/>
    <w:tmpl w:val="A7BED25C"/>
    <w:lvl w:ilvl="0">
      <w:start w:val="1"/>
      <w:numFmt w:val="decimal"/>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6B616B"/>
    <w:multiLevelType w:val="multilevel"/>
    <w:tmpl w:val="15E0AA08"/>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color w:val="auto"/>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E8817BA"/>
    <w:multiLevelType w:val="hybridMultilevel"/>
    <w:tmpl w:val="0B0048A0"/>
    <w:lvl w:ilvl="0" w:tplc="68F85F78">
      <w:start w:val="1"/>
      <w:numFmt w:val="decimal"/>
      <w:lvlText w:val="%1"/>
      <w:lvlJc w:val="left"/>
      <w:pPr>
        <w:ind w:left="1065" w:hanging="705"/>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43541F0E"/>
    <w:multiLevelType w:val="hybridMultilevel"/>
    <w:tmpl w:val="ABD8FE9C"/>
    <w:lvl w:ilvl="0" w:tplc="4FB65970">
      <w:start w:val="1"/>
      <w:numFmt w:val="decimal"/>
      <w:lvlText w:val="%1"/>
      <w:lvlJc w:val="left"/>
      <w:pPr>
        <w:ind w:left="2133" w:hanging="1425"/>
      </w:pPr>
      <w:rPr>
        <w:rFonts w:hint="default"/>
        <w:color w:val="FF0000"/>
      </w:rPr>
    </w:lvl>
    <w:lvl w:ilvl="1" w:tplc="041B0019" w:tentative="1">
      <w:start w:val="1"/>
      <w:numFmt w:val="lowerLetter"/>
      <w:lvlText w:val="%2."/>
      <w:lvlJc w:val="left"/>
      <w:pPr>
        <w:ind w:left="1788" w:hanging="360"/>
      </w:pPr>
    </w:lvl>
    <w:lvl w:ilvl="2" w:tplc="041B001B" w:tentative="1">
      <w:start w:val="1"/>
      <w:numFmt w:val="lowerRoman"/>
      <w:lvlText w:val="%3."/>
      <w:lvlJc w:val="right"/>
      <w:pPr>
        <w:ind w:left="2508" w:hanging="180"/>
      </w:pPr>
    </w:lvl>
    <w:lvl w:ilvl="3" w:tplc="041B000F" w:tentative="1">
      <w:start w:val="1"/>
      <w:numFmt w:val="decimal"/>
      <w:lvlText w:val="%4."/>
      <w:lvlJc w:val="left"/>
      <w:pPr>
        <w:ind w:left="3228" w:hanging="360"/>
      </w:pPr>
    </w:lvl>
    <w:lvl w:ilvl="4" w:tplc="041B0019" w:tentative="1">
      <w:start w:val="1"/>
      <w:numFmt w:val="lowerLetter"/>
      <w:lvlText w:val="%5."/>
      <w:lvlJc w:val="left"/>
      <w:pPr>
        <w:ind w:left="3948" w:hanging="360"/>
      </w:pPr>
    </w:lvl>
    <w:lvl w:ilvl="5" w:tplc="041B001B" w:tentative="1">
      <w:start w:val="1"/>
      <w:numFmt w:val="lowerRoman"/>
      <w:lvlText w:val="%6."/>
      <w:lvlJc w:val="right"/>
      <w:pPr>
        <w:ind w:left="4668" w:hanging="180"/>
      </w:pPr>
    </w:lvl>
    <w:lvl w:ilvl="6" w:tplc="041B000F" w:tentative="1">
      <w:start w:val="1"/>
      <w:numFmt w:val="decimal"/>
      <w:lvlText w:val="%7."/>
      <w:lvlJc w:val="left"/>
      <w:pPr>
        <w:ind w:left="5388" w:hanging="360"/>
      </w:pPr>
    </w:lvl>
    <w:lvl w:ilvl="7" w:tplc="041B0019" w:tentative="1">
      <w:start w:val="1"/>
      <w:numFmt w:val="lowerLetter"/>
      <w:lvlText w:val="%8."/>
      <w:lvlJc w:val="left"/>
      <w:pPr>
        <w:ind w:left="6108" w:hanging="360"/>
      </w:pPr>
    </w:lvl>
    <w:lvl w:ilvl="8" w:tplc="041B001B" w:tentative="1">
      <w:start w:val="1"/>
      <w:numFmt w:val="lowerRoman"/>
      <w:lvlText w:val="%9."/>
      <w:lvlJc w:val="right"/>
      <w:pPr>
        <w:ind w:left="6828" w:hanging="180"/>
      </w:pPr>
    </w:lvl>
  </w:abstractNum>
  <w:abstractNum w:abstractNumId="7" w15:restartNumberingAfterBreak="0">
    <w:nsid w:val="47A42D9B"/>
    <w:multiLevelType w:val="multilevel"/>
    <w:tmpl w:val="5E08AD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80B06C8"/>
    <w:multiLevelType w:val="multilevel"/>
    <w:tmpl w:val="CCF0AE84"/>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98D6D67"/>
    <w:multiLevelType w:val="hybridMultilevel"/>
    <w:tmpl w:val="710437B4"/>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0" w15:restartNumberingAfterBreak="0">
    <w:nsid w:val="58B42D0A"/>
    <w:multiLevelType w:val="hybridMultilevel"/>
    <w:tmpl w:val="AFF01B24"/>
    <w:lvl w:ilvl="0" w:tplc="041B0001">
      <w:start w:val="1"/>
      <w:numFmt w:val="bullet"/>
      <w:lvlText w:val=""/>
      <w:lvlJc w:val="left"/>
      <w:pPr>
        <w:ind w:left="1174" w:hanging="360"/>
      </w:pPr>
      <w:rPr>
        <w:rFonts w:ascii="Symbol" w:hAnsi="Symbol" w:hint="default"/>
      </w:rPr>
    </w:lvl>
    <w:lvl w:ilvl="1" w:tplc="041B0003" w:tentative="1">
      <w:start w:val="1"/>
      <w:numFmt w:val="bullet"/>
      <w:lvlText w:val="o"/>
      <w:lvlJc w:val="left"/>
      <w:pPr>
        <w:ind w:left="1894" w:hanging="360"/>
      </w:pPr>
      <w:rPr>
        <w:rFonts w:ascii="Courier New" w:hAnsi="Courier New" w:cs="Courier New" w:hint="default"/>
      </w:rPr>
    </w:lvl>
    <w:lvl w:ilvl="2" w:tplc="041B0005" w:tentative="1">
      <w:start w:val="1"/>
      <w:numFmt w:val="bullet"/>
      <w:lvlText w:val=""/>
      <w:lvlJc w:val="left"/>
      <w:pPr>
        <w:ind w:left="2614" w:hanging="360"/>
      </w:pPr>
      <w:rPr>
        <w:rFonts w:ascii="Wingdings" w:hAnsi="Wingdings" w:hint="default"/>
      </w:rPr>
    </w:lvl>
    <w:lvl w:ilvl="3" w:tplc="041B0001" w:tentative="1">
      <w:start w:val="1"/>
      <w:numFmt w:val="bullet"/>
      <w:lvlText w:val=""/>
      <w:lvlJc w:val="left"/>
      <w:pPr>
        <w:ind w:left="3334" w:hanging="360"/>
      </w:pPr>
      <w:rPr>
        <w:rFonts w:ascii="Symbol" w:hAnsi="Symbol" w:hint="default"/>
      </w:rPr>
    </w:lvl>
    <w:lvl w:ilvl="4" w:tplc="041B0003" w:tentative="1">
      <w:start w:val="1"/>
      <w:numFmt w:val="bullet"/>
      <w:lvlText w:val="o"/>
      <w:lvlJc w:val="left"/>
      <w:pPr>
        <w:ind w:left="4054" w:hanging="360"/>
      </w:pPr>
      <w:rPr>
        <w:rFonts w:ascii="Courier New" w:hAnsi="Courier New" w:cs="Courier New" w:hint="default"/>
      </w:rPr>
    </w:lvl>
    <w:lvl w:ilvl="5" w:tplc="041B0005" w:tentative="1">
      <w:start w:val="1"/>
      <w:numFmt w:val="bullet"/>
      <w:lvlText w:val=""/>
      <w:lvlJc w:val="left"/>
      <w:pPr>
        <w:ind w:left="4774" w:hanging="360"/>
      </w:pPr>
      <w:rPr>
        <w:rFonts w:ascii="Wingdings" w:hAnsi="Wingdings" w:hint="default"/>
      </w:rPr>
    </w:lvl>
    <w:lvl w:ilvl="6" w:tplc="041B0001" w:tentative="1">
      <w:start w:val="1"/>
      <w:numFmt w:val="bullet"/>
      <w:lvlText w:val=""/>
      <w:lvlJc w:val="left"/>
      <w:pPr>
        <w:ind w:left="5494" w:hanging="360"/>
      </w:pPr>
      <w:rPr>
        <w:rFonts w:ascii="Symbol" w:hAnsi="Symbol" w:hint="default"/>
      </w:rPr>
    </w:lvl>
    <w:lvl w:ilvl="7" w:tplc="041B0003" w:tentative="1">
      <w:start w:val="1"/>
      <w:numFmt w:val="bullet"/>
      <w:lvlText w:val="o"/>
      <w:lvlJc w:val="left"/>
      <w:pPr>
        <w:ind w:left="6214" w:hanging="360"/>
      </w:pPr>
      <w:rPr>
        <w:rFonts w:ascii="Courier New" w:hAnsi="Courier New" w:cs="Courier New" w:hint="default"/>
      </w:rPr>
    </w:lvl>
    <w:lvl w:ilvl="8" w:tplc="041B0005" w:tentative="1">
      <w:start w:val="1"/>
      <w:numFmt w:val="bullet"/>
      <w:lvlText w:val=""/>
      <w:lvlJc w:val="left"/>
      <w:pPr>
        <w:ind w:left="6934" w:hanging="360"/>
      </w:pPr>
      <w:rPr>
        <w:rFonts w:ascii="Wingdings" w:hAnsi="Wingdings" w:hint="default"/>
      </w:rPr>
    </w:lvl>
  </w:abstractNum>
  <w:abstractNum w:abstractNumId="11"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723065657">
    <w:abstractNumId w:val="6"/>
  </w:num>
  <w:num w:numId="2" w16cid:durableId="1172258027">
    <w:abstractNumId w:val="2"/>
  </w:num>
  <w:num w:numId="3" w16cid:durableId="679428950">
    <w:abstractNumId w:val="11"/>
  </w:num>
  <w:num w:numId="4" w16cid:durableId="661813292">
    <w:abstractNumId w:val="5"/>
  </w:num>
  <w:num w:numId="5" w16cid:durableId="175847894">
    <w:abstractNumId w:val="3"/>
  </w:num>
  <w:num w:numId="6" w16cid:durableId="56101102">
    <w:abstractNumId w:val="8"/>
  </w:num>
  <w:num w:numId="7" w16cid:durableId="554585949">
    <w:abstractNumId w:val="7"/>
  </w:num>
  <w:num w:numId="8" w16cid:durableId="375012837">
    <w:abstractNumId w:val="3"/>
  </w:num>
  <w:num w:numId="9" w16cid:durableId="18141045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20495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957962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87421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20027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14367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98653702">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645452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944056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75621307">
    <w:abstractNumId w:val="8"/>
  </w:num>
  <w:num w:numId="19" w16cid:durableId="147690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7388990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36749082">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645723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71684085">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673930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66958690">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0736337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92951789">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28132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583123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964220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36048991">
    <w:abstractNumId w:val="4"/>
  </w:num>
  <w:num w:numId="32" w16cid:durableId="10194298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39953159">
    <w:abstractNumId w:val="0"/>
  </w:num>
  <w:num w:numId="34" w16cid:durableId="1650793042">
    <w:abstractNumId w:val="1"/>
  </w:num>
  <w:num w:numId="35" w16cid:durableId="1771192819">
    <w:abstractNumId w:val="9"/>
  </w:num>
  <w:num w:numId="36" w16cid:durableId="11212671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10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EE2740"/>
    <w:rsid w:val="00003C16"/>
    <w:rsid w:val="00007A18"/>
    <w:rsid w:val="0001239F"/>
    <w:rsid w:val="00021C95"/>
    <w:rsid w:val="00022819"/>
    <w:rsid w:val="000246E2"/>
    <w:rsid w:val="00041A72"/>
    <w:rsid w:val="00043DB1"/>
    <w:rsid w:val="0006179A"/>
    <w:rsid w:val="000819F9"/>
    <w:rsid w:val="000823C3"/>
    <w:rsid w:val="000830F5"/>
    <w:rsid w:val="00087E91"/>
    <w:rsid w:val="0009474B"/>
    <w:rsid w:val="000A10DD"/>
    <w:rsid w:val="000A1115"/>
    <w:rsid w:val="000A4698"/>
    <w:rsid w:val="000A5AE8"/>
    <w:rsid w:val="000B31CF"/>
    <w:rsid w:val="000B75D8"/>
    <w:rsid w:val="000C0A28"/>
    <w:rsid w:val="000C5093"/>
    <w:rsid w:val="000C5E09"/>
    <w:rsid w:val="000C70AA"/>
    <w:rsid w:val="000D5503"/>
    <w:rsid w:val="000D686B"/>
    <w:rsid w:val="000F25E6"/>
    <w:rsid w:val="000F2AA3"/>
    <w:rsid w:val="000F36E0"/>
    <w:rsid w:val="000F576D"/>
    <w:rsid w:val="000F6DD1"/>
    <w:rsid w:val="00110C7E"/>
    <w:rsid w:val="00111D48"/>
    <w:rsid w:val="00120F59"/>
    <w:rsid w:val="0012247C"/>
    <w:rsid w:val="00131E05"/>
    <w:rsid w:val="001360E7"/>
    <w:rsid w:val="0014279A"/>
    <w:rsid w:val="00142DFF"/>
    <w:rsid w:val="001517CE"/>
    <w:rsid w:val="00161916"/>
    <w:rsid w:val="00163B62"/>
    <w:rsid w:val="00164417"/>
    <w:rsid w:val="001914B6"/>
    <w:rsid w:val="001A3DF7"/>
    <w:rsid w:val="001C4183"/>
    <w:rsid w:val="001C4D5A"/>
    <w:rsid w:val="001D04CA"/>
    <w:rsid w:val="001D6977"/>
    <w:rsid w:val="001E5153"/>
    <w:rsid w:val="00205F77"/>
    <w:rsid w:val="00212E7A"/>
    <w:rsid w:val="002202A5"/>
    <w:rsid w:val="002242BD"/>
    <w:rsid w:val="00236798"/>
    <w:rsid w:val="00241A00"/>
    <w:rsid w:val="00243E44"/>
    <w:rsid w:val="002452C9"/>
    <w:rsid w:val="0025519D"/>
    <w:rsid w:val="00256704"/>
    <w:rsid w:val="0027765A"/>
    <w:rsid w:val="00281BAA"/>
    <w:rsid w:val="00281D86"/>
    <w:rsid w:val="00281E21"/>
    <w:rsid w:val="002837FC"/>
    <w:rsid w:val="0029285B"/>
    <w:rsid w:val="002A0925"/>
    <w:rsid w:val="002A0D9A"/>
    <w:rsid w:val="002B01BC"/>
    <w:rsid w:val="002B2EB9"/>
    <w:rsid w:val="002B3748"/>
    <w:rsid w:val="002B4548"/>
    <w:rsid w:val="002C0381"/>
    <w:rsid w:val="002C1E58"/>
    <w:rsid w:val="002D0EBD"/>
    <w:rsid w:val="002D1CAF"/>
    <w:rsid w:val="002E2704"/>
    <w:rsid w:val="002E4D4A"/>
    <w:rsid w:val="002F1B51"/>
    <w:rsid w:val="003013B8"/>
    <w:rsid w:val="003013EB"/>
    <w:rsid w:val="003057A8"/>
    <w:rsid w:val="0030586C"/>
    <w:rsid w:val="00306BA8"/>
    <w:rsid w:val="00310743"/>
    <w:rsid w:val="00314F50"/>
    <w:rsid w:val="00315482"/>
    <w:rsid w:val="003162E8"/>
    <w:rsid w:val="00322D86"/>
    <w:rsid w:val="00330827"/>
    <w:rsid w:val="003341B9"/>
    <w:rsid w:val="003361AE"/>
    <w:rsid w:val="00336296"/>
    <w:rsid w:val="003415AA"/>
    <w:rsid w:val="00343281"/>
    <w:rsid w:val="00344153"/>
    <w:rsid w:val="003445E5"/>
    <w:rsid w:val="00361CF0"/>
    <w:rsid w:val="00362EC5"/>
    <w:rsid w:val="003726CF"/>
    <w:rsid w:val="00373F25"/>
    <w:rsid w:val="00377ACB"/>
    <w:rsid w:val="00380099"/>
    <w:rsid w:val="00380CAF"/>
    <w:rsid w:val="00387CAD"/>
    <w:rsid w:val="00397B8A"/>
    <w:rsid w:val="003A000F"/>
    <w:rsid w:val="003B6D95"/>
    <w:rsid w:val="003B7253"/>
    <w:rsid w:val="003C0F4E"/>
    <w:rsid w:val="003D3305"/>
    <w:rsid w:val="003E4522"/>
    <w:rsid w:val="003F1B43"/>
    <w:rsid w:val="00405D73"/>
    <w:rsid w:val="004069B7"/>
    <w:rsid w:val="00416686"/>
    <w:rsid w:val="00420B27"/>
    <w:rsid w:val="00421605"/>
    <w:rsid w:val="00422261"/>
    <w:rsid w:val="00424ECC"/>
    <w:rsid w:val="00425D31"/>
    <w:rsid w:val="004336C7"/>
    <w:rsid w:val="00446EE3"/>
    <w:rsid w:val="004555D7"/>
    <w:rsid w:val="004876B9"/>
    <w:rsid w:val="00494501"/>
    <w:rsid w:val="004B1471"/>
    <w:rsid w:val="004B190E"/>
    <w:rsid w:val="004B2C4C"/>
    <w:rsid w:val="004B7B02"/>
    <w:rsid w:val="004C03F9"/>
    <w:rsid w:val="004C23FF"/>
    <w:rsid w:val="004C4AE7"/>
    <w:rsid w:val="004C6F30"/>
    <w:rsid w:val="004D1647"/>
    <w:rsid w:val="004D2225"/>
    <w:rsid w:val="004D3897"/>
    <w:rsid w:val="004D4989"/>
    <w:rsid w:val="004E04C3"/>
    <w:rsid w:val="004E0630"/>
    <w:rsid w:val="004F1755"/>
    <w:rsid w:val="004F2C12"/>
    <w:rsid w:val="005070AC"/>
    <w:rsid w:val="0052161E"/>
    <w:rsid w:val="0052552E"/>
    <w:rsid w:val="00525F36"/>
    <w:rsid w:val="00532B17"/>
    <w:rsid w:val="00533008"/>
    <w:rsid w:val="00533924"/>
    <w:rsid w:val="00536E40"/>
    <w:rsid w:val="00553904"/>
    <w:rsid w:val="005726D0"/>
    <w:rsid w:val="00577A13"/>
    <w:rsid w:val="0059331F"/>
    <w:rsid w:val="00594AA1"/>
    <w:rsid w:val="00595348"/>
    <w:rsid w:val="00596A28"/>
    <w:rsid w:val="005A315A"/>
    <w:rsid w:val="005A78C6"/>
    <w:rsid w:val="005B0018"/>
    <w:rsid w:val="005B2B88"/>
    <w:rsid w:val="005B4CE1"/>
    <w:rsid w:val="005B5FED"/>
    <w:rsid w:val="005B60AC"/>
    <w:rsid w:val="005C71D5"/>
    <w:rsid w:val="005D179C"/>
    <w:rsid w:val="00603703"/>
    <w:rsid w:val="00610010"/>
    <w:rsid w:val="006103D3"/>
    <w:rsid w:val="00616A85"/>
    <w:rsid w:val="0061717F"/>
    <w:rsid w:val="00631604"/>
    <w:rsid w:val="00642CC1"/>
    <w:rsid w:val="00645CF1"/>
    <w:rsid w:val="00650429"/>
    <w:rsid w:val="0065459A"/>
    <w:rsid w:val="00660007"/>
    <w:rsid w:val="006609E5"/>
    <w:rsid w:val="00661BB1"/>
    <w:rsid w:val="00674468"/>
    <w:rsid w:val="00675DBB"/>
    <w:rsid w:val="00676CB4"/>
    <w:rsid w:val="006849D6"/>
    <w:rsid w:val="00685E14"/>
    <w:rsid w:val="00686237"/>
    <w:rsid w:val="00690DF7"/>
    <w:rsid w:val="006971F4"/>
    <w:rsid w:val="006C19B6"/>
    <w:rsid w:val="006D054D"/>
    <w:rsid w:val="006E006F"/>
    <w:rsid w:val="006E15E5"/>
    <w:rsid w:val="006E7ACB"/>
    <w:rsid w:val="006F009C"/>
    <w:rsid w:val="006F44DC"/>
    <w:rsid w:val="006F77FF"/>
    <w:rsid w:val="006F7D85"/>
    <w:rsid w:val="00707103"/>
    <w:rsid w:val="00710C1B"/>
    <w:rsid w:val="00713E60"/>
    <w:rsid w:val="0071578F"/>
    <w:rsid w:val="00717536"/>
    <w:rsid w:val="0072687F"/>
    <w:rsid w:val="007359E3"/>
    <w:rsid w:val="007524EC"/>
    <w:rsid w:val="00754796"/>
    <w:rsid w:val="00764A84"/>
    <w:rsid w:val="00765ECA"/>
    <w:rsid w:val="007827EE"/>
    <w:rsid w:val="00791022"/>
    <w:rsid w:val="0079201B"/>
    <w:rsid w:val="007938A0"/>
    <w:rsid w:val="00793967"/>
    <w:rsid w:val="00794181"/>
    <w:rsid w:val="007A6173"/>
    <w:rsid w:val="007A6FF7"/>
    <w:rsid w:val="007B493D"/>
    <w:rsid w:val="007C03F9"/>
    <w:rsid w:val="007C66A2"/>
    <w:rsid w:val="007C687A"/>
    <w:rsid w:val="007E432B"/>
    <w:rsid w:val="007F2902"/>
    <w:rsid w:val="007F5A8F"/>
    <w:rsid w:val="007F6DA9"/>
    <w:rsid w:val="007F6FEA"/>
    <w:rsid w:val="00803E9E"/>
    <w:rsid w:val="00812459"/>
    <w:rsid w:val="00812CCD"/>
    <w:rsid w:val="00815E89"/>
    <w:rsid w:val="00821FCF"/>
    <w:rsid w:val="008308CF"/>
    <w:rsid w:val="008339C4"/>
    <w:rsid w:val="00834921"/>
    <w:rsid w:val="0083753E"/>
    <w:rsid w:val="0084294C"/>
    <w:rsid w:val="008444F4"/>
    <w:rsid w:val="0085131E"/>
    <w:rsid w:val="008518DB"/>
    <w:rsid w:val="00852297"/>
    <w:rsid w:val="00853962"/>
    <w:rsid w:val="0085760E"/>
    <w:rsid w:val="008645E1"/>
    <w:rsid w:val="00872919"/>
    <w:rsid w:val="00882FEA"/>
    <w:rsid w:val="0088765D"/>
    <w:rsid w:val="00895C85"/>
    <w:rsid w:val="008A1959"/>
    <w:rsid w:val="008B6AF7"/>
    <w:rsid w:val="008C18DF"/>
    <w:rsid w:val="008C5F28"/>
    <w:rsid w:val="008D40DA"/>
    <w:rsid w:val="008D44C1"/>
    <w:rsid w:val="008D522A"/>
    <w:rsid w:val="008E34D8"/>
    <w:rsid w:val="008E3A66"/>
    <w:rsid w:val="00900EA2"/>
    <w:rsid w:val="00901CFE"/>
    <w:rsid w:val="009027C1"/>
    <w:rsid w:val="00911606"/>
    <w:rsid w:val="00917980"/>
    <w:rsid w:val="00923246"/>
    <w:rsid w:val="00924A77"/>
    <w:rsid w:val="009263B3"/>
    <w:rsid w:val="00927A6F"/>
    <w:rsid w:val="00930181"/>
    <w:rsid w:val="0093475A"/>
    <w:rsid w:val="00950D1A"/>
    <w:rsid w:val="00953762"/>
    <w:rsid w:val="00961C38"/>
    <w:rsid w:val="009630A9"/>
    <w:rsid w:val="009700BD"/>
    <w:rsid w:val="00976E12"/>
    <w:rsid w:val="00982418"/>
    <w:rsid w:val="00985024"/>
    <w:rsid w:val="00986386"/>
    <w:rsid w:val="009A11A4"/>
    <w:rsid w:val="009A37FF"/>
    <w:rsid w:val="009B5BDC"/>
    <w:rsid w:val="009C35CB"/>
    <w:rsid w:val="009C624F"/>
    <w:rsid w:val="009D696F"/>
    <w:rsid w:val="009E08DA"/>
    <w:rsid w:val="009E1882"/>
    <w:rsid w:val="009E1CE1"/>
    <w:rsid w:val="009F3132"/>
    <w:rsid w:val="009F31C7"/>
    <w:rsid w:val="00A00E25"/>
    <w:rsid w:val="00A06E56"/>
    <w:rsid w:val="00A14FDD"/>
    <w:rsid w:val="00A215B0"/>
    <w:rsid w:val="00A21D34"/>
    <w:rsid w:val="00A30A2A"/>
    <w:rsid w:val="00A335C4"/>
    <w:rsid w:val="00A33C93"/>
    <w:rsid w:val="00A41BAE"/>
    <w:rsid w:val="00A45D83"/>
    <w:rsid w:val="00A479FC"/>
    <w:rsid w:val="00A53574"/>
    <w:rsid w:val="00A555DC"/>
    <w:rsid w:val="00A6591F"/>
    <w:rsid w:val="00A72ABA"/>
    <w:rsid w:val="00A759BA"/>
    <w:rsid w:val="00A860C0"/>
    <w:rsid w:val="00A86466"/>
    <w:rsid w:val="00A913CC"/>
    <w:rsid w:val="00AA552D"/>
    <w:rsid w:val="00AA758C"/>
    <w:rsid w:val="00AA775B"/>
    <w:rsid w:val="00AA7997"/>
    <w:rsid w:val="00AB2B70"/>
    <w:rsid w:val="00AB3AFF"/>
    <w:rsid w:val="00AB7DED"/>
    <w:rsid w:val="00AB7E9A"/>
    <w:rsid w:val="00AC03D1"/>
    <w:rsid w:val="00AC4C7B"/>
    <w:rsid w:val="00AC57CE"/>
    <w:rsid w:val="00AD3CFD"/>
    <w:rsid w:val="00AE219E"/>
    <w:rsid w:val="00AF1922"/>
    <w:rsid w:val="00AF3921"/>
    <w:rsid w:val="00B01EAE"/>
    <w:rsid w:val="00B03FFC"/>
    <w:rsid w:val="00B051AE"/>
    <w:rsid w:val="00B0710D"/>
    <w:rsid w:val="00B15373"/>
    <w:rsid w:val="00B24C4C"/>
    <w:rsid w:val="00B35510"/>
    <w:rsid w:val="00B40CBA"/>
    <w:rsid w:val="00B4442A"/>
    <w:rsid w:val="00B47C51"/>
    <w:rsid w:val="00B538CD"/>
    <w:rsid w:val="00B562A5"/>
    <w:rsid w:val="00B56A60"/>
    <w:rsid w:val="00B662F2"/>
    <w:rsid w:val="00B825EA"/>
    <w:rsid w:val="00B93674"/>
    <w:rsid w:val="00B944BA"/>
    <w:rsid w:val="00B973EB"/>
    <w:rsid w:val="00BA4C70"/>
    <w:rsid w:val="00BB1046"/>
    <w:rsid w:val="00BB373C"/>
    <w:rsid w:val="00BE1738"/>
    <w:rsid w:val="00BE1A77"/>
    <w:rsid w:val="00BE3012"/>
    <w:rsid w:val="00BF15D2"/>
    <w:rsid w:val="00C10BB7"/>
    <w:rsid w:val="00C1146C"/>
    <w:rsid w:val="00C33C95"/>
    <w:rsid w:val="00C546A9"/>
    <w:rsid w:val="00C657E3"/>
    <w:rsid w:val="00C77782"/>
    <w:rsid w:val="00C87A2B"/>
    <w:rsid w:val="00C87FEB"/>
    <w:rsid w:val="00C93F19"/>
    <w:rsid w:val="00C94092"/>
    <w:rsid w:val="00CA3E00"/>
    <w:rsid w:val="00CB21BF"/>
    <w:rsid w:val="00CC304A"/>
    <w:rsid w:val="00CC6679"/>
    <w:rsid w:val="00CD0CC0"/>
    <w:rsid w:val="00CD200B"/>
    <w:rsid w:val="00CE7C16"/>
    <w:rsid w:val="00CF57EE"/>
    <w:rsid w:val="00D004AE"/>
    <w:rsid w:val="00D066A6"/>
    <w:rsid w:val="00D10758"/>
    <w:rsid w:val="00D10DA5"/>
    <w:rsid w:val="00D1653F"/>
    <w:rsid w:val="00D22B83"/>
    <w:rsid w:val="00D25540"/>
    <w:rsid w:val="00D423D1"/>
    <w:rsid w:val="00D43064"/>
    <w:rsid w:val="00D430DD"/>
    <w:rsid w:val="00D45830"/>
    <w:rsid w:val="00D52763"/>
    <w:rsid w:val="00D54DAA"/>
    <w:rsid w:val="00D65239"/>
    <w:rsid w:val="00D75269"/>
    <w:rsid w:val="00D769C5"/>
    <w:rsid w:val="00D77376"/>
    <w:rsid w:val="00D82FCC"/>
    <w:rsid w:val="00D84B9B"/>
    <w:rsid w:val="00D87248"/>
    <w:rsid w:val="00D874A4"/>
    <w:rsid w:val="00D95DC0"/>
    <w:rsid w:val="00D96834"/>
    <w:rsid w:val="00DA0487"/>
    <w:rsid w:val="00DA502B"/>
    <w:rsid w:val="00DB41CC"/>
    <w:rsid w:val="00DC0093"/>
    <w:rsid w:val="00DC7D7F"/>
    <w:rsid w:val="00DD18E5"/>
    <w:rsid w:val="00DE01BA"/>
    <w:rsid w:val="00DF7E33"/>
    <w:rsid w:val="00E00549"/>
    <w:rsid w:val="00E02A43"/>
    <w:rsid w:val="00E078EB"/>
    <w:rsid w:val="00E07D61"/>
    <w:rsid w:val="00E13F23"/>
    <w:rsid w:val="00E21D87"/>
    <w:rsid w:val="00E2414F"/>
    <w:rsid w:val="00E24C9F"/>
    <w:rsid w:val="00E25494"/>
    <w:rsid w:val="00E3098A"/>
    <w:rsid w:val="00E35579"/>
    <w:rsid w:val="00E44378"/>
    <w:rsid w:val="00E52464"/>
    <w:rsid w:val="00E56369"/>
    <w:rsid w:val="00E62234"/>
    <w:rsid w:val="00E634E4"/>
    <w:rsid w:val="00E66E98"/>
    <w:rsid w:val="00E70A5A"/>
    <w:rsid w:val="00E75CC7"/>
    <w:rsid w:val="00E77B21"/>
    <w:rsid w:val="00E83AC5"/>
    <w:rsid w:val="00E93554"/>
    <w:rsid w:val="00E97D45"/>
    <w:rsid w:val="00EA2DB7"/>
    <w:rsid w:val="00EC31F6"/>
    <w:rsid w:val="00ED5A70"/>
    <w:rsid w:val="00ED7076"/>
    <w:rsid w:val="00EE2740"/>
    <w:rsid w:val="00EE2A0D"/>
    <w:rsid w:val="00EE7962"/>
    <w:rsid w:val="00EF4EC1"/>
    <w:rsid w:val="00EF64CE"/>
    <w:rsid w:val="00F03B37"/>
    <w:rsid w:val="00F04EC8"/>
    <w:rsid w:val="00F25144"/>
    <w:rsid w:val="00F30C03"/>
    <w:rsid w:val="00F362F1"/>
    <w:rsid w:val="00F457E7"/>
    <w:rsid w:val="00F46963"/>
    <w:rsid w:val="00F519EE"/>
    <w:rsid w:val="00F5748D"/>
    <w:rsid w:val="00F613E0"/>
    <w:rsid w:val="00F640EF"/>
    <w:rsid w:val="00F7112F"/>
    <w:rsid w:val="00F80BC7"/>
    <w:rsid w:val="00F835FB"/>
    <w:rsid w:val="00F9047D"/>
    <w:rsid w:val="00FA2536"/>
    <w:rsid w:val="00FB1165"/>
    <w:rsid w:val="00FB49DC"/>
    <w:rsid w:val="00FC08A8"/>
    <w:rsid w:val="00FD7BA9"/>
    <w:rsid w:val="00FE5A1F"/>
    <w:rsid w:val="00FE6426"/>
    <w:rsid w:val="00FE7D4C"/>
    <w:rsid w:val="00FF3E9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2"/>
    </o:shapelayout>
  </w:shapeDefaults>
  <w:decimalSymbol w:val=","/>
  <w:listSeparator w:val=";"/>
  <w14:docId w14:val="07982E80"/>
  <w15:docId w15:val="{C5E5814E-EC58-4E1B-AA9E-5A95B3A91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rsid w:val="00D004AE"/>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5B2B88"/>
    <w:pPr>
      <w:spacing w:after="0" w:line="360" w:lineRule="auto"/>
      <w:ind w:firstLine="454"/>
      <w:jc w:val="both"/>
    </w:pPr>
    <w:rPr>
      <w:rFonts w:ascii="Times New Roman" w:hAnsi="Times New Roman" w:cs="Times New Roman"/>
      <w:noProof/>
      <w:sz w:val="24"/>
      <w:szCs w:val="32"/>
    </w:rPr>
  </w:style>
  <w:style w:type="paragraph" w:customStyle="1" w:styleId="Nadpis1rovne">
    <w:name w:val="Nadpis 1.úrovne"/>
    <w:next w:val="Zakladny"/>
    <w:link w:val="Nadpis1rovneChar"/>
    <w:autoRedefine/>
    <w:qFormat/>
    <w:rsid w:val="006849D6"/>
    <w:pPr>
      <w:keepNext/>
      <w:keepLines/>
      <w:pageBreakBefore/>
      <w:numPr>
        <w:numId w:val="31"/>
      </w:numPr>
      <w:spacing w:after="320" w:line="240" w:lineRule="auto"/>
    </w:pPr>
    <w:rPr>
      <w:rFonts w:ascii="Times New Roman" w:hAnsi="Times New Roman" w:cs="Times New Roman"/>
      <w:b/>
      <w:sz w:val="44"/>
      <w:szCs w:val="32"/>
    </w:rPr>
  </w:style>
  <w:style w:type="character" w:customStyle="1" w:styleId="ZakladnyChar">
    <w:name w:val="Zakladny Char"/>
    <w:basedOn w:val="Predvolenpsmoodseku"/>
    <w:link w:val="Zakladny"/>
    <w:rsid w:val="005B2B88"/>
    <w:rPr>
      <w:rFonts w:ascii="Times New Roman" w:hAnsi="Times New Roman" w:cs="Times New Roman"/>
      <w:noProof/>
      <w:sz w:val="24"/>
      <w:szCs w:val="32"/>
    </w:rPr>
  </w:style>
  <w:style w:type="paragraph" w:customStyle="1" w:styleId="Nadpis2urovne">
    <w:name w:val="Nadpis 2.urovne"/>
    <w:next w:val="Zakladny"/>
    <w:link w:val="Nadpis2urovneChar"/>
    <w:autoRedefine/>
    <w:qFormat/>
    <w:rsid w:val="00E3098A"/>
    <w:pPr>
      <w:keepNext/>
      <w:keepLines/>
      <w:numPr>
        <w:ilvl w:val="1"/>
        <w:numId w:val="31"/>
      </w:numPr>
      <w:spacing w:before="320" w:after="280" w:line="240" w:lineRule="auto"/>
    </w:pPr>
    <w:rPr>
      <w:rFonts w:ascii="Times New Roman" w:hAnsi="Times New Roman" w:cs="Times New Roman"/>
      <w:b/>
      <w:sz w:val="32"/>
      <w:szCs w:val="40"/>
    </w:rPr>
  </w:style>
  <w:style w:type="character" w:customStyle="1" w:styleId="Nadpis1rovneChar">
    <w:name w:val="Nadpis 1.úrovne Char"/>
    <w:basedOn w:val="Predvolenpsmoodseku"/>
    <w:link w:val="Nadpis1rovne"/>
    <w:rsid w:val="006849D6"/>
    <w:rPr>
      <w:rFonts w:ascii="Times New Roman" w:hAnsi="Times New Roman" w:cs="Times New Roman"/>
      <w:b/>
      <w:sz w:val="44"/>
      <w:szCs w:val="32"/>
    </w:rPr>
  </w:style>
  <w:style w:type="paragraph" w:customStyle="1" w:styleId="Nadpis3urovne">
    <w:name w:val="Nadpis 3.urovne"/>
    <w:next w:val="Zakladny"/>
    <w:link w:val="Nadpis3urovneChar"/>
    <w:qFormat/>
    <w:rsid w:val="00BB1046"/>
    <w:pPr>
      <w:keepNext/>
      <w:keepLines/>
      <w:numPr>
        <w:ilvl w:val="2"/>
        <w:numId w:val="31"/>
      </w:numPr>
      <w:spacing w:before="280" w:after="280" w:line="240" w:lineRule="auto"/>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E3098A"/>
    <w:rPr>
      <w:rFonts w:ascii="Times New Roman" w:hAnsi="Times New Roman" w:cs="Times New Roman"/>
      <w:b/>
      <w:sz w:val="32"/>
      <w:szCs w:val="40"/>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BB1046"/>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A33C93"/>
    <w:pPr>
      <w:tabs>
        <w:tab w:val="left" w:pos="851"/>
        <w:tab w:val="right" w:leader="dot" w:pos="8777"/>
      </w:tabs>
      <w:spacing w:before="240"/>
      <w:ind w:firstLine="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041A72"/>
    <w:rPr>
      <w:color w:val="605E5C"/>
      <w:shd w:val="clear" w:color="auto" w:fill="E1DFDD"/>
    </w:rPr>
  </w:style>
  <w:style w:type="character" w:customStyle="1" w:styleId="ui-provider">
    <w:name w:val="ui-provider"/>
    <w:basedOn w:val="Predvolenpsmoodseku"/>
    <w:rsid w:val="00241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1734">
      <w:bodyDiv w:val="1"/>
      <w:marLeft w:val="0"/>
      <w:marRight w:val="0"/>
      <w:marTop w:val="0"/>
      <w:marBottom w:val="0"/>
      <w:divBdr>
        <w:top w:val="none" w:sz="0" w:space="0" w:color="auto"/>
        <w:left w:val="none" w:sz="0" w:space="0" w:color="auto"/>
        <w:bottom w:val="none" w:sz="0" w:space="0" w:color="auto"/>
        <w:right w:val="none" w:sz="0" w:space="0" w:color="auto"/>
      </w:divBdr>
    </w:div>
    <w:div w:id="59405205">
      <w:bodyDiv w:val="1"/>
      <w:marLeft w:val="0"/>
      <w:marRight w:val="0"/>
      <w:marTop w:val="0"/>
      <w:marBottom w:val="0"/>
      <w:divBdr>
        <w:top w:val="none" w:sz="0" w:space="0" w:color="auto"/>
        <w:left w:val="none" w:sz="0" w:space="0" w:color="auto"/>
        <w:bottom w:val="none" w:sz="0" w:space="0" w:color="auto"/>
        <w:right w:val="none" w:sz="0" w:space="0" w:color="auto"/>
      </w:divBdr>
    </w:div>
    <w:div w:id="115682684">
      <w:bodyDiv w:val="1"/>
      <w:marLeft w:val="0"/>
      <w:marRight w:val="0"/>
      <w:marTop w:val="0"/>
      <w:marBottom w:val="0"/>
      <w:divBdr>
        <w:top w:val="none" w:sz="0" w:space="0" w:color="auto"/>
        <w:left w:val="none" w:sz="0" w:space="0" w:color="auto"/>
        <w:bottom w:val="none" w:sz="0" w:space="0" w:color="auto"/>
        <w:right w:val="none" w:sz="0" w:space="0" w:color="auto"/>
      </w:divBdr>
    </w:div>
    <w:div w:id="137110578">
      <w:bodyDiv w:val="1"/>
      <w:marLeft w:val="0"/>
      <w:marRight w:val="0"/>
      <w:marTop w:val="0"/>
      <w:marBottom w:val="0"/>
      <w:divBdr>
        <w:top w:val="none" w:sz="0" w:space="0" w:color="auto"/>
        <w:left w:val="none" w:sz="0" w:space="0" w:color="auto"/>
        <w:bottom w:val="none" w:sz="0" w:space="0" w:color="auto"/>
        <w:right w:val="none" w:sz="0" w:space="0" w:color="auto"/>
      </w:divBdr>
    </w:div>
    <w:div w:id="148251532">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45001182">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47493118">
      <w:bodyDiv w:val="1"/>
      <w:marLeft w:val="0"/>
      <w:marRight w:val="0"/>
      <w:marTop w:val="0"/>
      <w:marBottom w:val="0"/>
      <w:divBdr>
        <w:top w:val="none" w:sz="0" w:space="0" w:color="auto"/>
        <w:left w:val="none" w:sz="0" w:space="0" w:color="auto"/>
        <w:bottom w:val="none" w:sz="0" w:space="0" w:color="auto"/>
        <w:right w:val="none" w:sz="0" w:space="0" w:color="auto"/>
      </w:divBdr>
    </w:div>
    <w:div w:id="552932884">
      <w:bodyDiv w:val="1"/>
      <w:marLeft w:val="0"/>
      <w:marRight w:val="0"/>
      <w:marTop w:val="0"/>
      <w:marBottom w:val="0"/>
      <w:divBdr>
        <w:top w:val="none" w:sz="0" w:space="0" w:color="auto"/>
        <w:left w:val="none" w:sz="0" w:space="0" w:color="auto"/>
        <w:bottom w:val="none" w:sz="0" w:space="0" w:color="auto"/>
        <w:right w:val="none" w:sz="0" w:space="0" w:color="auto"/>
      </w:divBdr>
    </w:div>
    <w:div w:id="609817145">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57230965">
      <w:bodyDiv w:val="1"/>
      <w:marLeft w:val="0"/>
      <w:marRight w:val="0"/>
      <w:marTop w:val="0"/>
      <w:marBottom w:val="0"/>
      <w:divBdr>
        <w:top w:val="none" w:sz="0" w:space="0" w:color="auto"/>
        <w:left w:val="none" w:sz="0" w:space="0" w:color="auto"/>
        <w:bottom w:val="none" w:sz="0" w:space="0" w:color="auto"/>
        <w:right w:val="none" w:sz="0" w:space="0" w:color="auto"/>
      </w:divBdr>
    </w:div>
    <w:div w:id="934827298">
      <w:bodyDiv w:val="1"/>
      <w:marLeft w:val="0"/>
      <w:marRight w:val="0"/>
      <w:marTop w:val="0"/>
      <w:marBottom w:val="0"/>
      <w:divBdr>
        <w:top w:val="none" w:sz="0" w:space="0" w:color="auto"/>
        <w:left w:val="none" w:sz="0" w:space="0" w:color="auto"/>
        <w:bottom w:val="none" w:sz="0" w:space="0" w:color="auto"/>
        <w:right w:val="none" w:sz="0" w:space="0" w:color="auto"/>
      </w:divBdr>
    </w:div>
    <w:div w:id="936137791">
      <w:bodyDiv w:val="1"/>
      <w:marLeft w:val="0"/>
      <w:marRight w:val="0"/>
      <w:marTop w:val="0"/>
      <w:marBottom w:val="0"/>
      <w:divBdr>
        <w:top w:val="none" w:sz="0" w:space="0" w:color="auto"/>
        <w:left w:val="none" w:sz="0" w:space="0" w:color="auto"/>
        <w:bottom w:val="none" w:sz="0" w:space="0" w:color="auto"/>
        <w:right w:val="none" w:sz="0" w:space="0" w:color="auto"/>
      </w:divBdr>
    </w:div>
    <w:div w:id="936248952">
      <w:bodyDiv w:val="1"/>
      <w:marLeft w:val="0"/>
      <w:marRight w:val="0"/>
      <w:marTop w:val="0"/>
      <w:marBottom w:val="0"/>
      <w:divBdr>
        <w:top w:val="none" w:sz="0" w:space="0" w:color="auto"/>
        <w:left w:val="none" w:sz="0" w:space="0" w:color="auto"/>
        <w:bottom w:val="none" w:sz="0" w:space="0" w:color="auto"/>
        <w:right w:val="none" w:sz="0" w:space="0" w:color="auto"/>
      </w:divBdr>
    </w:div>
    <w:div w:id="975528374">
      <w:bodyDiv w:val="1"/>
      <w:marLeft w:val="0"/>
      <w:marRight w:val="0"/>
      <w:marTop w:val="0"/>
      <w:marBottom w:val="0"/>
      <w:divBdr>
        <w:top w:val="none" w:sz="0" w:space="0" w:color="auto"/>
        <w:left w:val="none" w:sz="0" w:space="0" w:color="auto"/>
        <w:bottom w:val="none" w:sz="0" w:space="0" w:color="auto"/>
        <w:right w:val="none" w:sz="0" w:space="0" w:color="auto"/>
      </w:divBdr>
    </w:div>
    <w:div w:id="1041784908">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01028378">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70163559">
      <w:bodyDiv w:val="1"/>
      <w:marLeft w:val="0"/>
      <w:marRight w:val="0"/>
      <w:marTop w:val="0"/>
      <w:marBottom w:val="0"/>
      <w:divBdr>
        <w:top w:val="none" w:sz="0" w:space="0" w:color="auto"/>
        <w:left w:val="none" w:sz="0" w:space="0" w:color="auto"/>
        <w:bottom w:val="none" w:sz="0" w:space="0" w:color="auto"/>
        <w:right w:val="none" w:sz="0" w:space="0" w:color="auto"/>
      </w:divBdr>
    </w:div>
    <w:div w:id="1366054670">
      <w:bodyDiv w:val="1"/>
      <w:marLeft w:val="0"/>
      <w:marRight w:val="0"/>
      <w:marTop w:val="0"/>
      <w:marBottom w:val="0"/>
      <w:divBdr>
        <w:top w:val="none" w:sz="0" w:space="0" w:color="auto"/>
        <w:left w:val="none" w:sz="0" w:space="0" w:color="auto"/>
        <w:bottom w:val="none" w:sz="0" w:space="0" w:color="auto"/>
        <w:right w:val="none" w:sz="0" w:space="0" w:color="auto"/>
      </w:divBdr>
    </w:div>
    <w:div w:id="1368024941">
      <w:bodyDiv w:val="1"/>
      <w:marLeft w:val="0"/>
      <w:marRight w:val="0"/>
      <w:marTop w:val="0"/>
      <w:marBottom w:val="0"/>
      <w:divBdr>
        <w:top w:val="none" w:sz="0" w:space="0" w:color="auto"/>
        <w:left w:val="none" w:sz="0" w:space="0" w:color="auto"/>
        <w:bottom w:val="none" w:sz="0" w:space="0" w:color="auto"/>
        <w:right w:val="none" w:sz="0" w:space="0" w:color="auto"/>
      </w:divBdr>
    </w:div>
    <w:div w:id="1388839054">
      <w:bodyDiv w:val="1"/>
      <w:marLeft w:val="0"/>
      <w:marRight w:val="0"/>
      <w:marTop w:val="0"/>
      <w:marBottom w:val="0"/>
      <w:divBdr>
        <w:top w:val="none" w:sz="0" w:space="0" w:color="auto"/>
        <w:left w:val="none" w:sz="0" w:space="0" w:color="auto"/>
        <w:bottom w:val="none" w:sz="0" w:space="0" w:color="auto"/>
        <w:right w:val="none" w:sz="0" w:space="0" w:color="auto"/>
      </w:divBdr>
    </w:div>
    <w:div w:id="1458837707">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55313772">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797413080">
      <w:bodyDiv w:val="1"/>
      <w:marLeft w:val="0"/>
      <w:marRight w:val="0"/>
      <w:marTop w:val="0"/>
      <w:marBottom w:val="0"/>
      <w:divBdr>
        <w:top w:val="none" w:sz="0" w:space="0" w:color="auto"/>
        <w:left w:val="none" w:sz="0" w:space="0" w:color="auto"/>
        <w:bottom w:val="none" w:sz="0" w:space="0" w:color="auto"/>
        <w:right w:val="none" w:sz="0" w:space="0" w:color="auto"/>
      </w:divBdr>
    </w:div>
    <w:div w:id="1855220779">
      <w:bodyDiv w:val="1"/>
      <w:marLeft w:val="0"/>
      <w:marRight w:val="0"/>
      <w:marTop w:val="0"/>
      <w:marBottom w:val="0"/>
      <w:divBdr>
        <w:top w:val="none" w:sz="0" w:space="0" w:color="auto"/>
        <w:left w:val="none" w:sz="0" w:space="0" w:color="auto"/>
        <w:bottom w:val="none" w:sz="0" w:space="0" w:color="auto"/>
        <w:right w:val="none" w:sz="0" w:space="0" w:color="auto"/>
      </w:divBdr>
    </w:div>
    <w:div w:id="1870143072">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106949578">
      <w:bodyDiv w:val="1"/>
      <w:marLeft w:val="0"/>
      <w:marRight w:val="0"/>
      <w:marTop w:val="0"/>
      <w:marBottom w:val="0"/>
      <w:divBdr>
        <w:top w:val="none" w:sz="0" w:space="0" w:color="auto"/>
        <w:left w:val="none" w:sz="0" w:space="0" w:color="auto"/>
        <w:bottom w:val="none" w:sz="0" w:space="0" w:color="auto"/>
        <w:right w:val="none" w:sz="0" w:space="0" w:color="auto"/>
      </w:divBdr>
    </w:div>
    <w:div w:id="2119444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Viet\Downloads\nguyenhoang_bp_final.docx" TargetMode="External"/><Relationship Id="rId21" Type="http://schemas.openxmlformats.org/officeDocument/2006/relationships/hyperlink" Target="file:///C:\Users\Viet\Downloads\nguyenhoang_bp_final.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chart" Target="charts/chart2.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hyperlink" Target="file:///C:\Users\Viet\Downloads\nguyenhoang_bp_final.docx" TargetMode="External"/><Relationship Id="rId37" Type="http://schemas.openxmlformats.org/officeDocument/2006/relationships/hyperlink" Target="file:///C:\Users\Viet\Downloads\nguyenhoang_bp_final.docx"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hyperlink" Target="http://yann.lecun.com/exdb/mnist/" TargetMode="External"/><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fontTable" Target="fontTable.xml"/><Relationship Id="rId19" Type="http://schemas.openxmlformats.org/officeDocument/2006/relationships/hyperlink" Target="file:///C:\Users\Viet\Downloads\nguyenhoang_bp_final.docx" TargetMode="External"/><Relationship Id="rId14" Type="http://schemas.openxmlformats.org/officeDocument/2006/relationships/header" Target="header3.xml"/><Relationship Id="rId22" Type="http://schemas.openxmlformats.org/officeDocument/2006/relationships/hyperlink" Target="file:///C:\Users\Viet\Downloads\nguyenhoang_bp_final.docx" TargetMode="External"/><Relationship Id="rId27" Type="http://schemas.openxmlformats.org/officeDocument/2006/relationships/hyperlink" Target="file:///C:\Users\Viet\Downloads\nguyenhoang_bp_final.docx" TargetMode="External"/><Relationship Id="rId30" Type="http://schemas.openxmlformats.org/officeDocument/2006/relationships/hyperlink" Target="file:///C:\Users\Viet\Downloads\nguyenhoang_bp_final.docx" TargetMode="External"/><Relationship Id="rId35" Type="http://schemas.openxmlformats.org/officeDocument/2006/relationships/hyperlink" Target="file:///C:\Users\Viet\Downloads\nguyenhoang_bp_final.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29.png"/><Relationship Id="rId77" Type="http://schemas.openxmlformats.org/officeDocument/2006/relationships/hyperlink" Target="https://www.researchgate.net/publication/361288529_Methods_for_Pruning_Deep_Neural_Networks" TargetMode="Externa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chart" Target="charts/chart3.xml"/><Relationship Id="rId80" Type="http://schemas.openxmlformats.org/officeDocument/2006/relationships/hyperlink" Target="https://stanford.edu/~shervine/teaching/cs-230/"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hyperlink" Target="file:///C:\Users\Viet\Downloads\nguyenhoang_bp_final.docx" TargetMode="External"/><Relationship Id="rId33" Type="http://schemas.openxmlformats.org/officeDocument/2006/relationships/hyperlink" Target="file:///C:\Users\Viet\Downloads\nguyenhoang_bp_final.docx" TargetMode="External"/><Relationship Id="rId38" Type="http://schemas.openxmlformats.org/officeDocument/2006/relationships/hyperlink" Target="file:///C:\Users\Viet\Downloads\nguyenhoang_bp_final.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8.png"/><Relationship Id="rId20" Type="http://schemas.openxmlformats.org/officeDocument/2006/relationships/hyperlink" Target="file:///C:\Users\Viet\Downloads\nguyenhoang_bp_final.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0.png"/><Relationship Id="rId75" Type="http://schemas.openxmlformats.org/officeDocument/2006/relationships/hyperlink" Target="https://arxiv.org/abs/1804.09461"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file:///C:\Users\Viet\Downloads\nguyenhoang_bp_final.docx" TargetMode="External"/><Relationship Id="rId28" Type="http://schemas.openxmlformats.org/officeDocument/2006/relationships/hyperlink" Target="file:///C:\Users\Viet\Downloads\nguyenhoang_bp_final.docx" TargetMode="External"/><Relationship Id="rId36" Type="http://schemas.openxmlformats.org/officeDocument/2006/relationships/hyperlink" Target="file:///C:\Users\Viet\Downloads\nguyenhoang_bp_final.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hyperlink" Target="file:///C:\Users\Viet\Downloads\nguyenhoang_bp_final.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chart" Target="charts/chart4.xml"/><Relationship Id="rId78" Type="http://schemas.openxmlformats.org/officeDocument/2006/relationships/hyperlink" Target="https://www.researchgate.net/publication/323178749_A_Concise_Introduction_to_Reinforcement_Learning" TargetMode="External"/><Relationship Id="rId81" Type="http://schemas.openxmlformats.org/officeDocument/2006/relationships/footer" Target="footer7.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file:///C:\Users\Viet\Downloads\nguyenhoang_bp_final.docx" TargetMode="External"/><Relationship Id="rId39" Type="http://schemas.openxmlformats.org/officeDocument/2006/relationships/hyperlink" Target="file:///C:\Users\Viet\Downloads\nguyenhoang_bp_final.docx" TargetMode="External"/><Relationship Id="rId34" Type="http://schemas.openxmlformats.org/officeDocument/2006/relationships/hyperlink" Target="file:///C:\Users\Viet\Downloads\nguyenhoang_bp_final.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hyperlink" Target="https://pytorch.org/" TargetMode="Externa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file:///C:\Users\Viet\Downloads\nguyenhoang_bp_final.docx" TargetMode="External"/><Relationship Id="rId24" Type="http://schemas.openxmlformats.org/officeDocument/2006/relationships/hyperlink" Target="file:///C:\Users\Viet\Downloads\nguyenhoang_bp_final.docx" TargetMode="External"/><Relationship Id="rId40" Type="http://schemas.openxmlformats.org/officeDocument/2006/relationships/image" Target="media/image2.png"/><Relationship Id="rId45" Type="http://schemas.openxmlformats.org/officeDocument/2006/relationships/image" Target="media/image7.png"/><Relationship Id="rId66"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et\Downloads\sablonaZP(1).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Graf presnosti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10%</c:v>
                </c:pt>
              </c:strCache>
            </c:strRef>
          </c:tx>
          <c:spPr>
            <a:solidFill>
              <a:schemeClr val="accent1"/>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Hárok1!$B$2:$B$6</c:f>
              <c:numCache>
                <c:formatCode>0.00%</c:formatCode>
                <c:ptCount val="5"/>
                <c:pt idx="0">
                  <c:v>0.73470001220703096</c:v>
                </c:pt>
                <c:pt idx="1">
                  <c:v>0.73349998474121003</c:v>
                </c:pt>
                <c:pt idx="2">
                  <c:v>0.92249999999999999</c:v>
                </c:pt>
                <c:pt idx="3">
                  <c:v>0.91730003356933498</c:v>
                </c:pt>
              </c:numCache>
            </c:numRef>
          </c:val>
          <c:extLst>
            <c:ext xmlns:c16="http://schemas.microsoft.com/office/drawing/2014/chart" uri="{C3380CC4-5D6E-409C-BE32-E72D297353CC}">
              <c16:uniqueId val="{00000000-0D8D-448F-A024-451A33E051E4}"/>
            </c:ext>
          </c:extLst>
        </c:ser>
        <c:ser>
          <c:idx val="1"/>
          <c:order val="1"/>
          <c:tx>
            <c:strRef>
              <c:f>Hárok1!$C$1</c:f>
              <c:strCache>
                <c:ptCount val="1"/>
                <c:pt idx="0">
                  <c:v>30%</c:v>
                </c:pt>
              </c:strCache>
            </c:strRef>
          </c:tx>
          <c:spPr>
            <a:solidFill>
              <a:schemeClr val="accent2"/>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Hárok1!$C$2:$C$6</c:f>
              <c:numCache>
                <c:formatCode>0.00%</c:formatCode>
                <c:ptCount val="5"/>
                <c:pt idx="0">
                  <c:v>0.55229999542236297</c:v>
                </c:pt>
                <c:pt idx="1">
                  <c:v>0.54930000305175697</c:v>
                </c:pt>
                <c:pt idx="2">
                  <c:v>0.91449996948242096</c:v>
                </c:pt>
                <c:pt idx="3">
                  <c:v>0.91620002746581997</c:v>
                </c:pt>
              </c:numCache>
            </c:numRef>
          </c:val>
          <c:extLst>
            <c:ext xmlns:c16="http://schemas.microsoft.com/office/drawing/2014/chart" uri="{C3380CC4-5D6E-409C-BE32-E72D297353CC}">
              <c16:uniqueId val="{00000001-0D8D-448F-A024-451A33E051E4}"/>
            </c:ext>
          </c:extLst>
        </c:ser>
        <c:ser>
          <c:idx val="2"/>
          <c:order val="2"/>
          <c:tx>
            <c:strRef>
              <c:f>Hárok1!$D$1</c:f>
              <c:strCache>
                <c:ptCount val="1"/>
                <c:pt idx="0">
                  <c:v>50%</c:v>
                </c:pt>
              </c:strCache>
            </c:strRef>
          </c:tx>
          <c:spPr>
            <a:solidFill>
              <a:schemeClr val="accent3"/>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Hárok1!$D$2:$D$6</c:f>
              <c:numCache>
                <c:formatCode>0.00%</c:formatCode>
                <c:ptCount val="5"/>
                <c:pt idx="0">
                  <c:v>0.37439998626708898</c:v>
                </c:pt>
                <c:pt idx="1">
                  <c:v>0.34740001678466698</c:v>
                </c:pt>
                <c:pt idx="2">
                  <c:v>0.91360000610351499</c:v>
                </c:pt>
                <c:pt idx="3">
                  <c:v>0.91169998168945299</c:v>
                </c:pt>
              </c:numCache>
            </c:numRef>
          </c:val>
          <c:extLst>
            <c:ext xmlns:c16="http://schemas.microsoft.com/office/drawing/2014/chart" uri="{C3380CC4-5D6E-409C-BE32-E72D297353CC}">
              <c16:uniqueId val="{00000002-0D8D-448F-A024-451A33E051E4}"/>
            </c:ext>
          </c:extLst>
        </c:ser>
        <c:ser>
          <c:idx val="3"/>
          <c:order val="3"/>
          <c:tx>
            <c:strRef>
              <c:f>Hárok1!$E$1</c:f>
              <c:strCache>
                <c:ptCount val="1"/>
                <c:pt idx="0">
                  <c:v>90%</c:v>
                </c:pt>
              </c:strCache>
            </c:strRef>
          </c:tx>
          <c:spPr>
            <a:solidFill>
              <a:schemeClr val="accent4"/>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Hárok1!$E$2:$E$6</c:f>
              <c:numCache>
                <c:formatCode>0.00%</c:formatCode>
                <c:ptCount val="5"/>
                <c:pt idx="0">
                  <c:v>0.11350000381469701</c:v>
                </c:pt>
                <c:pt idx="1">
                  <c:v>0.11350000381469701</c:v>
                </c:pt>
                <c:pt idx="2">
                  <c:v>0.11350000381469701</c:v>
                </c:pt>
                <c:pt idx="3">
                  <c:v>0.83260002136230404</c:v>
                </c:pt>
              </c:numCache>
            </c:numRef>
          </c:val>
          <c:extLst>
            <c:ext xmlns:c16="http://schemas.microsoft.com/office/drawing/2014/chart" uri="{C3380CC4-5D6E-409C-BE32-E72D297353CC}">
              <c16:uniqueId val="{00000003-0D8D-448F-A024-451A33E051E4}"/>
            </c:ext>
          </c:extLst>
        </c:ser>
        <c:ser>
          <c:idx val="4"/>
          <c:order val="4"/>
          <c:tx>
            <c:strRef>
              <c:f>Hárok1!$F$1</c:f>
              <c:strCache>
                <c:ptCount val="1"/>
                <c:pt idx="0">
                  <c:v>Bez pruningu</c:v>
                </c:pt>
              </c:strCache>
            </c:strRef>
          </c:tx>
          <c:spPr>
            <a:solidFill>
              <a:schemeClr val="accent5"/>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Hárok1!$F$2:$F$6</c:f>
              <c:numCache>
                <c:formatCode>General</c:formatCode>
                <c:ptCount val="5"/>
                <c:pt idx="4" formatCode="0.00%">
                  <c:v>0.92519996643066404</c:v>
                </c:pt>
              </c:numCache>
            </c:numRef>
          </c:val>
          <c:extLst>
            <c:ext xmlns:c16="http://schemas.microsoft.com/office/drawing/2014/chart" uri="{C3380CC4-5D6E-409C-BE32-E72D297353CC}">
              <c16:uniqueId val="{00000004-0D8D-448F-A024-451A33E051E4}"/>
            </c:ext>
          </c:extLst>
        </c:ser>
        <c:dLbls>
          <c:showLegendKey val="0"/>
          <c:showVal val="0"/>
          <c:showCatName val="0"/>
          <c:showSerName val="0"/>
          <c:showPercent val="0"/>
          <c:showBubbleSize val="0"/>
        </c:dLbls>
        <c:gapWidth val="219"/>
        <c:overlap val="-27"/>
        <c:axId val="1457088767"/>
        <c:axId val="1457076287"/>
      </c:barChart>
      <c:catAx>
        <c:axId val="145708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Typ pruningu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76287"/>
        <c:crosses val="autoZero"/>
        <c:auto val="1"/>
        <c:lblAlgn val="ctr"/>
        <c:lblOffset val="100"/>
        <c:noMultiLvlLbl val="0"/>
      </c:catAx>
      <c:valAx>
        <c:axId val="145707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Presnosť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8876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Graf počtu parametrov</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10%</c:v>
                </c:pt>
              </c:strCache>
            </c:strRef>
          </c:tx>
          <c:spPr>
            <a:solidFill>
              <a:schemeClr val="accent1"/>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Hárok1!$B$2:$B$6</c:f>
              <c:numCache>
                <c:formatCode>General</c:formatCode>
                <c:ptCount val="5"/>
                <c:pt idx="0">
                  <c:v>88860</c:v>
                </c:pt>
                <c:pt idx="1">
                  <c:v>88860</c:v>
                </c:pt>
                <c:pt idx="2">
                  <c:v>88860</c:v>
                </c:pt>
                <c:pt idx="3">
                  <c:v>88860</c:v>
                </c:pt>
              </c:numCache>
            </c:numRef>
          </c:val>
          <c:extLst>
            <c:ext xmlns:c16="http://schemas.microsoft.com/office/drawing/2014/chart" uri="{C3380CC4-5D6E-409C-BE32-E72D297353CC}">
              <c16:uniqueId val="{00000000-6458-49D4-9959-1D6862A25024}"/>
            </c:ext>
          </c:extLst>
        </c:ser>
        <c:ser>
          <c:idx val="1"/>
          <c:order val="1"/>
          <c:tx>
            <c:strRef>
              <c:f>Hárok1!$C$1</c:f>
              <c:strCache>
                <c:ptCount val="1"/>
                <c:pt idx="0">
                  <c:v>30%</c:v>
                </c:pt>
              </c:strCache>
            </c:strRef>
          </c:tx>
          <c:spPr>
            <a:solidFill>
              <a:schemeClr val="accent2"/>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Hárok1!$C$2:$C$6</c:f>
              <c:numCache>
                <c:formatCode>General</c:formatCode>
                <c:ptCount val="5"/>
                <c:pt idx="0">
                  <c:v>69180</c:v>
                </c:pt>
                <c:pt idx="1">
                  <c:v>69180</c:v>
                </c:pt>
                <c:pt idx="2">
                  <c:v>69180</c:v>
                </c:pt>
                <c:pt idx="3">
                  <c:v>69180</c:v>
                </c:pt>
              </c:numCache>
            </c:numRef>
          </c:val>
          <c:extLst>
            <c:ext xmlns:c16="http://schemas.microsoft.com/office/drawing/2014/chart" uri="{C3380CC4-5D6E-409C-BE32-E72D297353CC}">
              <c16:uniqueId val="{00000001-6458-49D4-9959-1D6862A25024}"/>
            </c:ext>
          </c:extLst>
        </c:ser>
        <c:ser>
          <c:idx val="2"/>
          <c:order val="2"/>
          <c:tx>
            <c:strRef>
              <c:f>Hárok1!$D$1</c:f>
              <c:strCache>
                <c:ptCount val="1"/>
                <c:pt idx="0">
                  <c:v>50%</c:v>
                </c:pt>
              </c:strCache>
            </c:strRef>
          </c:tx>
          <c:spPr>
            <a:solidFill>
              <a:schemeClr val="accent3"/>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Hárok1!$D$2:$D$6</c:f>
              <c:numCache>
                <c:formatCode>General</c:formatCode>
                <c:ptCount val="5"/>
                <c:pt idx="0">
                  <c:v>49500</c:v>
                </c:pt>
                <c:pt idx="1">
                  <c:v>49500</c:v>
                </c:pt>
                <c:pt idx="2">
                  <c:v>49500</c:v>
                </c:pt>
                <c:pt idx="3">
                  <c:v>49500</c:v>
                </c:pt>
              </c:numCache>
            </c:numRef>
          </c:val>
          <c:extLst>
            <c:ext xmlns:c16="http://schemas.microsoft.com/office/drawing/2014/chart" uri="{C3380CC4-5D6E-409C-BE32-E72D297353CC}">
              <c16:uniqueId val="{00000002-6458-49D4-9959-1D6862A25024}"/>
            </c:ext>
          </c:extLst>
        </c:ser>
        <c:ser>
          <c:idx val="3"/>
          <c:order val="3"/>
          <c:tx>
            <c:strRef>
              <c:f>Hárok1!$E$1</c:f>
              <c:strCache>
                <c:ptCount val="1"/>
                <c:pt idx="0">
                  <c:v>90%</c:v>
                </c:pt>
              </c:strCache>
            </c:strRef>
          </c:tx>
          <c:spPr>
            <a:solidFill>
              <a:schemeClr val="accent4"/>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Hárok1!$E$2:$E$6</c:f>
              <c:numCache>
                <c:formatCode>General</c:formatCode>
                <c:ptCount val="5"/>
                <c:pt idx="0">
                  <c:v>10140</c:v>
                </c:pt>
                <c:pt idx="1">
                  <c:v>10140</c:v>
                </c:pt>
                <c:pt idx="2">
                  <c:v>10140</c:v>
                </c:pt>
                <c:pt idx="3">
                  <c:v>10140</c:v>
                </c:pt>
              </c:numCache>
            </c:numRef>
          </c:val>
          <c:extLst>
            <c:ext xmlns:c16="http://schemas.microsoft.com/office/drawing/2014/chart" uri="{C3380CC4-5D6E-409C-BE32-E72D297353CC}">
              <c16:uniqueId val="{00000003-6458-49D4-9959-1D6862A25024}"/>
            </c:ext>
          </c:extLst>
        </c:ser>
        <c:ser>
          <c:idx val="4"/>
          <c:order val="4"/>
          <c:tx>
            <c:strRef>
              <c:f>Hárok1!$F$1</c:f>
              <c:strCache>
                <c:ptCount val="1"/>
                <c:pt idx="0">
                  <c:v>Bez pruningu</c:v>
                </c:pt>
              </c:strCache>
            </c:strRef>
          </c:tx>
          <c:spPr>
            <a:solidFill>
              <a:schemeClr val="accent5"/>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Hárok1!$F$2:$F$6</c:f>
              <c:numCache>
                <c:formatCode>General</c:formatCode>
                <c:ptCount val="5"/>
                <c:pt idx="4">
                  <c:v>98700</c:v>
                </c:pt>
              </c:numCache>
            </c:numRef>
          </c:val>
          <c:extLst>
            <c:ext xmlns:c16="http://schemas.microsoft.com/office/drawing/2014/chart" uri="{C3380CC4-5D6E-409C-BE32-E72D297353CC}">
              <c16:uniqueId val="{00000004-6458-49D4-9959-1D6862A25024}"/>
            </c:ext>
          </c:extLst>
        </c:ser>
        <c:dLbls>
          <c:showLegendKey val="0"/>
          <c:showVal val="0"/>
          <c:showCatName val="0"/>
          <c:showSerName val="0"/>
          <c:showPercent val="0"/>
          <c:showBubbleSize val="0"/>
        </c:dLbls>
        <c:gapWidth val="219"/>
        <c:overlap val="-27"/>
        <c:axId val="1457088767"/>
        <c:axId val="1457076287"/>
      </c:barChart>
      <c:catAx>
        <c:axId val="145708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Typ pruningu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76287"/>
        <c:crosses val="autoZero"/>
        <c:auto val="1"/>
        <c:lblAlgn val="ctr"/>
        <c:lblOffset val="100"/>
        <c:noMultiLvlLbl val="0"/>
      </c:catAx>
      <c:valAx>
        <c:axId val="145707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Počet parametrov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8876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Graf presnosti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10%</c:v>
                </c:pt>
              </c:strCache>
            </c:strRef>
          </c:tx>
          <c:spPr>
            <a:solidFill>
              <a:schemeClr val="accent1"/>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Hárok1!$B$2:$B$6</c:f>
              <c:numCache>
                <c:formatCode>0.00%</c:formatCode>
                <c:ptCount val="5"/>
                <c:pt idx="0">
                  <c:v>0.96120000000000005</c:v>
                </c:pt>
                <c:pt idx="1">
                  <c:v>0.96040000000000003</c:v>
                </c:pt>
                <c:pt idx="2">
                  <c:v>0.96060000000000001</c:v>
                </c:pt>
                <c:pt idx="3">
                  <c:v>0.95599999999999996</c:v>
                </c:pt>
              </c:numCache>
            </c:numRef>
          </c:val>
          <c:extLst>
            <c:ext xmlns:c16="http://schemas.microsoft.com/office/drawing/2014/chart" uri="{C3380CC4-5D6E-409C-BE32-E72D297353CC}">
              <c16:uniqueId val="{00000000-C8F6-437B-B261-FC7127F7A0AD}"/>
            </c:ext>
          </c:extLst>
        </c:ser>
        <c:ser>
          <c:idx val="1"/>
          <c:order val="1"/>
          <c:tx>
            <c:strRef>
              <c:f>Hárok1!$C$1</c:f>
              <c:strCache>
                <c:ptCount val="1"/>
                <c:pt idx="0">
                  <c:v>30%</c:v>
                </c:pt>
              </c:strCache>
            </c:strRef>
          </c:tx>
          <c:spPr>
            <a:solidFill>
              <a:schemeClr val="accent2"/>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Hárok1!$C$2:$C$6</c:f>
              <c:numCache>
                <c:formatCode>0.00%</c:formatCode>
                <c:ptCount val="5"/>
                <c:pt idx="0">
                  <c:v>0.76639999999999997</c:v>
                </c:pt>
                <c:pt idx="1">
                  <c:v>0.77210000000000001</c:v>
                </c:pt>
                <c:pt idx="2">
                  <c:v>0.95699999999999996</c:v>
                </c:pt>
                <c:pt idx="3">
                  <c:v>0.9556</c:v>
                </c:pt>
              </c:numCache>
            </c:numRef>
          </c:val>
          <c:extLst>
            <c:ext xmlns:c16="http://schemas.microsoft.com/office/drawing/2014/chart" uri="{C3380CC4-5D6E-409C-BE32-E72D297353CC}">
              <c16:uniqueId val="{00000001-C8F6-437B-B261-FC7127F7A0AD}"/>
            </c:ext>
          </c:extLst>
        </c:ser>
        <c:ser>
          <c:idx val="2"/>
          <c:order val="2"/>
          <c:tx>
            <c:strRef>
              <c:f>Hárok1!$D$1</c:f>
              <c:strCache>
                <c:ptCount val="1"/>
                <c:pt idx="0">
                  <c:v>50%</c:v>
                </c:pt>
              </c:strCache>
            </c:strRef>
          </c:tx>
          <c:spPr>
            <a:solidFill>
              <a:schemeClr val="accent3"/>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Hárok1!$D$2:$D$6</c:f>
              <c:numCache>
                <c:formatCode>0.00%</c:formatCode>
                <c:ptCount val="5"/>
                <c:pt idx="0">
                  <c:v>0.58120000000000005</c:v>
                </c:pt>
                <c:pt idx="1">
                  <c:v>0.58360000000000001</c:v>
                </c:pt>
                <c:pt idx="2">
                  <c:v>0.9446</c:v>
                </c:pt>
                <c:pt idx="3">
                  <c:v>0.93400000000000005</c:v>
                </c:pt>
              </c:numCache>
            </c:numRef>
          </c:val>
          <c:extLst>
            <c:ext xmlns:c16="http://schemas.microsoft.com/office/drawing/2014/chart" uri="{C3380CC4-5D6E-409C-BE32-E72D297353CC}">
              <c16:uniqueId val="{00000002-C8F6-437B-B261-FC7127F7A0AD}"/>
            </c:ext>
          </c:extLst>
        </c:ser>
        <c:ser>
          <c:idx val="3"/>
          <c:order val="3"/>
          <c:tx>
            <c:strRef>
              <c:f>Hárok1!$E$1</c:f>
              <c:strCache>
                <c:ptCount val="1"/>
                <c:pt idx="0">
                  <c:v>90%</c:v>
                </c:pt>
              </c:strCache>
            </c:strRef>
          </c:tx>
          <c:spPr>
            <a:solidFill>
              <a:schemeClr val="accent4"/>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Hárok1!$E$2:$E$6</c:f>
              <c:numCache>
                <c:formatCode>0.00%</c:formatCode>
                <c:ptCount val="5"/>
                <c:pt idx="0">
                  <c:v>0.19650000000000001</c:v>
                </c:pt>
                <c:pt idx="1">
                  <c:v>0.19670000000000001</c:v>
                </c:pt>
                <c:pt idx="2">
                  <c:v>0.1135</c:v>
                </c:pt>
                <c:pt idx="3">
                  <c:v>0.14349999999999999</c:v>
                </c:pt>
              </c:numCache>
            </c:numRef>
          </c:val>
          <c:extLst>
            <c:ext xmlns:c16="http://schemas.microsoft.com/office/drawing/2014/chart" uri="{C3380CC4-5D6E-409C-BE32-E72D297353CC}">
              <c16:uniqueId val="{00000003-C8F6-437B-B261-FC7127F7A0AD}"/>
            </c:ext>
          </c:extLst>
        </c:ser>
        <c:ser>
          <c:idx val="4"/>
          <c:order val="4"/>
          <c:tx>
            <c:strRef>
              <c:f>Hárok1!$F$1</c:f>
              <c:strCache>
                <c:ptCount val="1"/>
                <c:pt idx="0">
                  <c:v>Bez pruningu</c:v>
                </c:pt>
              </c:strCache>
            </c:strRef>
          </c:tx>
          <c:spPr>
            <a:solidFill>
              <a:schemeClr val="accent5"/>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Hárok1!$F$2:$F$6</c:f>
              <c:numCache>
                <c:formatCode>General</c:formatCode>
                <c:ptCount val="5"/>
                <c:pt idx="4" formatCode="0.00%">
                  <c:v>0.96489999999999998</c:v>
                </c:pt>
              </c:numCache>
            </c:numRef>
          </c:val>
          <c:extLst>
            <c:ext xmlns:c16="http://schemas.microsoft.com/office/drawing/2014/chart" uri="{C3380CC4-5D6E-409C-BE32-E72D297353CC}">
              <c16:uniqueId val="{00000004-C8F6-437B-B261-FC7127F7A0AD}"/>
            </c:ext>
          </c:extLst>
        </c:ser>
        <c:dLbls>
          <c:showLegendKey val="0"/>
          <c:showVal val="0"/>
          <c:showCatName val="0"/>
          <c:showSerName val="0"/>
          <c:showPercent val="0"/>
          <c:showBubbleSize val="0"/>
        </c:dLbls>
        <c:gapWidth val="219"/>
        <c:overlap val="-27"/>
        <c:axId val="1457088767"/>
        <c:axId val="1457076287"/>
      </c:barChart>
      <c:catAx>
        <c:axId val="145708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Typ pruningu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76287"/>
        <c:crosses val="autoZero"/>
        <c:auto val="1"/>
        <c:lblAlgn val="ctr"/>
        <c:lblOffset val="100"/>
        <c:noMultiLvlLbl val="0"/>
      </c:catAx>
      <c:valAx>
        <c:axId val="145707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Presnosť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8876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Graf</a:t>
            </a:r>
            <a:r>
              <a:rPr lang="sk-SK" baseline="0"/>
              <a:t> p</a:t>
            </a:r>
            <a:r>
              <a:rPr lang="sk-SK"/>
              <a:t>očtu parametrov</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10%</c:v>
                </c:pt>
              </c:strCache>
            </c:strRef>
          </c:tx>
          <c:spPr>
            <a:solidFill>
              <a:schemeClr val="accent1"/>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Hárok1!$B$2:$B$6</c:f>
              <c:numCache>
                <c:formatCode>General</c:formatCode>
                <c:ptCount val="5"/>
                <c:pt idx="0">
                  <c:v>26120</c:v>
                </c:pt>
                <c:pt idx="1">
                  <c:v>27688</c:v>
                </c:pt>
                <c:pt idx="2">
                  <c:v>26050</c:v>
                </c:pt>
                <c:pt idx="3">
                  <c:v>26050</c:v>
                </c:pt>
              </c:numCache>
            </c:numRef>
          </c:val>
          <c:extLst>
            <c:ext xmlns:c16="http://schemas.microsoft.com/office/drawing/2014/chart" uri="{C3380CC4-5D6E-409C-BE32-E72D297353CC}">
              <c16:uniqueId val="{00000000-95AC-4475-B0F3-881F7F231223}"/>
            </c:ext>
          </c:extLst>
        </c:ser>
        <c:ser>
          <c:idx val="1"/>
          <c:order val="1"/>
          <c:tx>
            <c:strRef>
              <c:f>Hárok1!$C$1</c:f>
              <c:strCache>
                <c:ptCount val="1"/>
                <c:pt idx="0">
                  <c:v>30%</c:v>
                </c:pt>
              </c:strCache>
            </c:strRef>
          </c:tx>
          <c:spPr>
            <a:solidFill>
              <a:schemeClr val="accent2"/>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Hárok1!$C$2:$C$6</c:f>
              <c:numCache>
                <c:formatCode>General</c:formatCode>
                <c:ptCount val="5"/>
                <c:pt idx="0">
                  <c:v>20109</c:v>
                </c:pt>
                <c:pt idx="1">
                  <c:v>24813</c:v>
                </c:pt>
                <c:pt idx="2">
                  <c:v>20274</c:v>
                </c:pt>
                <c:pt idx="3">
                  <c:v>20274</c:v>
                </c:pt>
              </c:numCache>
            </c:numRef>
          </c:val>
          <c:extLst>
            <c:ext xmlns:c16="http://schemas.microsoft.com/office/drawing/2014/chart" uri="{C3380CC4-5D6E-409C-BE32-E72D297353CC}">
              <c16:uniqueId val="{00000001-95AC-4475-B0F3-881F7F231223}"/>
            </c:ext>
          </c:extLst>
        </c:ser>
        <c:ser>
          <c:idx val="2"/>
          <c:order val="2"/>
          <c:tx>
            <c:strRef>
              <c:f>Hárok1!$D$1</c:f>
              <c:strCache>
                <c:ptCount val="1"/>
                <c:pt idx="0">
                  <c:v>50%</c:v>
                </c:pt>
              </c:strCache>
            </c:strRef>
          </c:tx>
          <c:spPr>
            <a:solidFill>
              <a:schemeClr val="accent3"/>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Hárok1!$D$2:$D$6</c:f>
              <c:numCache>
                <c:formatCode>General</c:formatCode>
                <c:ptCount val="5"/>
                <c:pt idx="0">
                  <c:v>14498</c:v>
                </c:pt>
                <c:pt idx="1">
                  <c:v>22338</c:v>
                </c:pt>
                <c:pt idx="2">
                  <c:v>14498</c:v>
                </c:pt>
                <c:pt idx="3">
                  <c:v>14498</c:v>
                </c:pt>
              </c:numCache>
            </c:numRef>
          </c:val>
          <c:extLst>
            <c:ext xmlns:c16="http://schemas.microsoft.com/office/drawing/2014/chart" uri="{C3380CC4-5D6E-409C-BE32-E72D297353CC}">
              <c16:uniqueId val="{00000002-95AC-4475-B0F3-881F7F231223}"/>
            </c:ext>
          </c:extLst>
        </c:ser>
        <c:ser>
          <c:idx val="3"/>
          <c:order val="3"/>
          <c:tx>
            <c:strRef>
              <c:f>Hárok1!$E$1</c:f>
              <c:strCache>
                <c:ptCount val="1"/>
                <c:pt idx="0">
                  <c:v>90%</c:v>
                </c:pt>
              </c:strCache>
            </c:strRef>
          </c:tx>
          <c:spPr>
            <a:solidFill>
              <a:schemeClr val="accent4"/>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Hárok1!$E$2:$E$6</c:f>
              <c:numCache>
                <c:formatCode>General</c:formatCode>
                <c:ptCount val="5"/>
                <c:pt idx="0">
                  <c:v>2876</c:v>
                </c:pt>
                <c:pt idx="1">
                  <c:v>16988</c:v>
                </c:pt>
                <c:pt idx="2">
                  <c:v>2946</c:v>
                </c:pt>
                <c:pt idx="3">
                  <c:v>2946</c:v>
                </c:pt>
              </c:numCache>
            </c:numRef>
          </c:val>
          <c:extLst>
            <c:ext xmlns:c16="http://schemas.microsoft.com/office/drawing/2014/chart" uri="{C3380CC4-5D6E-409C-BE32-E72D297353CC}">
              <c16:uniqueId val="{00000003-95AC-4475-B0F3-881F7F231223}"/>
            </c:ext>
          </c:extLst>
        </c:ser>
        <c:ser>
          <c:idx val="4"/>
          <c:order val="4"/>
          <c:tx>
            <c:strRef>
              <c:f>Hárok1!$F$1</c:f>
              <c:strCache>
                <c:ptCount val="1"/>
                <c:pt idx="0">
                  <c:v>Bez pruningu</c:v>
                </c:pt>
              </c:strCache>
            </c:strRef>
          </c:tx>
          <c:spPr>
            <a:solidFill>
              <a:schemeClr val="accent5"/>
            </a:solidFill>
            <a:ln>
              <a:noFill/>
            </a:ln>
            <a:effectLst/>
          </c:spPr>
          <c:invertIfNegative val="0"/>
          <c:cat>
            <c:strRef>
              <c:f>Hárok1!$A$2:$A$6</c:f>
              <c:strCache>
                <c:ptCount val="5"/>
                <c:pt idx="0">
                  <c:v>Štrukturovaný L1</c:v>
                </c:pt>
                <c:pt idx="1">
                  <c:v>Štrukturovaný L2</c:v>
                </c:pt>
                <c:pt idx="2">
                  <c:v>Globálny L1</c:v>
                </c:pt>
                <c:pt idx="3">
                  <c:v>Globálny náhodný</c:v>
                </c:pt>
                <c:pt idx="4">
                  <c:v>Bez pruningu</c:v>
                </c:pt>
              </c:strCache>
            </c:strRef>
          </c:cat>
          <c:val>
            <c:numRef>
              <c:f>Hárok1!$F$2:$F$6</c:f>
              <c:numCache>
                <c:formatCode>General</c:formatCode>
                <c:ptCount val="5"/>
                <c:pt idx="4">
                  <c:v>28938</c:v>
                </c:pt>
              </c:numCache>
            </c:numRef>
          </c:val>
          <c:extLst>
            <c:ext xmlns:c16="http://schemas.microsoft.com/office/drawing/2014/chart" uri="{C3380CC4-5D6E-409C-BE32-E72D297353CC}">
              <c16:uniqueId val="{00000004-95AC-4475-B0F3-881F7F231223}"/>
            </c:ext>
          </c:extLst>
        </c:ser>
        <c:dLbls>
          <c:showLegendKey val="0"/>
          <c:showVal val="0"/>
          <c:showCatName val="0"/>
          <c:showSerName val="0"/>
          <c:showPercent val="0"/>
          <c:showBubbleSize val="0"/>
        </c:dLbls>
        <c:gapWidth val="219"/>
        <c:overlap val="-27"/>
        <c:axId val="1457088767"/>
        <c:axId val="1457076287"/>
      </c:barChart>
      <c:catAx>
        <c:axId val="145708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Typ pruningu</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76287"/>
        <c:crosses val="autoZero"/>
        <c:auto val="1"/>
        <c:lblAlgn val="ctr"/>
        <c:lblOffset val="100"/>
        <c:noMultiLvlLbl val="0"/>
      </c:catAx>
      <c:valAx>
        <c:axId val="145707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sk-SK"/>
                  <a:t>Počet parametrov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457088767"/>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sk-SK"/>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017FE1900B944718B7A71CD6A38E295"/>
        <w:category>
          <w:name w:val="Všeobecné"/>
          <w:gallery w:val="placeholder"/>
        </w:category>
        <w:types>
          <w:type w:val="bbPlcHdr"/>
        </w:types>
        <w:behaviors>
          <w:behavior w:val="content"/>
        </w:behaviors>
        <w:guid w:val="{3EF15491-3827-4C46-A89D-783FA3AED45E}"/>
      </w:docPartPr>
      <w:docPartBody>
        <w:p w:rsidR="001F2D8A" w:rsidRDefault="00000000">
          <w:pPr>
            <w:pStyle w:val="F017FE1900B944718B7A71CD6A38E295"/>
          </w:pPr>
          <w:r w:rsidRPr="007938A0">
            <w:rPr>
              <w:color w:val="FF0000"/>
            </w:rPr>
            <w:t>Sem vložte evidenčné číslo</w:t>
          </w:r>
        </w:p>
      </w:docPartBody>
    </w:docPart>
    <w:docPart>
      <w:docPartPr>
        <w:name w:val="C9975D0FD0CA4C51B86EC2888999B393"/>
        <w:category>
          <w:name w:val="Všeobecné"/>
          <w:gallery w:val="placeholder"/>
        </w:category>
        <w:types>
          <w:type w:val="bbPlcHdr"/>
        </w:types>
        <w:behaviors>
          <w:behavior w:val="content"/>
        </w:behaviors>
        <w:guid w:val="{2F8F9204-9887-4962-A661-3684B7F40F4A}"/>
      </w:docPartPr>
      <w:docPartBody>
        <w:p w:rsidR="001F2D8A" w:rsidRDefault="00000000">
          <w:pPr>
            <w:pStyle w:val="C9975D0FD0CA4C51B86EC2888999B393"/>
          </w:pPr>
          <w:r w:rsidRPr="007938A0">
            <w:rPr>
              <w:color w:val="FF0000"/>
            </w:rPr>
            <w:t>Sem vložte evidenčné číslo</w:t>
          </w:r>
        </w:p>
      </w:docPartBody>
    </w:docPart>
    <w:docPart>
      <w:docPartPr>
        <w:name w:val="42F549ADA12540AA86AC5928AAD10984"/>
        <w:category>
          <w:name w:val="Všeobecné"/>
          <w:gallery w:val="placeholder"/>
        </w:category>
        <w:types>
          <w:type w:val="bbPlcHdr"/>
        </w:types>
        <w:behaviors>
          <w:behavior w:val="content"/>
        </w:behaviors>
        <w:guid w:val="{20470ADF-4A60-4779-BB91-32375ED2CDA4}"/>
      </w:docPartPr>
      <w:docPartBody>
        <w:p w:rsidR="001F2D8A" w:rsidRDefault="00000000">
          <w:pPr>
            <w:pStyle w:val="42F549ADA12540AA86AC5928AAD10984"/>
          </w:pPr>
          <w:r>
            <w:t>Študijný program</w:t>
          </w:r>
          <w:r w:rsidRPr="008C3053">
            <w:rPr>
              <w:rStyle w:val="Zstupntext"/>
            </w:rPr>
            <w:t xml:space="preserve"> </w:t>
          </w:r>
          <w:r>
            <w:rPr>
              <w:rStyle w:val="Zstupntext"/>
            </w:rPr>
            <w:t>:</w:t>
          </w:r>
        </w:p>
      </w:docPartBody>
    </w:docPart>
    <w:docPart>
      <w:docPartPr>
        <w:name w:val="6EA44C1403DE4F9491AD42CB1CA83B82"/>
        <w:category>
          <w:name w:val="Všeobecné"/>
          <w:gallery w:val="placeholder"/>
        </w:category>
        <w:types>
          <w:type w:val="bbPlcHdr"/>
        </w:types>
        <w:behaviors>
          <w:behavior w:val="content"/>
        </w:behaviors>
        <w:guid w:val="{9C63C138-94F2-4F38-8DD2-EC7F9FD0C416}"/>
      </w:docPartPr>
      <w:docPartBody>
        <w:p w:rsidR="001F2D8A" w:rsidRDefault="00000000">
          <w:pPr>
            <w:pStyle w:val="6EA44C1403DE4F9491AD42CB1CA83B82"/>
          </w:pPr>
          <w:r w:rsidRPr="0061717F">
            <w:t>Aplikovaná informatika</w:t>
          </w:r>
        </w:p>
      </w:docPartBody>
    </w:docPart>
    <w:docPart>
      <w:docPartPr>
        <w:name w:val="01A1BD3FD60A4546BBF3C5F2AF5411CE"/>
        <w:category>
          <w:name w:val="Všeobecné"/>
          <w:gallery w:val="placeholder"/>
        </w:category>
        <w:types>
          <w:type w:val="bbPlcHdr"/>
        </w:types>
        <w:behaviors>
          <w:behavior w:val="content"/>
        </w:behaviors>
        <w:guid w:val="{5343B9C3-9FEA-46F9-B6AD-3A628BD4EEAD}"/>
      </w:docPartPr>
      <w:docPartBody>
        <w:p w:rsidR="001F2D8A" w:rsidRDefault="00000000">
          <w:pPr>
            <w:pStyle w:val="01A1BD3FD60A4546BBF3C5F2AF5411CE"/>
          </w:pPr>
          <w:r w:rsidRPr="0061717F">
            <w:t>Číslo študijného odboru:</w:t>
          </w:r>
        </w:p>
      </w:docPartBody>
    </w:docPart>
    <w:docPart>
      <w:docPartPr>
        <w:name w:val="612CBA2BE1E7450AB06937A365BB8616"/>
        <w:category>
          <w:name w:val="Všeobecné"/>
          <w:gallery w:val="placeholder"/>
        </w:category>
        <w:types>
          <w:type w:val="bbPlcHdr"/>
        </w:types>
        <w:behaviors>
          <w:behavior w:val="content"/>
        </w:behaviors>
        <w:guid w:val="{D04511A7-285B-43DA-B783-2130066F2AF4}"/>
      </w:docPartPr>
      <w:docPartBody>
        <w:p w:rsidR="001F2D8A" w:rsidRDefault="00000000">
          <w:pPr>
            <w:pStyle w:val="612CBA2BE1E7450AB06937A365BB8616"/>
          </w:pPr>
          <w:r w:rsidRPr="0061717F">
            <w:t>2511</w:t>
          </w:r>
        </w:p>
      </w:docPartBody>
    </w:docPart>
    <w:docPart>
      <w:docPartPr>
        <w:name w:val="DD564CEAFCE64CE4B4C1B04046932CDA"/>
        <w:category>
          <w:name w:val="Všeobecné"/>
          <w:gallery w:val="placeholder"/>
        </w:category>
        <w:types>
          <w:type w:val="bbPlcHdr"/>
        </w:types>
        <w:behaviors>
          <w:behavior w:val="content"/>
        </w:behaviors>
        <w:guid w:val="{F70F630B-FA09-4886-B5A5-8C9399E65C0F}"/>
      </w:docPartPr>
      <w:docPartBody>
        <w:p w:rsidR="001F2D8A" w:rsidRDefault="00000000">
          <w:pPr>
            <w:pStyle w:val="DD564CEAFCE64CE4B4C1B04046932CDA"/>
          </w:pPr>
          <w:r w:rsidRPr="0061717F">
            <w:t>Názov študijného odboru:</w:t>
          </w:r>
        </w:p>
      </w:docPartBody>
    </w:docPart>
    <w:docPart>
      <w:docPartPr>
        <w:name w:val="32049CA612804471A1D3AE3F7958DB88"/>
        <w:category>
          <w:name w:val="Všeobecné"/>
          <w:gallery w:val="placeholder"/>
        </w:category>
        <w:types>
          <w:type w:val="bbPlcHdr"/>
        </w:types>
        <w:behaviors>
          <w:behavior w:val="content"/>
        </w:behaviors>
        <w:guid w:val="{3E1E4658-DEED-41FA-91CD-3366324FB9FA}"/>
      </w:docPartPr>
      <w:docPartBody>
        <w:p w:rsidR="001F2D8A" w:rsidRDefault="00000000">
          <w:pPr>
            <w:pStyle w:val="32049CA612804471A1D3AE3F7958DB88"/>
          </w:pPr>
          <w:r w:rsidRPr="0061717F">
            <w:t>9.2.9 Aplikovaná informatika</w:t>
          </w:r>
          <w:r w:rsidRPr="0061717F">
            <w:rPr>
              <w:rStyle w:val="Zstupntext"/>
            </w:rPr>
            <w:t xml:space="preserve"> </w:t>
          </w:r>
        </w:p>
      </w:docPartBody>
    </w:docPart>
    <w:docPart>
      <w:docPartPr>
        <w:name w:val="1243B1E3577F43EE8C3616A6808B38E1"/>
        <w:category>
          <w:name w:val="Všeobecné"/>
          <w:gallery w:val="placeholder"/>
        </w:category>
        <w:types>
          <w:type w:val="bbPlcHdr"/>
        </w:types>
        <w:behaviors>
          <w:behavior w:val="content"/>
        </w:behaviors>
        <w:guid w:val="{CA11C2B0-865F-4C13-A70F-450836E415B5}"/>
      </w:docPartPr>
      <w:docPartBody>
        <w:p w:rsidR="001F2D8A" w:rsidRDefault="00000000">
          <w:pPr>
            <w:pStyle w:val="1243B1E3577F43EE8C3616A6808B38E1"/>
          </w:pPr>
          <w:r w:rsidRPr="0061717F">
            <w:t>Školiace pracovisko:</w:t>
          </w:r>
        </w:p>
      </w:docPartBody>
    </w:docPart>
    <w:docPart>
      <w:docPartPr>
        <w:name w:val="5307769A0B4B401CBE22A2EC37A08586"/>
        <w:category>
          <w:name w:val="Všeobecné"/>
          <w:gallery w:val="placeholder"/>
        </w:category>
        <w:types>
          <w:type w:val="bbPlcHdr"/>
        </w:types>
        <w:behaviors>
          <w:behavior w:val="content"/>
        </w:behaviors>
        <w:guid w:val="{C04F1DFC-83AC-4939-8D05-334A38BD8700}"/>
      </w:docPartPr>
      <w:docPartBody>
        <w:p w:rsidR="001F2D8A" w:rsidRDefault="00000000">
          <w:pPr>
            <w:pStyle w:val="5307769A0B4B401CBE22A2EC37A08586"/>
          </w:pPr>
          <w:r w:rsidRPr="0061717F">
            <w:t>Ústav informatiky a matematiky</w:t>
          </w:r>
        </w:p>
      </w:docPartBody>
    </w:docPart>
    <w:docPart>
      <w:docPartPr>
        <w:name w:val="142C85C2C155475C8190A1348EE4A6A8"/>
        <w:category>
          <w:name w:val="Všeobecné"/>
          <w:gallery w:val="placeholder"/>
        </w:category>
        <w:types>
          <w:type w:val="bbPlcHdr"/>
        </w:types>
        <w:behaviors>
          <w:behavior w:val="content"/>
        </w:behaviors>
        <w:guid w:val="{32798A1D-7431-428C-8B40-20E2950A00BF}"/>
      </w:docPartPr>
      <w:docPartBody>
        <w:p w:rsidR="001F2D8A" w:rsidRDefault="00000000">
          <w:pPr>
            <w:pStyle w:val="142C85C2C155475C8190A1348EE4A6A8"/>
          </w:pPr>
          <w:r w:rsidRPr="0061717F">
            <w:t>Vedúci záverečnej práce:</w:t>
          </w:r>
        </w:p>
      </w:docPartBody>
    </w:docPart>
    <w:docPart>
      <w:docPartPr>
        <w:name w:val="9D58119E9C414B9F8EA8A2492CF9EE70"/>
        <w:category>
          <w:name w:val="Všeobecné"/>
          <w:gallery w:val="placeholder"/>
        </w:category>
        <w:types>
          <w:type w:val="bbPlcHdr"/>
        </w:types>
        <w:behaviors>
          <w:behavior w:val="content"/>
        </w:behaviors>
        <w:guid w:val="{18C9C430-3172-40B3-BEFB-BE962A8F808D}"/>
      </w:docPartPr>
      <w:docPartBody>
        <w:p w:rsidR="001F2D8A" w:rsidRDefault="00000000">
          <w:pPr>
            <w:pStyle w:val="9D58119E9C414B9F8EA8A2492CF9EE70"/>
          </w:pPr>
          <w:r w:rsidRPr="007938A0">
            <w:rPr>
              <w:color w:val="FF0000"/>
            </w:rPr>
            <w:t>Meno vedúceho</w:t>
          </w:r>
        </w:p>
      </w:docPartBody>
    </w:docPart>
    <w:docPart>
      <w:docPartPr>
        <w:name w:val="8E00F944F67046048D66EA0A3089735B"/>
        <w:category>
          <w:name w:val="Všeobecné"/>
          <w:gallery w:val="placeholder"/>
        </w:category>
        <w:types>
          <w:type w:val="bbPlcHdr"/>
        </w:types>
        <w:behaviors>
          <w:behavior w:val="content"/>
        </w:behaviors>
        <w:guid w:val="{DFE76FC4-7E0A-4975-8576-5C493FFFF866}"/>
      </w:docPartPr>
      <w:docPartBody>
        <w:p w:rsidR="001F2D8A" w:rsidRDefault="00000000">
          <w:pPr>
            <w:pStyle w:val="8E00F944F67046048D66EA0A3089735B"/>
          </w:pPr>
          <w:r w:rsidRPr="00D52763">
            <w:t>Konzultant ak bol určený</w:t>
          </w:r>
          <w:r w:rsidRPr="001C4183">
            <w:t>:</w:t>
          </w:r>
        </w:p>
      </w:docPartBody>
    </w:docPart>
    <w:docPart>
      <w:docPartPr>
        <w:name w:val="59CE04CCCB7F4DD9989EDA1F8E87782F"/>
        <w:category>
          <w:name w:val="Všeobecné"/>
          <w:gallery w:val="placeholder"/>
        </w:category>
        <w:types>
          <w:type w:val="bbPlcHdr"/>
        </w:types>
        <w:behaviors>
          <w:behavior w:val="content"/>
        </w:behaviors>
        <w:guid w:val="{D56B30C9-C61E-4F80-A554-78C5336FCF20}"/>
      </w:docPartPr>
      <w:docPartBody>
        <w:p w:rsidR="001F2D8A" w:rsidRDefault="00000000">
          <w:pPr>
            <w:pStyle w:val="59CE04CCCB7F4DD9989EDA1F8E87782F"/>
          </w:pPr>
          <w:r w:rsidRPr="008C3053">
            <w:rPr>
              <w:rStyle w:val="Zstupntext"/>
            </w:rPr>
            <w:t>Click here to enter text.</w:t>
          </w:r>
        </w:p>
      </w:docPartBody>
    </w:docPart>
    <w:docPart>
      <w:docPartPr>
        <w:name w:val="11190D43A44C4C08BD7B21790DDF32CA"/>
        <w:category>
          <w:name w:val="Všeobecné"/>
          <w:gallery w:val="placeholder"/>
        </w:category>
        <w:types>
          <w:type w:val="bbPlcHdr"/>
        </w:types>
        <w:behaviors>
          <w:behavior w:val="content"/>
        </w:behaviors>
        <w:guid w:val="{13917E94-153D-475E-A01D-98BAC1CB3833}"/>
      </w:docPartPr>
      <w:docPartBody>
        <w:p w:rsidR="001F2D8A" w:rsidRDefault="00000000">
          <w:pPr>
            <w:pStyle w:val="11190D43A44C4C08BD7B21790DDF32CA"/>
          </w:pPr>
          <w:r>
            <w:rPr>
              <w:rStyle w:val="Nadpis1rovneChar"/>
            </w:rPr>
            <w:t>SÚHRN</w:t>
          </w:r>
        </w:p>
      </w:docPartBody>
    </w:docPart>
    <w:docPart>
      <w:docPartPr>
        <w:name w:val="5656D98EBD22419A9B30E125691A1CF7"/>
        <w:category>
          <w:name w:val="Všeobecné"/>
          <w:gallery w:val="placeholder"/>
        </w:category>
        <w:types>
          <w:type w:val="bbPlcHdr"/>
        </w:types>
        <w:behaviors>
          <w:behavior w:val="content"/>
        </w:behaviors>
        <w:guid w:val="{14D897D3-BA82-4167-8A36-8C4CB8816020}"/>
      </w:docPartPr>
      <w:docPartBody>
        <w:p w:rsidR="00201548" w:rsidRPr="00642CC1" w:rsidRDefault="00000000" w:rsidP="00201548">
          <w:pPr>
            <w:pStyle w:val="Zakladny"/>
          </w:pPr>
          <w:r w:rsidRPr="00642CC1">
            <w:t>SLOVENSKÁ TECHNICKÁ UNIVERZITA V BRATISLAVE</w:t>
          </w:r>
        </w:p>
        <w:p w:rsidR="001F2D8A" w:rsidRDefault="00000000">
          <w:pPr>
            <w:pStyle w:val="5656D98EBD22419A9B30E125691A1CF7"/>
          </w:pPr>
          <w:r w:rsidRPr="00642CC1">
            <w:t>FAKULTA ELEKTROTECHNIKY A</w:t>
          </w:r>
          <w:r>
            <w:t> </w:t>
          </w:r>
          <w:r w:rsidRPr="00642CC1">
            <w:t>INFORMATIKY</w:t>
          </w:r>
        </w:p>
      </w:docPartBody>
    </w:docPart>
    <w:docPart>
      <w:docPartPr>
        <w:name w:val="256B46EDC988408EAFBB25256E13D507"/>
        <w:category>
          <w:name w:val="Všeobecné"/>
          <w:gallery w:val="placeholder"/>
        </w:category>
        <w:types>
          <w:type w:val="bbPlcHdr"/>
        </w:types>
        <w:behaviors>
          <w:behavior w:val="content"/>
        </w:behaviors>
        <w:guid w:val="{01AC8E0D-4631-4498-B70E-938EBA71377D}"/>
      </w:docPartPr>
      <w:docPartBody>
        <w:p w:rsidR="001F2D8A" w:rsidRDefault="00000000">
          <w:pPr>
            <w:pStyle w:val="256B46EDC988408EAFBB25256E13D507"/>
          </w:pPr>
          <w:r>
            <w:t>Študijný program</w:t>
          </w:r>
          <w:r w:rsidRPr="008C3053">
            <w:rPr>
              <w:rStyle w:val="Zstupntext"/>
            </w:rPr>
            <w:t xml:space="preserve"> </w:t>
          </w:r>
          <w:r>
            <w:rPr>
              <w:rStyle w:val="Zstupntext"/>
            </w:rPr>
            <w:t>:</w:t>
          </w:r>
        </w:p>
      </w:docPartBody>
    </w:docPart>
    <w:docPart>
      <w:docPartPr>
        <w:name w:val="15DD529F0AA0463DAACA09A2B3AC8041"/>
        <w:category>
          <w:name w:val="Všeobecné"/>
          <w:gallery w:val="placeholder"/>
        </w:category>
        <w:types>
          <w:type w:val="bbPlcHdr"/>
        </w:types>
        <w:behaviors>
          <w:behavior w:val="content"/>
        </w:behaviors>
        <w:guid w:val="{7755DC25-C122-4F29-B18E-0A87055408A4}"/>
      </w:docPartPr>
      <w:docPartBody>
        <w:p w:rsidR="001F2D8A" w:rsidRDefault="00000000">
          <w:pPr>
            <w:pStyle w:val="15DD529F0AA0463DAACA09A2B3AC8041"/>
          </w:pPr>
          <w:r w:rsidRPr="0061717F">
            <w:t>Aplikovaná informatika</w:t>
          </w:r>
        </w:p>
      </w:docPartBody>
    </w:docPart>
    <w:docPart>
      <w:docPartPr>
        <w:name w:val="F5E5AC64B91748D692823217D2AD2FB7"/>
        <w:category>
          <w:name w:val="Všeobecné"/>
          <w:gallery w:val="placeholder"/>
        </w:category>
        <w:types>
          <w:type w:val="bbPlcHdr"/>
        </w:types>
        <w:behaviors>
          <w:behavior w:val="content"/>
        </w:behaviors>
        <w:guid w:val="{04160B1E-3C4F-4D19-AD21-2BD63ABA8F92}"/>
      </w:docPartPr>
      <w:docPartBody>
        <w:p w:rsidR="001F2D8A" w:rsidRDefault="00000000">
          <w:pPr>
            <w:pStyle w:val="F5E5AC64B91748D692823217D2AD2FB7"/>
          </w:pPr>
          <w:r w:rsidRPr="00AC4C7B">
            <w:t>Vyberte typ práce</w:t>
          </w:r>
        </w:p>
      </w:docPartBody>
    </w:docPart>
    <w:docPart>
      <w:docPartPr>
        <w:name w:val="22D957EA3A2645FC84F15A5B0CCD95ED"/>
        <w:category>
          <w:name w:val="Všeobecné"/>
          <w:gallery w:val="placeholder"/>
        </w:category>
        <w:types>
          <w:type w:val="bbPlcHdr"/>
        </w:types>
        <w:behaviors>
          <w:behavior w:val="content"/>
        </w:behaviors>
        <w:guid w:val="{16CBDCEA-2FBC-46AA-A546-AF4BEBB4188D}"/>
      </w:docPartPr>
      <w:docPartBody>
        <w:p w:rsidR="001F2D8A" w:rsidRDefault="00000000">
          <w:pPr>
            <w:pStyle w:val="22D957EA3A2645FC84F15A5B0CCD95ED"/>
          </w:pPr>
          <w:r w:rsidRPr="00AC4C7B">
            <w:rPr>
              <w:rStyle w:val="Zstupntext"/>
              <w:color w:val="FF0000"/>
            </w:rPr>
            <w:t>Vložte názov práce</w:t>
          </w:r>
          <w:r w:rsidRPr="008C3053">
            <w:rPr>
              <w:rStyle w:val="Zstupntext"/>
            </w:rPr>
            <w:t>.</w:t>
          </w:r>
        </w:p>
      </w:docPartBody>
    </w:docPart>
    <w:docPart>
      <w:docPartPr>
        <w:name w:val="3D41E7422EFD43C380658A014BD8FC88"/>
        <w:category>
          <w:name w:val="Všeobecné"/>
          <w:gallery w:val="placeholder"/>
        </w:category>
        <w:types>
          <w:type w:val="bbPlcHdr"/>
        </w:types>
        <w:behaviors>
          <w:behavior w:val="content"/>
        </w:behaviors>
        <w:guid w:val="{5CAD4314-0CA2-4F88-9037-64D68C28EA7D}"/>
      </w:docPartPr>
      <w:docPartBody>
        <w:p w:rsidR="001F2D8A" w:rsidRDefault="00000000">
          <w:pPr>
            <w:pStyle w:val="3D41E7422EFD43C380658A014BD8FC88"/>
          </w:pPr>
          <w:r>
            <w:t>Autor:</w:t>
          </w:r>
        </w:p>
      </w:docPartBody>
    </w:docPart>
    <w:docPart>
      <w:docPartPr>
        <w:name w:val="F4000F1F25A74D2A81C20CC9838E7AC9"/>
        <w:category>
          <w:name w:val="Všeobecné"/>
          <w:gallery w:val="placeholder"/>
        </w:category>
        <w:types>
          <w:type w:val="bbPlcHdr"/>
        </w:types>
        <w:behaviors>
          <w:behavior w:val="content"/>
        </w:behaviors>
        <w:guid w:val="{6C1FFE62-8F33-45B8-8B07-D35C84BCBA09}"/>
      </w:docPartPr>
      <w:docPartBody>
        <w:p w:rsidR="001F2D8A" w:rsidRDefault="00000000">
          <w:pPr>
            <w:pStyle w:val="F4000F1F25A74D2A81C20CC9838E7AC9"/>
          </w:pPr>
          <w:r w:rsidRPr="007938A0">
            <w:rPr>
              <w:color w:val="FF0000"/>
            </w:rPr>
            <w:t>Meno autora</w:t>
          </w:r>
        </w:p>
      </w:docPartBody>
    </w:docPart>
    <w:docPart>
      <w:docPartPr>
        <w:name w:val="8275956AEC0141088AA8187188237036"/>
        <w:category>
          <w:name w:val="Všeobecné"/>
          <w:gallery w:val="placeholder"/>
        </w:category>
        <w:types>
          <w:type w:val="bbPlcHdr"/>
        </w:types>
        <w:behaviors>
          <w:behavior w:val="content"/>
        </w:behaviors>
        <w:guid w:val="{CE02B444-CE69-4539-A667-EF9831110596}"/>
      </w:docPartPr>
      <w:docPartBody>
        <w:p w:rsidR="001F2D8A" w:rsidRDefault="00000000">
          <w:pPr>
            <w:pStyle w:val="8275956AEC0141088AA8187188237036"/>
          </w:pPr>
          <w:r w:rsidRPr="0061717F">
            <w:t>Vedúci záverečnej práce:</w:t>
          </w:r>
        </w:p>
      </w:docPartBody>
    </w:docPart>
    <w:docPart>
      <w:docPartPr>
        <w:name w:val="C344592985DA41A8AEE4FA3D4ACAD12D"/>
        <w:category>
          <w:name w:val="Všeobecné"/>
          <w:gallery w:val="placeholder"/>
        </w:category>
        <w:types>
          <w:type w:val="bbPlcHdr"/>
        </w:types>
        <w:behaviors>
          <w:behavior w:val="content"/>
        </w:behaviors>
        <w:guid w:val="{355C0538-C29B-4348-9556-3E4CD370531A}"/>
      </w:docPartPr>
      <w:docPartBody>
        <w:p w:rsidR="001F2D8A" w:rsidRDefault="00000000">
          <w:pPr>
            <w:pStyle w:val="C344592985DA41A8AEE4FA3D4ACAD12D"/>
          </w:pPr>
          <w:r w:rsidRPr="007938A0">
            <w:rPr>
              <w:color w:val="FF0000"/>
            </w:rPr>
            <w:t>Meno vedúceho</w:t>
          </w:r>
        </w:p>
      </w:docPartBody>
    </w:docPart>
    <w:docPart>
      <w:docPartPr>
        <w:name w:val="81BEC172F73F46ED929CE0DBDA81EAF5"/>
        <w:category>
          <w:name w:val="Všeobecné"/>
          <w:gallery w:val="placeholder"/>
        </w:category>
        <w:types>
          <w:type w:val="bbPlcHdr"/>
        </w:types>
        <w:behaviors>
          <w:behavior w:val="content"/>
        </w:behaviors>
        <w:guid w:val="{061EF062-A9C4-4BF0-9548-C9A5037A7EBE}"/>
      </w:docPartPr>
      <w:docPartBody>
        <w:p w:rsidR="001F2D8A" w:rsidRDefault="00000000">
          <w:pPr>
            <w:pStyle w:val="81BEC172F73F46ED929CE0DBDA81EAF5"/>
          </w:pPr>
          <w:r w:rsidRPr="00D52763">
            <w:t>Konzultant ak bol určený</w:t>
          </w:r>
          <w:r w:rsidRPr="001C4183">
            <w:t>:</w:t>
          </w:r>
        </w:p>
      </w:docPartBody>
    </w:docPart>
    <w:docPart>
      <w:docPartPr>
        <w:name w:val="F8578DD91E984A77AA6B8D89E49EE2F2"/>
        <w:category>
          <w:name w:val="Všeobecné"/>
          <w:gallery w:val="placeholder"/>
        </w:category>
        <w:types>
          <w:type w:val="bbPlcHdr"/>
        </w:types>
        <w:behaviors>
          <w:behavior w:val="content"/>
        </w:behaviors>
        <w:guid w:val="{71546848-99D2-4D87-981C-CFDE37F5E59C}"/>
      </w:docPartPr>
      <w:docPartBody>
        <w:p w:rsidR="001F2D8A" w:rsidRDefault="00000000">
          <w:pPr>
            <w:pStyle w:val="F8578DD91E984A77AA6B8D89E49EE2F2"/>
          </w:pPr>
          <w:r>
            <w:t>Miesto a rok predloženia práce:</w:t>
          </w:r>
        </w:p>
      </w:docPartBody>
    </w:docPart>
    <w:docPart>
      <w:docPartPr>
        <w:name w:val="BCDF335456A941CCAAEC35EF76A4EC49"/>
        <w:category>
          <w:name w:val="Všeobecné"/>
          <w:gallery w:val="placeholder"/>
        </w:category>
        <w:types>
          <w:type w:val="bbPlcHdr"/>
        </w:types>
        <w:behaviors>
          <w:behavior w:val="content"/>
        </w:behaviors>
        <w:guid w:val="{3F40D93D-AA5D-4A28-937E-292F54E4E51E}"/>
      </w:docPartPr>
      <w:docPartBody>
        <w:p w:rsidR="001F2D8A" w:rsidRDefault="00000000">
          <w:pPr>
            <w:pStyle w:val="BCDF335456A941CCAAEC35EF76A4EC49"/>
          </w:pPr>
          <w:r>
            <w:t xml:space="preserve">Bratislava </w:t>
          </w:r>
          <w:r>
            <w:fldChar w:fldCharType="begin"/>
          </w:r>
          <w:r>
            <w:instrText xml:space="preserve"> TIME \@ "yyyy" </w:instrText>
          </w:r>
          <w:r>
            <w:fldChar w:fldCharType="separate"/>
          </w:r>
          <w:r>
            <w:t>2023</w:t>
          </w:r>
          <w:r>
            <w:fldChar w:fldCharType="end"/>
          </w:r>
        </w:p>
      </w:docPartBody>
    </w:docPart>
    <w:docPart>
      <w:docPartPr>
        <w:name w:val="548ED3B2CCD64655B89CBAC8130CC302"/>
        <w:category>
          <w:name w:val="Všeobecné"/>
          <w:gallery w:val="placeholder"/>
        </w:category>
        <w:types>
          <w:type w:val="bbPlcHdr"/>
        </w:types>
        <w:behaviors>
          <w:behavior w:val="content"/>
        </w:behaviors>
        <w:guid w:val="{2BEC907E-14A4-43BB-A22F-A0F4251895C3}"/>
      </w:docPartPr>
      <w:docPartBody>
        <w:p w:rsidR="001F2D8A" w:rsidRDefault="00000000">
          <w:pPr>
            <w:pStyle w:val="548ED3B2CCD64655B89CBAC8130CC302"/>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1134A4F141444ECFAD3AE99B3745244D"/>
        <w:category>
          <w:name w:val="Všeobecné"/>
          <w:gallery w:val="placeholder"/>
        </w:category>
        <w:types>
          <w:type w:val="bbPlcHdr"/>
        </w:types>
        <w:behaviors>
          <w:behavior w:val="content"/>
        </w:behaviors>
        <w:guid w:val="{CFDABBC4-AE71-4608-B043-5F01C41941CF}"/>
      </w:docPartPr>
      <w:docPartBody>
        <w:p w:rsidR="001F2D8A" w:rsidRDefault="00000000">
          <w:pPr>
            <w:pStyle w:val="1134A4F141444ECFAD3AE99B3745244D"/>
          </w:pPr>
          <w:r w:rsidRPr="00E66E98">
            <w:t>Kľúčové slová:</w:t>
          </w:r>
          <w:r>
            <w:tab/>
          </w:r>
        </w:p>
      </w:docPartBody>
    </w:docPart>
    <w:docPart>
      <w:docPartPr>
        <w:name w:val="E360D52EA7A04968ABDA085C081138A1"/>
        <w:category>
          <w:name w:val="Všeobecné"/>
          <w:gallery w:val="placeholder"/>
        </w:category>
        <w:types>
          <w:type w:val="bbPlcHdr"/>
        </w:types>
        <w:behaviors>
          <w:behavior w:val="content"/>
        </w:behaviors>
        <w:guid w:val="{72260663-7AEF-49CB-A8B8-848428324FAA}"/>
      </w:docPartPr>
      <w:docPartBody>
        <w:p w:rsidR="001F2D8A" w:rsidRDefault="00000000">
          <w:pPr>
            <w:pStyle w:val="E360D52EA7A04968ABDA085C081138A1"/>
          </w:pPr>
          <w:r w:rsidRPr="007938A0">
            <w:rPr>
              <w:color w:val="FF0000"/>
            </w:rPr>
            <w:t>Sem vložte 3 - 5 kľúčových slov</w:t>
          </w:r>
        </w:p>
      </w:docPartBody>
    </w:docPart>
    <w:docPart>
      <w:docPartPr>
        <w:name w:val="15002C6C415E4A36A153C08C5DA0C746"/>
        <w:category>
          <w:name w:val="Všeobecné"/>
          <w:gallery w:val="placeholder"/>
        </w:category>
        <w:types>
          <w:type w:val="bbPlcHdr"/>
        </w:types>
        <w:behaviors>
          <w:behavior w:val="content"/>
        </w:behaviors>
        <w:guid w:val="{260DEADE-CAB7-4DF2-878A-DB27B96D1293}"/>
      </w:docPartPr>
      <w:docPartBody>
        <w:p w:rsidR="001F2D8A" w:rsidRDefault="00000000">
          <w:pPr>
            <w:pStyle w:val="15002C6C415E4A36A153C08C5DA0C746"/>
          </w:pPr>
          <w:r w:rsidRPr="008C3053">
            <w:rPr>
              <w:rStyle w:val="Zstupntext"/>
            </w:rPr>
            <w:t>Click here to enter text.</w:t>
          </w:r>
        </w:p>
      </w:docPartBody>
    </w:docPart>
    <w:docPart>
      <w:docPartPr>
        <w:name w:val="A9CD49C97FF74D0381F50B525D16F9C5"/>
        <w:category>
          <w:name w:val="Všeobecné"/>
          <w:gallery w:val="placeholder"/>
        </w:category>
        <w:types>
          <w:type w:val="bbPlcHdr"/>
        </w:types>
        <w:behaviors>
          <w:behavior w:val="content"/>
        </w:behaviors>
        <w:guid w:val="{D7C29DF8-31A3-4756-952E-9AD7F5FBE505}"/>
      </w:docPartPr>
      <w:docPartBody>
        <w:p w:rsidR="001F2D8A" w:rsidRDefault="00000000">
          <w:pPr>
            <w:pStyle w:val="A9CD49C97FF74D0381F50B525D16F9C5"/>
          </w:pPr>
          <w:r>
            <w:rPr>
              <w:rStyle w:val="Nadpis1rovneChar"/>
            </w:rPr>
            <w:t>ABSTRACT</w:t>
          </w:r>
        </w:p>
      </w:docPartBody>
    </w:docPart>
    <w:docPart>
      <w:docPartPr>
        <w:name w:val="9EE42B5C5D61450CBEA20542A8EBB1B9"/>
        <w:category>
          <w:name w:val="Všeobecné"/>
          <w:gallery w:val="placeholder"/>
        </w:category>
        <w:types>
          <w:type w:val="bbPlcHdr"/>
        </w:types>
        <w:behaviors>
          <w:behavior w:val="content"/>
        </w:behaviors>
        <w:guid w:val="{0E996CB2-B86D-48E2-89B5-C4609E667D84}"/>
      </w:docPartPr>
      <w:docPartBody>
        <w:p w:rsidR="00201548" w:rsidRDefault="00000000" w:rsidP="00201548">
          <w:pPr>
            <w:pStyle w:val="Zakladny"/>
            <w:ind w:left="454" w:firstLine="0"/>
          </w:pPr>
          <w:r>
            <w:t>SLOVAK UNIVERSITY OF TECHNOLOGY IN BRATISLAVA</w:t>
          </w:r>
        </w:p>
        <w:p w:rsidR="001F2D8A" w:rsidRDefault="00000000">
          <w:pPr>
            <w:pStyle w:val="9EE42B5C5D61450CBEA20542A8EBB1B9"/>
          </w:pPr>
          <w:r>
            <w:t>FACULTY OF ELECTRICAL ENGINEERING AND INFORMA</w:t>
          </w:r>
          <w:r w:rsidRPr="00803E9E">
            <w:t>TION TECHNOLOGY</w:t>
          </w:r>
          <w:r>
            <w:t xml:space="preserve"> </w:t>
          </w:r>
        </w:p>
      </w:docPartBody>
    </w:docPart>
    <w:docPart>
      <w:docPartPr>
        <w:name w:val="71F1FF19A84D4B5D83DD0FE3629F2608"/>
        <w:category>
          <w:name w:val="Všeobecné"/>
          <w:gallery w:val="placeholder"/>
        </w:category>
        <w:types>
          <w:type w:val="bbPlcHdr"/>
        </w:types>
        <w:behaviors>
          <w:behavior w:val="content"/>
        </w:behaviors>
        <w:guid w:val="{F024BEFA-DFA4-4672-98C0-F06B8F74C082}"/>
      </w:docPartPr>
      <w:docPartBody>
        <w:p w:rsidR="001F2D8A" w:rsidRDefault="00000000">
          <w:pPr>
            <w:pStyle w:val="71F1FF19A84D4B5D83DD0FE3629F2608"/>
          </w:pPr>
          <w:r w:rsidRPr="00803E9E">
            <w:t xml:space="preserve">Study Programme: </w:t>
          </w:r>
        </w:p>
      </w:docPartBody>
    </w:docPart>
    <w:docPart>
      <w:docPartPr>
        <w:name w:val="3D8D6139FEC244A8803A2DBA06FB51B0"/>
        <w:category>
          <w:name w:val="Všeobecné"/>
          <w:gallery w:val="placeholder"/>
        </w:category>
        <w:types>
          <w:type w:val="bbPlcHdr"/>
        </w:types>
        <w:behaviors>
          <w:behavior w:val="content"/>
        </w:behaviors>
        <w:guid w:val="{674BFE47-BA91-4FCF-9EEE-8A4CE1552BAD}"/>
      </w:docPartPr>
      <w:docPartBody>
        <w:p w:rsidR="001F2D8A" w:rsidRDefault="00000000">
          <w:pPr>
            <w:pStyle w:val="3D8D6139FEC244A8803A2DBA06FB51B0"/>
          </w:pPr>
          <w:r w:rsidRPr="0061717F">
            <w:t>Aplikovaná informatika</w:t>
          </w:r>
        </w:p>
      </w:docPartBody>
    </w:docPart>
    <w:docPart>
      <w:docPartPr>
        <w:name w:val="35DC50E2E14C4D0894D51A0501EF37FD"/>
        <w:category>
          <w:name w:val="Všeobecné"/>
          <w:gallery w:val="placeholder"/>
        </w:category>
        <w:types>
          <w:type w:val="bbPlcHdr"/>
        </w:types>
        <w:behaviors>
          <w:behavior w:val="content"/>
        </w:behaviors>
        <w:guid w:val="{18B7EF1F-9BD9-47B0-8687-8C52083F0CF9}"/>
      </w:docPartPr>
      <w:docPartBody>
        <w:p w:rsidR="001F2D8A" w:rsidRDefault="00000000">
          <w:pPr>
            <w:pStyle w:val="35DC50E2E14C4D0894D51A0501EF37FD"/>
          </w:pPr>
          <w:r w:rsidRPr="00803E9E">
            <w:rPr>
              <w:color w:val="FF0000"/>
            </w:rPr>
            <w:t>Vyberte ty práce</w:t>
          </w:r>
        </w:p>
      </w:docPartBody>
    </w:docPart>
    <w:docPart>
      <w:docPartPr>
        <w:name w:val="BFC0B64BB65D4E0EAFA901F878B1E747"/>
        <w:category>
          <w:name w:val="Všeobecné"/>
          <w:gallery w:val="placeholder"/>
        </w:category>
        <w:types>
          <w:type w:val="bbPlcHdr"/>
        </w:types>
        <w:behaviors>
          <w:behavior w:val="content"/>
        </w:behaviors>
        <w:guid w:val="{F5293A4C-A918-41BC-B876-F1BA2AE8936A}"/>
      </w:docPartPr>
      <w:docPartBody>
        <w:p w:rsidR="001F2D8A" w:rsidRDefault="00000000">
          <w:pPr>
            <w:pStyle w:val="BFC0B64BB65D4E0EAFA901F878B1E747"/>
          </w:pPr>
          <w:r w:rsidRPr="00AC4C7B">
            <w:rPr>
              <w:rStyle w:val="Zstupntext"/>
              <w:color w:val="FF0000"/>
            </w:rPr>
            <w:t>Vložte názov práce</w:t>
          </w:r>
          <w:r w:rsidRPr="008C3053">
            <w:rPr>
              <w:rStyle w:val="Zstupntext"/>
            </w:rPr>
            <w:t>.</w:t>
          </w:r>
        </w:p>
      </w:docPartBody>
    </w:docPart>
    <w:docPart>
      <w:docPartPr>
        <w:name w:val="98A5E017A5114F9DA9F39AAA418F45D0"/>
        <w:category>
          <w:name w:val="Všeobecné"/>
          <w:gallery w:val="placeholder"/>
        </w:category>
        <w:types>
          <w:type w:val="bbPlcHdr"/>
        </w:types>
        <w:behaviors>
          <w:behavior w:val="content"/>
        </w:behaviors>
        <w:guid w:val="{9DC2EDA2-0EB1-40F5-B552-3E36307EA8E7}"/>
      </w:docPartPr>
      <w:docPartBody>
        <w:p w:rsidR="001F2D8A" w:rsidRDefault="00000000">
          <w:pPr>
            <w:pStyle w:val="98A5E017A5114F9DA9F39AAA418F45D0"/>
          </w:pPr>
          <w:r>
            <w:t>Autor:</w:t>
          </w:r>
        </w:p>
      </w:docPartBody>
    </w:docPart>
    <w:docPart>
      <w:docPartPr>
        <w:name w:val="39E3C3715BEE4A10B65A0B7AB7487CC6"/>
        <w:category>
          <w:name w:val="Všeobecné"/>
          <w:gallery w:val="placeholder"/>
        </w:category>
        <w:types>
          <w:type w:val="bbPlcHdr"/>
        </w:types>
        <w:behaviors>
          <w:behavior w:val="content"/>
        </w:behaviors>
        <w:guid w:val="{BA94DA86-8097-4094-89F7-DCC35722A8F4}"/>
      </w:docPartPr>
      <w:docPartBody>
        <w:p w:rsidR="001F2D8A" w:rsidRDefault="00000000">
          <w:pPr>
            <w:pStyle w:val="39E3C3715BEE4A10B65A0B7AB7487CC6"/>
          </w:pPr>
          <w:r w:rsidRPr="007938A0">
            <w:rPr>
              <w:color w:val="FF0000"/>
            </w:rPr>
            <w:t>Meno autora</w:t>
          </w:r>
        </w:p>
      </w:docPartBody>
    </w:docPart>
    <w:docPart>
      <w:docPartPr>
        <w:name w:val="2BCC0A147E81422895DA2C4E2172FED0"/>
        <w:category>
          <w:name w:val="Všeobecné"/>
          <w:gallery w:val="placeholder"/>
        </w:category>
        <w:types>
          <w:type w:val="bbPlcHdr"/>
        </w:types>
        <w:behaviors>
          <w:behavior w:val="content"/>
        </w:behaviors>
        <w:guid w:val="{E1D52279-30EC-4974-AC5F-903461439B2A}"/>
      </w:docPartPr>
      <w:docPartBody>
        <w:p w:rsidR="001F2D8A" w:rsidRDefault="00000000">
          <w:pPr>
            <w:pStyle w:val="2BCC0A147E81422895DA2C4E2172FED0"/>
          </w:pPr>
          <w:r w:rsidRPr="00803E9E">
            <w:t>Superviso</w:t>
          </w:r>
          <w:r>
            <w:t>r</w:t>
          </w:r>
          <w:r w:rsidRPr="0061717F">
            <w:t>:</w:t>
          </w:r>
        </w:p>
      </w:docPartBody>
    </w:docPart>
    <w:docPart>
      <w:docPartPr>
        <w:name w:val="3511E617E74B4F4398B9CC692F0EFDEC"/>
        <w:category>
          <w:name w:val="Všeobecné"/>
          <w:gallery w:val="placeholder"/>
        </w:category>
        <w:types>
          <w:type w:val="bbPlcHdr"/>
        </w:types>
        <w:behaviors>
          <w:behavior w:val="content"/>
        </w:behaviors>
        <w:guid w:val="{B176EC74-C664-46A6-B3CA-5EB49F0C2CB7}"/>
      </w:docPartPr>
      <w:docPartBody>
        <w:p w:rsidR="001F2D8A" w:rsidRDefault="00000000">
          <w:pPr>
            <w:pStyle w:val="3511E617E74B4F4398B9CC692F0EFDEC"/>
          </w:pPr>
          <w:r w:rsidRPr="007938A0">
            <w:rPr>
              <w:color w:val="FF0000"/>
            </w:rPr>
            <w:t>Meno vedúceho</w:t>
          </w:r>
        </w:p>
      </w:docPartBody>
    </w:docPart>
    <w:docPart>
      <w:docPartPr>
        <w:name w:val="5DCD7382344A4672929B575A0C16C551"/>
        <w:category>
          <w:name w:val="Všeobecné"/>
          <w:gallery w:val="placeholder"/>
        </w:category>
        <w:types>
          <w:type w:val="bbPlcHdr"/>
        </w:types>
        <w:behaviors>
          <w:behavior w:val="content"/>
        </w:behaviors>
        <w:guid w:val="{5D9CEF4F-0931-410C-A922-C2F8C366BC62}"/>
      </w:docPartPr>
      <w:docPartBody>
        <w:p w:rsidR="001F2D8A" w:rsidRDefault="00000000">
          <w:pPr>
            <w:pStyle w:val="5DCD7382344A4672929B575A0C16C551"/>
          </w:pPr>
          <w:r w:rsidRPr="00803E9E">
            <w:t>Consultant</w:t>
          </w:r>
          <w:r>
            <w:t>:</w:t>
          </w:r>
        </w:p>
      </w:docPartBody>
    </w:docPart>
    <w:docPart>
      <w:docPartPr>
        <w:name w:val="8F2064D578BB42A1946806129D18468D"/>
        <w:category>
          <w:name w:val="Všeobecné"/>
          <w:gallery w:val="placeholder"/>
        </w:category>
        <w:types>
          <w:type w:val="bbPlcHdr"/>
        </w:types>
        <w:behaviors>
          <w:behavior w:val="content"/>
        </w:behaviors>
        <w:guid w:val="{13433057-D416-4DF8-8A5E-8B601366C3FF}"/>
      </w:docPartPr>
      <w:docPartBody>
        <w:p w:rsidR="001F2D8A" w:rsidRDefault="00000000">
          <w:pPr>
            <w:pStyle w:val="8F2064D578BB42A1946806129D18468D"/>
          </w:pPr>
          <w:r>
            <w:rPr>
              <w:rStyle w:val="ZakladnyChar"/>
            </w:rPr>
            <w:t>Place and year of submission</w:t>
          </w:r>
          <w:r>
            <w:t>:</w:t>
          </w:r>
        </w:p>
      </w:docPartBody>
    </w:docPart>
    <w:docPart>
      <w:docPartPr>
        <w:name w:val="6587685554E249D48AADA6BDEF171AB7"/>
        <w:category>
          <w:name w:val="Všeobecné"/>
          <w:gallery w:val="placeholder"/>
        </w:category>
        <w:types>
          <w:type w:val="bbPlcHdr"/>
        </w:types>
        <w:behaviors>
          <w:behavior w:val="content"/>
        </w:behaviors>
        <w:guid w:val="{AAE100AC-6FC7-4A04-9F25-D5C75A12FDBA}"/>
      </w:docPartPr>
      <w:docPartBody>
        <w:p w:rsidR="001F2D8A" w:rsidRDefault="00000000">
          <w:pPr>
            <w:pStyle w:val="6587685554E249D48AADA6BDEF171AB7"/>
          </w:pPr>
          <w:r>
            <w:t xml:space="preserve">Bratislava </w:t>
          </w:r>
          <w:r>
            <w:fldChar w:fldCharType="begin"/>
          </w:r>
          <w:r>
            <w:instrText xml:space="preserve"> TIME \@ "yyyy" </w:instrText>
          </w:r>
          <w:r>
            <w:fldChar w:fldCharType="separate"/>
          </w:r>
          <w:r>
            <w:t>2023</w:t>
          </w:r>
          <w:r>
            <w:fldChar w:fldCharType="end"/>
          </w:r>
        </w:p>
      </w:docPartBody>
    </w:docPart>
    <w:docPart>
      <w:docPartPr>
        <w:name w:val="B31CFBF45C504193AF58A85BD3EA4797"/>
        <w:category>
          <w:name w:val="Všeobecné"/>
          <w:gallery w:val="placeholder"/>
        </w:category>
        <w:types>
          <w:type w:val="bbPlcHdr"/>
        </w:types>
        <w:behaviors>
          <w:behavior w:val="content"/>
        </w:behaviors>
        <w:guid w:val="{A8799FD4-049D-4191-B49A-E805D8694613}"/>
      </w:docPartPr>
      <w:docPartBody>
        <w:p w:rsidR="001F2D8A" w:rsidRDefault="00000000">
          <w:pPr>
            <w:pStyle w:val="B31CFBF45C504193AF58A85BD3EA4797"/>
          </w:pPr>
          <w:r>
            <w:rPr>
              <w:rStyle w:val="Nadpis1rovneChar"/>
            </w:rPr>
            <w:t>Vyhlásenie autora</w:t>
          </w:r>
        </w:p>
      </w:docPartBody>
    </w:docPart>
    <w:docPart>
      <w:docPartPr>
        <w:name w:val="36647EE1B77544B992D41AE7E3ED09ED"/>
        <w:category>
          <w:name w:val="Všeobecné"/>
          <w:gallery w:val="placeholder"/>
        </w:category>
        <w:types>
          <w:type w:val="bbPlcHdr"/>
        </w:types>
        <w:behaviors>
          <w:behavior w:val="content"/>
        </w:behaviors>
        <w:guid w:val="{77F78BD3-8C4C-4387-85C2-A81BD5456F87}"/>
      </w:docPartPr>
      <w:docPartBody>
        <w:p w:rsidR="001F2D8A" w:rsidRDefault="00000000">
          <w:pPr>
            <w:pStyle w:val="36647EE1B77544B992D41AE7E3ED09ED"/>
          </w:pPr>
          <w:r w:rsidRPr="005A315A">
            <w:rPr>
              <w:color w:val="FF0000"/>
            </w:rPr>
            <w:t>Vyberte</w:t>
          </w:r>
        </w:p>
      </w:docPartBody>
    </w:docPart>
    <w:docPart>
      <w:docPartPr>
        <w:name w:val="CEB99A96E73B4327BBFE1C3D8F1F8F26"/>
        <w:category>
          <w:name w:val="Všeobecné"/>
          <w:gallery w:val="placeholder"/>
        </w:category>
        <w:types>
          <w:type w:val="bbPlcHdr"/>
        </w:types>
        <w:behaviors>
          <w:behavior w:val="content"/>
        </w:behaviors>
        <w:guid w:val="{575A6C65-4FAC-4DC0-A0CA-868E41D0BBFB}"/>
      </w:docPartPr>
      <w:docPartBody>
        <w:p w:rsidR="001F2D8A" w:rsidRDefault="00000000">
          <w:pPr>
            <w:pStyle w:val="CEB99A96E73B4327BBFE1C3D8F1F8F26"/>
          </w:pPr>
          <w:r w:rsidRPr="005A315A">
            <w:rPr>
              <w:color w:val="FF0000"/>
            </w:rPr>
            <w:t>Vložte Vaše meno</w:t>
          </w:r>
        </w:p>
      </w:docPartBody>
    </w:docPart>
    <w:docPart>
      <w:docPartPr>
        <w:name w:val="7759F8F1D86F4FF58C51C04106E5AC24"/>
        <w:category>
          <w:name w:val="Všeobecné"/>
          <w:gallery w:val="placeholder"/>
        </w:category>
        <w:types>
          <w:type w:val="bbPlcHdr"/>
        </w:types>
        <w:behaviors>
          <w:behavior w:val="content"/>
        </w:behaviors>
        <w:guid w:val="{704E5009-EC92-4500-816B-48DA2A0C744C}"/>
      </w:docPartPr>
      <w:docPartBody>
        <w:p w:rsidR="001F2D8A" w:rsidRDefault="00000000">
          <w:pPr>
            <w:pStyle w:val="7759F8F1D86F4FF58C51C04106E5AC24"/>
          </w:pPr>
          <w:r>
            <w:t xml:space="preserve">čestne vyhlasujem, že som </w:t>
          </w:r>
        </w:p>
      </w:docPartBody>
    </w:docPart>
    <w:docPart>
      <w:docPartPr>
        <w:name w:val="18F887F350E54A7F8A2E2E5AA575E0D8"/>
        <w:category>
          <w:name w:val="Všeobecné"/>
          <w:gallery w:val="placeholder"/>
        </w:category>
        <w:types>
          <w:type w:val="bbPlcHdr"/>
        </w:types>
        <w:behaviors>
          <w:behavior w:val="content"/>
        </w:behaviors>
        <w:guid w:val="{819E5672-9509-4381-A1CC-8139DEE2EF4E}"/>
      </w:docPartPr>
      <w:docPartBody>
        <w:p w:rsidR="001F2D8A" w:rsidRDefault="00000000">
          <w:pPr>
            <w:pStyle w:val="18F887F350E54A7F8A2E2E5AA575E0D8"/>
          </w:pPr>
          <w:r w:rsidRPr="00AC4C7B">
            <w:rPr>
              <w:color w:val="FF0000"/>
            </w:rPr>
            <w:t>Vyberte typ práce</w:t>
          </w:r>
        </w:p>
      </w:docPartBody>
    </w:docPart>
    <w:docPart>
      <w:docPartPr>
        <w:name w:val="09A49BB30C2A4EB1BF3B7760D882DDDB"/>
        <w:category>
          <w:name w:val="Všeobecné"/>
          <w:gallery w:val="placeholder"/>
        </w:category>
        <w:types>
          <w:type w:val="bbPlcHdr"/>
        </w:types>
        <w:behaviors>
          <w:behavior w:val="content"/>
        </w:behaviors>
        <w:guid w:val="{3A2F85BE-5753-4E92-845C-94E30D2B5058}"/>
      </w:docPartPr>
      <w:docPartBody>
        <w:p w:rsidR="001F2D8A" w:rsidRDefault="00000000">
          <w:pPr>
            <w:pStyle w:val="09A49BB30C2A4EB1BF3B7760D882DDDB"/>
          </w:pPr>
          <w:r w:rsidRPr="005A315A">
            <w:rPr>
              <w:rStyle w:val="ZakladnyChar"/>
              <w:color w:val="FF0000"/>
            </w:rPr>
            <w:t>Vložte názov práce</w:t>
          </w:r>
        </w:p>
      </w:docPartBody>
    </w:docPart>
    <w:docPart>
      <w:docPartPr>
        <w:name w:val="A3C4790B4F7042828CD32FADBDCA1B69"/>
        <w:category>
          <w:name w:val="Všeobecné"/>
          <w:gallery w:val="placeholder"/>
        </w:category>
        <w:types>
          <w:type w:val="bbPlcHdr"/>
        </w:types>
        <w:behaviors>
          <w:behavior w:val="content"/>
        </w:behaviors>
        <w:guid w:val="{5681441F-2400-4933-ABB6-C10D2FA48901}"/>
      </w:docPartPr>
      <w:docPartBody>
        <w:p w:rsidR="001F2D8A" w:rsidRDefault="00000000">
          <w:pPr>
            <w:pStyle w:val="A3C4790B4F7042828CD32FADBDCA1B69"/>
          </w:pPr>
          <w:r w:rsidRPr="005A315A">
            <w:rPr>
              <w:rStyle w:val="ZakladnyChar"/>
              <w:color w:val="FF0000"/>
            </w:rPr>
            <w:t>Vyberte</w:t>
          </w:r>
        </w:p>
      </w:docPartBody>
    </w:docPart>
    <w:docPart>
      <w:docPartPr>
        <w:name w:val="95C20162A2EE46E4A387E17E48FA1FF8"/>
        <w:category>
          <w:name w:val="Všeobecné"/>
          <w:gallery w:val="placeholder"/>
        </w:category>
        <w:types>
          <w:type w:val="bbPlcHdr"/>
        </w:types>
        <w:behaviors>
          <w:behavior w:val="content"/>
        </w:behaviors>
        <w:guid w:val="{DD6E6224-B3A7-4CFD-AD1C-B96CCE0930A5}"/>
      </w:docPartPr>
      <w:docPartBody>
        <w:p w:rsidR="001F2D8A" w:rsidRDefault="00000000">
          <w:pPr>
            <w:pStyle w:val="95C20162A2EE46E4A387E17E48FA1FF8"/>
          </w:pPr>
          <w:r>
            <w:t>na základe poznatkov získaných počas štúdia a informácií z dostupnej literatúry uvedenej v práci.</w:t>
          </w:r>
        </w:p>
      </w:docPartBody>
    </w:docPart>
    <w:docPart>
      <w:docPartPr>
        <w:name w:val="B9D7F7DF25B1479A8F442C7CC679A963"/>
        <w:category>
          <w:name w:val="Všeobecné"/>
          <w:gallery w:val="placeholder"/>
        </w:category>
        <w:types>
          <w:type w:val="bbPlcHdr"/>
        </w:types>
        <w:behaviors>
          <w:behavior w:val="content"/>
        </w:behaviors>
        <w:guid w:val="{5F5ABD49-31B2-410D-9152-DDFB5C466F58}"/>
      </w:docPartPr>
      <w:docPartBody>
        <w:p w:rsidR="001F2D8A" w:rsidRDefault="00000000">
          <w:pPr>
            <w:pStyle w:val="B9D7F7DF25B1479A8F442C7CC679A963"/>
          </w:pPr>
          <w:r>
            <w:t xml:space="preserve">Uvedenú prácu som </w:t>
          </w:r>
        </w:p>
      </w:docPartBody>
    </w:docPart>
    <w:docPart>
      <w:docPartPr>
        <w:name w:val="E380E8F7163C45D6BB8E680B901AB6F0"/>
        <w:category>
          <w:name w:val="Všeobecné"/>
          <w:gallery w:val="placeholder"/>
        </w:category>
        <w:types>
          <w:type w:val="bbPlcHdr"/>
        </w:types>
        <w:behaviors>
          <w:behavior w:val="content"/>
        </w:behaviors>
        <w:guid w:val="{F7120B04-EBBA-4677-9563-AD1BEE2198FD}"/>
      </w:docPartPr>
      <w:docPartBody>
        <w:p w:rsidR="001F2D8A" w:rsidRDefault="00000000">
          <w:pPr>
            <w:pStyle w:val="E380E8F7163C45D6BB8E680B901AB6F0"/>
          </w:pPr>
          <w:r w:rsidRPr="005A315A">
            <w:rPr>
              <w:rStyle w:val="ZakladnyChar"/>
              <w:color w:val="FF0000"/>
            </w:rPr>
            <w:t>Vyberte</w:t>
          </w:r>
        </w:p>
      </w:docPartBody>
    </w:docPart>
    <w:docPart>
      <w:docPartPr>
        <w:name w:val="2515C278BC4549D3AA8F8CCFA892E444"/>
        <w:category>
          <w:name w:val="Všeobecné"/>
          <w:gallery w:val="placeholder"/>
        </w:category>
        <w:types>
          <w:type w:val="bbPlcHdr"/>
        </w:types>
        <w:behaviors>
          <w:behavior w:val="content"/>
        </w:behaviors>
        <w:guid w:val="{0A99A78A-9F41-4B51-8BC0-2700491EFDC5}"/>
      </w:docPartPr>
      <w:docPartBody>
        <w:p w:rsidR="001F2D8A" w:rsidRDefault="00000000">
          <w:pPr>
            <w:pStyle w:val="2515C278BC4549D3AA8F8CCFA892E444"/>
          </w:pPr>
          <w:r w:rsidRPr="005A315A">
            <w:t>pod vedením</w:t>
          </w:r>
          <w:r>
            <w:rPr>
              <w:rFonts w:ascii="Arial" w:hAnsi="Arial" w:cs="Arial"/>
              <w:szCs w:val="20"/>
            </w:rPr>
            <w:t xml:space="preserve"> </w:t>
          </w:r>
        </w:p>
      </w:docPartBody>
    </w:docPart>
    <w:docPart>
      <w:docPartPr>
        <w:name w:val="539AE65737914BEBBFA1E67FBD7F5420"/>
        <w:category>
          <w:name w:val="Všeobecné"/>
          <w:gallery w:val="placeholder"/>
        </w:category>
        <w:types>
          <w:type w:val="bbPlcHdr"/>
        </w:types>
        <w:behaviors>
          <w:behavior w:val="content"/>
        </w:behaviors>
        <w:guid w:val="{A47FDBD6-4E1D-4369-B65E-0C906CD576BB}"/>
      </w:docPartPr>
      <w:docPartBody>
        <w:p w:rsidR="001F2D8A" w:rsidRDefault="00000000">
          <w:pPr>
            <w:pStyle w:val="539AE65737914BEBBFA1E67FBD7F5420"/>
          </w:pPr>
          <w:r w:rsidRPr="005A315A">
            <w:rPr>
              <w:rStyle w:val="ZakladnyChar"/>
              <w:color w:val="FF0000"/>
            </w:rPr>
            <w:t>Vložte meno vedúceho práce</w:t>
          </w:r>
        </w:p>
      </w:docPartBody>
    </w:docPart>
    <w:docPart>
      <w:docPartPr>
        <w:name w:val="B51A2B4F83C84F75B5DBB7BF1ADA316D"/>
        <w:category>
          <w:name w:val="Všeobecné"/>
          <w:gallery w:val="placeholder"/>
        </w:category>
        <w:types>
          <w:type w:val="bbPlcHdr"/>
        </w:types>
        <w:behaviors>
          <w:behavior w:val="content"/>
        </w:behaviors>
        <w:guid w:val="{3F5E9F30-77DD-47C5-B23A-E318689C5CA6}"/>
      </w:docPartPr>
      <w:docPartBody>
        <w:p w:rsidR="001F2D8A" w:rsidRDefault="00000000">
          <w:pPr>
            <w:pStyle w:val="B51A2B4F83C84F75B5DBB7BF1ADA316D"/>
          </w:pPr>
          <w:r>
            <w:rPr>
              <w:rStyle w:val="ZakladnyChar"/>
            </w:rPr>
            <w:t>V </w:t>
          </w:r>
          <w:r w:rsidRPr="000A1115">
            <w:rPr>
              <w:rStyle w:val="ZakladnyChar"/>
            </w:rPr>
            <w:t>Bratislave</w:t>
          </w:r>
          <w:r>
            <w:rPr>
              <w:rStyle w:val="ZakladnyChar"/>
            </w:rPr>
            <w:t xml:space="preserve"> dňa </w:t>
          </w:r>
        </w:p>
      </w:docPartBody>
    </w:docPart>
    <w:docPart>
      <w:docPartPr>
        <w:name w:val="38B1E4644EDA446CB712E91A36E4D71A"/>
        <w:category>
          <w:name w:val="Všeobecné"/>
          <w:gallery w:val="placeholder"/>
        </w:category>
        <w:types>
          <w:type w:val="bbPlcHdr"/>
        </w:types>
        <w:behaviors>
          <w:behavior w:val="content"/>
        </w:behaviors>
        <w:guid w:val="{DDB56F40-9EA1-4D5E-8A66-153B405BFFCB}"/>
      </w:docPartPr>
      <w:docPartBody>
        <w:p w:rsidR="00201548" w:rsidRDefault="00000000" w:rsidP="00201548">
          <w:pPr>
            <w:pStyle w:val="Zakladny"/>
            <w:rPr>
              <w:rStyle w:val="ZakladnyChar"/>
            </w:rPr>
          </w:pPr>
          <w:r>
            <w:rPr>
              <w:rStyle w:val="ZakladnyChar"/>
            </w:rPr>
            <w:t>..................................................</w:t>
          </w:r>
        </w:p>
        <w:p w:rsidR="001F2D8A" w:rsidRDefault="00000000">
          <w:pPr>
            <w:pStyle w:val="38B1E4644EDA446CB712E91A36E4D71A"/>
          </w:pPr>
          <w:r>
            <w:rPr>
              <w:rStyle w:val="ZakladnyChar"/>
            </w:rPr>
            <w:t>podpis autora</w:t>
          </w:r>
        </w:p>
      </w:docPartBody>
    </w:docPart>
    <w:docPart>
      <w:docPartPr>
        <w:name w:val="893A017779D1407D85A52CC12185B28D"/>
        <w:category>
          <w:name w:val="Všeobecné"/>
          <w:gallery w:val="placeholder"/>
        </w:category>
        <w:types>
          <w:type w:val="bbPlcHdr"/>
        </w:types>
        <w:behaviors>
          <w:behavior w:val="content"/>
        </w:behaviors>
        <w:guid w:val="{606D681C-4D36-44C8-9185-9EC3A32E79E1}"/>
      </w:docPartPr>
      <w:docPartBody>
        <w:p w:rsidR="001F2D8A" w:rsidRDefault="00000000">
          <w:pPr>
            <w:pStyle w:val="893A017779D1407D85A52CC12185B28D"/>
          </w:pPr>
          <w:r w:rsidRPr="000A1115">
            <w:rPr>
              <w:rStyle w:val="Nadpis1rovneChar"/>
            </w:rPr>
            <w:t>Poďakovanie</w:t>
          </w:r>
        </w:p>
      </w:docPartBody>
    </w:docPart>
    <w:docPart>
      <w:docPartPr>
        <w:name w:val="CB25B4358F9D4AC29CBF336CC9574B6A"/>
        <w:category>
          <w:name w:val="Všeobecné"/>
          <w:gallery w:val="placeholder"/>
        </w:category>
        <w:types>
          <w:type w:val="bbPlcHdr"/>
        </w:types>
        <w:behaviors>
          <w:behavior w:val="content"/>
        </w:behaviors>
        <w:guid w:val="{7D5C252D-DDC3-4633-B41F-92F8A41382E4}"/>
      </w:docPartPr>
      <w:docPartBody>
        <w:p w:rsidR="001F2D8A" w:rsidRDefault="00000000">
          <w:pPr>
            <w:pStyle w:val="CB25B4358F9D4AC29CBF336CC9574B6A"/>
          </w:pPr>
          <w:r w:rsidRPr="007938A0">
            <w:rPr>
              <w:color w:val="FF0000"/>
            </w:rPr>
            <w:t>Sem môžete vložiť ďakovný text. Spravidla sa ďakuje vedúcemu práce, prípadne konzultantovi. Poďakovanie nie je povinná súčasť práce.</w:t>
          </w:r>
        </w:p>
      </w:docPartBody>
    </w:docPart>
    <w:docPart>
      <w:docPartPr>
        <w:name w:val="EBF1D47DDB544903940FB8B7855F9EA8"/>
        <w:category>
          <w:name w:val="Všeobecné"/>
          <w:gallery w:val="placeholder"/>
        </w:category>
        <w:types>
          <w:type w:val="bbPlcHdr"/>
        </w:types>
        <w:behaviors>
          <w:behavior w:val="content"/>
        </w:behaviors>
        <w:guid w:val="{063A5CA1-705C-4F03-AADC-358E661F077D}"/>
      </w:docPartPr>
      <w:docPartBody>
        <w:p w:rsidR="001F2D8A" w:rsidRDefault="00000000">
          <w:pPr>
            <w:pStyle w:val="EBF1D47DDB544903940FB8B7855F9EA8"/>
          </w:pPr>
          <w:r w:rsidRPr="00D004AE">
            <w:rPr>
              <w:rStyle w:val="Nadpis1rovneChar"/>
            </w:rPr>
            <w:t>Obsah</w:t>
          </w:r>
        </w:p>
      </w:docPartBody>
    </w:docPart>
    <w:docPart>
      <w:docPartPr>
        <w:name w:val="E2CF4D5215FD4DFCAC4E2918E9ECC6FF"/>
        <w:category>
          <w:name w:val="Všeobecné"/>
          <w:gallery w:val="placeholder"/>
        </w:category>
        <w:types>
          <w:type w:val="bbPlcHdr"/>
        </w:types>
        <w:behaviors>
          <w:behavior w:val="content"/>
        </w:behaviors>
        <w:guid w:val="{8889B545-1875-402B-8B94-BC5DEC44DBC9}"/>
      </w:docPartPr>
      <w:docPartBody>
        <w:p w:rsidR="00201548" w:rsidRPr="00713E60" w:rsidRDefault="00000000" w:rsidP="00201548">
          <w:pPr>
            <w:rPr>
              <w:color w:val="FF0000"/>
            </w:rPr>
          </w:pPr>
          <w:r w:rsidRPr="00713E60">
            <w:rPr>
              <w:color w:val="FF0000"/>
            </w:rPr>
            <w:t>WWW - srandicka</w:t>
          </w:r>
        </w:p>
        <w:p w:rsidR="00201548" w:rsidRPr="00713E60" w:rsidRDefault="00000000" w:rsidP="00201548">
          <w:pPr>
            <w:rPr>
              <w:color w:val="FF0000"/>
            </w:rPr>
          </w:pPr>
          <w:r w:rsidRPr="00713E60">
            <w:rPr>
              <w:color w:val="FF0000"/>
            </w:rPr>
            <w:t>sds - asd d a</w:t>
          </w:r>
        </w:p>
        <w:p w:rsidR="001F2D8A" w:rsidRDefault="00000000">
          <w:pPr>
            <w:pStyle w:val="E2CF4D5215FD4DFCAC4E2918E9ECC6FF"/>
          </w:pPr>
          <w:r w:rsidRPr="00713E60">
            <w:rPr>
              <w:color w:val="FF0000"/>
            </w:rPr>
            <w:t>sdf - sda sfas</w:t>
          </w:r>
          <w:r w:rsidRPr="00713E60">
            <w:rPr>
              <w:rStyle w:val="Zstupntext"/>
              <w:color w:val="FF0000"/>
            </w:rPr>
            <w:t xml:space="preserve"> </w:t>
          </w:r>
        </w:p>
      </w:docPartBody>
    </w:docPart>
    <w:docPart>
      <w:docPartPr>
        <w:name w:val="615141F6516F45ADA88930F5060F4B43"/>
        <w:category>
          <w:name w:val="Všeobecné"/>
          <w:gallery w:val="placeholder"/>
        </w:category>
        <w:types>
          <w:type w:val="bbPlcHdr"/>
        </w:types>
        <w:behaviors>
          <w:behavior w:val="content"/>
        </w:behaviors>
        <w:guid w:val="{97311596-8D89-4182-98FA-005B75603185}"/>
      </w:docPartPr>
      <w:docPartBody>
        <w:p w:rsidR="001F2D8A" w:rsidRDefault="00000000">
          <w:pPr>
            <w:pStyle w:val="615141F6516F45ADA88930F5060F4B43"/>
          </w:pPr>
          <w:r w:rsidRPr="00C87A2B">
            <w:rPr>
              <w:rStyle w:val="NadpisneslovanChar"/>
            </w:rPr>
            <w:t>Úvod</w:t>
          </w:r>
          <w:r>
            <w:rPr>
              <w:rStyle w:val="NadpisneslovanChar"/>
            </w:rPr>
            <w:tab/>
          </w:r>
        </w:p>
      </w:docPartBody>
    </w:docPart>
    <w:docPart>
      <w:docPartPr>
        <w:name w:val="D047560B968242D998A73DA7EC81DD6B"/>
        <w:category>
          <w:name w:val="Všeobecné"/>
          <w:gallery w:val="placeholder"/>
        </w:category>
        <w:types>
          <w:type w:val="bbPlcHdr"/>
        </w:types>
        <w:behaviors>
          <w:behavior w:val="content"/>
        </w:behaviors>
        <w:guid w:val="{723956C0-39B0-420B-8074-2C3207FA1A69}"/>
      </w:docPartPr>
      <w:docPartBody>
        <w:p w:rsidR="00830B36" w:rsidRDefault="0049522E" w:rsidP="0049522E">
          <w:pPr>
            <w:pStyle w:val="D047560B968242D998A73DA7EC81DD6B"/>
          </w:pPr>
          <w:r w:rsidRPr="005A315A">
            <w:rPr>
              <w:rStyle w:val="ZakladnyChar"/>
              <w:color w:val="FF0000"/>
            </w:rPr>
            <w:t>Vložte meno vedúceho práce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5933129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87A"/>
    <w:rsid w:val="000E30EC"/>
    <w:rsid w:val="001E5353"/>
    <w:rsid w:val="001F2D8A"/>
    <w:rsid w:val="00242991"/>
    <w:rsid w:val="00332BD6"/>
    <w:rsid w:val="0045705F"/>
    <w:rsid w:val="004803E4"/>
    <w:rsid w:val="0049522E"/>
    <w:rsid w:val="004C687A"/>
    <w:rsid w:val="00544716"/>
    <w:rsid w:val="006D340E"/>
    <w:rsid w:val="007D7DBF"/>
    <w:rsid w:val="0081327A"/>
    <w:rsid w:val="00830149"/>
    <w:rsid w:val="00830B36"/>
    <w:rsid w:val="00A0171D"/>
    <w:rsid w:val="00A414CC"/>
    <w:rsid w:val="00C1560F"/>
    <w:rsid w:val="00C9174B"/>
    <w:rsid w:val="00CE4FD9"/>
    <w:rsid w:val="00E57918"/>
    <w:rsid w:val="00EE107D"/>
    <w:rsid w:val="00F10AE4"/>
    <w:rsid w:val="00F1704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sk-SK" w:eastAsia="sk-S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F017FE1900B944718B7A71CD6A38E295">
    <w:name w:val="F017FE1900B944718B7A71CD6A38E295"/>
  </w:style>
  <w:style w:type="paragraph" w:customStyle="1" w:styleId="C9975D0FD0CA4C51B86EC2888999B393">
    <w:name w:val="C9975D0FD0CA4C51B86EC2888999B393"/>
  </w:style>
  <w:style w:type="character" w:styleId="Zstupntext">
    <w:name w:val="Placeholder Text"/>
    <w:basedOn w:val="Predvolenpsmoodseku"/>
    <w:uiPriority w:val="99"/>
    <w:semiHidden/>
    <w:rPr>
      <w:color w:val="808080"/>
    </w:rPr>
  </w:style>
  <w:style w:type="paragraph" w:customStyle="1" w:styleId="42F549ADA12540AA86AC5928AAD10984">
    <w:name w:val="42F549ADA12540AA86AC5928AAD10984"/>
  </w:style>
  <w:style w:type="paragraph" w:customStyle="1" w:styleId="6EA44C1403DE4F9491AD42CB1CA83B82">
    <w:name w:val="6EA44C1403DE4F9491AD42CB1CA83B82"/>
  </w:style>
  <w:style w:type="paragraph" w:customStyle="1" w:styleId="01A1BD3FD60A4546BBF3C5F2AF5411CE">
    <w:name w:val="01A1BD3FD60A4546BBF3C5F2AF5411CE"/>
  </w:style>
  <w:style w:type="paragraph" w:customStyle="1" w:styleId="612CBA2BE1E7450AB06937A365BB8616">
    <w:name w:val="612CBA2BE1E7450AB06937A365BB8616"/>
  </w:style>
  <w:style w:type="paragraph" w:customStyle="1" w:styleId="DD564CEAFCE64CE4B4C1B04046932CDA">
    <w:name w:val="DD564CEAFCE64CE4B4C1B04046932CDA"/>
  </w:style>
  <w:style w:type="paragraph" w:customStyle="1" w:styleId="32049CA612804471A1D3AE3F7958DB88">
    <w:name w:val="32049CA612804471A1D3AE3F7958DB88"/>
  </w:style>
  <w:style w:type="paragraph" w:customStyle="1" w:styleId="1243B1E3577F43EE8C3616A6808B38E1">
    <w:name w:val="1243B1E3577F43EE8C3616A6808B38E1"/>
  </w:style>
  <w:style w:type="paragraph" w:customStyle="1" w:styleId="5307769A0B4B401CBE22A2EC37A08586">
    <w:name w:val="5307769A0B4B401CBE22A2EC37A08586"/>
  </w:style>
  <w:style w:type="paragraph" w:customStyle="1" w:styleId="142C85C2C155475C8190A1348EE4A6A8">
    <w:name w:val="142C85C2C155475C8190A1348EE4A6A8"/>
  </w:style>
  <w:style w:type="paragraph" w:customStyle="1" w:styleId="9D58119E9C414B9F8EA8A2492CF9EE70">
    <w:name w:val="9D58119E9C414B9F8EA8A2492CF9EE70"/>
  </w:style>
  <w:style w:type="paragraph" w:customStyle="1" w:styleId="8E00F944F67046048D66EA0A3089735B">
    <w:name w:val="8E00F944F67046048D66EA0A3089735B"/>
  </w:style>
  <w:style w:type="paragraph" w:customStyle="1" w:styleId="BC5483D065354A88B902723497A3BF73">
    <w:name w:val="BC5483D065354A88B902723497A3BF73"/>
  </w:style>
  <w:style w:type="paragraph" w:customStyle="1" w:styleId="59CE04CCCB7F4DD9989EDA1F8E87782F">
    <w:name w:val="59CE04CCCB7F4DD9989EDA1F8E87782F"/>
  </w:style>
  <w:style w:type="paragraph" w:customStyle="1" w:styleId="Nadpis1rovne">
    <w:name w:val="Nadpis 1.úrovne"/>
    <w:next w:val="Normlny"/>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kern w:val="0"/>
      <w:sz w:val="44"/>
      <w:szCs w:val="32"/>
      <w:lang w:eastAsia="en-US"/>
      <w14:ligatures w14:val="none"/>
    </w:rPr>
  </w:style>
  <w:style w:type="character" w:customStyle="1" w:styleId="Nadpis1rovneChar">
    <w:name w:val="Nadpis 1.úrovne Char"/>
    <w:basedOn w:val="Predvolenpsmoodseku"/>
    <w:link w:val="Nadpis1rovne"/>
    <w:rPr>
      <w:rFonts w:ascii="Times New Roman" w:eastAsiaTheme="minorHAnsi" w:hAnsi="Times New Roman" w:cs="Times New Roman"/>
      <w:b/>
      <w:kern w:val="0"/>
      <w:sz w:val="44"/>
      <w:szCs w:val="32"/>
      <w:lang w:eastAsia="en-US"/>
      <w14:ligatures w14:val="none"/>
    </w:rPr>
  </w:style>
  <w:style w:type="paragraph" w:customStyle="1" w:styleId="Nadpis2urovne">
    <w:name w:val="Nadpis 2.urovne"/>
    <w:next w:val="Normlny"/>
    <w:autoRedefine/>
    <w:qFormat/>
    <w:pPr>
      <w:keepNext/>
      <w:keepLines/>
      <w:numPr>
        <w:ilvl w:val="1"/>
        <w:numId w:val="1"/>
      </w:numPr>
      <w:spacing w:before="320" w:after="280" w:line="240" w:lineRule="auto"/>
    </w:pPr>
    <w:rPr>
      <w:rFonts w:ascii="Times New Roman" w:eastAsiaTheme="minorHAnsi" w:hAnsi="Times New Roman" w:cs="Times New Roman"/>
      <w:b/>
      <w:kern w:val="0"/>
      <w:sz w:val="32"/>
      <w:szCs w:val="32"/>
      <w:lang w:eastAsia="en-US"/>
      <w14:ligatures w14:val="none"/>
    </w:rPr>
  </w:style>
  <w:style w:type="paragraph" w:customStyle="1" w:styleId="Nadpis3urovne">
    <w:name w:val="Nadpis 3.urovne"/>
    <w:next w:val="Normlny"/>
    <w:qFormat/>
    <w:pPr>
      <w:keepNext/>
      <w:keepLines/>
      <w:numPr>
        <w:ilvl w:val="2"/>
        <w:numId w:val="1"/>
      </w:numPr>
      <w:spacing w:before="280" w:after="280" w:line="240" w:lineRule="auto"/>
    </w:pPr>
    <w:rPr>
      <w:rFonts w:ascii="Times New Roman" w:eastAsiaTheme="minorHAnsi" w:hAnsi="Times New Roman" w:cs="Times New Roman"/>
      <w:b/>
      <w:kern w:val="0"/>
      <w:sz w:val="28"/>
      <w:szCs w:val="32"/>
      <w:lang w:eastAsia="en-US"/>
      <w14:ligatures w14:val="none"/>
    </w:rPr>
  </w:style>
  <w:style w:type="paragraph" w:customStyle="1" w:styleId="DB86D6348A5A452F8CF506FBB5F21386">
    <w:name w:val="DB86D6348A5A452F8CF506FBB5F21386"/>
  </w:style>
  <w:style w:type="paragraph" w:customStyle="1" w:styleId="11190D43A44C4C08BD7B21790DDF32CA">
    <w:name w:val="11190D43A44C4C08BD7B21790DDF32CA"/>
  </w:style>
  <w:style w:type="paragraph" w:customStyle="1" w:styleId="Zakladny">
    <w:name w:val="Zakladny"/>
    <w:link w:val="ZakladnyChar"/>
    <w:autoRedefine/>
    <w:qFormat/>
    <w:rsid w:val="0049522E"/>
    <w:pPr>
      <w:spacing w:after="0" w:line="360" w:lineRule="auto"/>
      <w:ind w:firstLine="454"/>
      <w:jc w:val="both"/>
    </w:pPr>
    <w:rPr>
      <w:rFonts w:ascii="Times New Roman" w:eastAsiaTheme="minorHAnsi" w:hAnsi="Times New Roman" w:cs="Times New Roman"/>
      <w:kern w:val="0"/>
      <w:sz w:val="24"/>
      <w:szCs w:val="32"/>
      <w:lang w:eastAsia="en-US"/>
      <w14:ligatures w14:val="none"/>
    </w:rPr>
  </w:style>
  <w:style w:type="character" w:customStyle="1" w:styleId="ZakladnyChar">
    <w:name w:val="Zakladny Char"/>
    <w:basedOn w:val="Predvolenpsmoodseku"/>
    <w:link w:val="Zakladny"/>
    <w:rsid w:val="0049522E"/>
    <w:rPr>
      <w:rFonts w:ascii="Times New Roman" w:eastAsiaTheme="minorHAnsi" w:hAnsi="Times New Roman" w:cs="Times New Roman"/>
      <w:kern w:val="0"/>
      <w:sz w:val="24"/>
      <w:szCs w:val="32"/>
      <w:lang w:eastAsia="en-US"/>
      <w14:ligatures w14:val="none"/>
    </w:rPr>
  </w:style>
  <w:style w:type="paragraph" w:customStyle="1" w:styleId="5656D98EBD22419A9B30E125691A1CF7">
    <w:name w:val="5656D98EBD22419A9B30E125691A1CF7"/>
  </w:style>
  <w:style w:type="paragraph" w:customStyle="1" w:styleId="256B46EDC988408EAFBB25256E13D507">
    <w:name w:val="256B46EDC988408EAFBB25256E13D507"/>
  </w:style>
  <w:style w:type="paragraph" w:customStyle="1" w:styleId="15DD529F0AA0463DAACA09A2B3AC8041">
    <w:name w:val="15DD529F0AA0463DAACA09A2B3AC8041"/>
  </w:style>
  <w:style w:type="paragraph" w:customStyle="1" w:styleId="F5E5AC64B91748D692823217D2AD2FB7">
    <w:name w:val="F5E5AC64B91748D692823217D2AD2FB7"/>
  </w:style>
  <w:style w:type="paragraph" w:customStyle="1" w:styleId="22D957EA3A2645FC84F15A5B0CCD95ED">
    <w:name w:val="22D957EA3A2645FC84F15A5B0CCD95ED"/>
  </w:style>
  <w:style w:type="paragraph" w:customStyle="1" w:styleId="3D41E7422EFD43C380658A014BD8FC88">
    <w:name w:val="3D41E7422EFD43C380658A014BD8FC88"/>
  </w:style>
  <w:style w:type="paragraph" w:customStyle="1" w:styleId="F4000F1F25A74D2A81C20CC9838E7AC9">
    <w:name w:val="F4000F1F25A74D2A81C20CC9838E7AC9"/>
  </w:style>
  <w:style w:type="paragraph" w:customStyle="1" w:styleId="8275956AEC0141088AA8187188237036">
    <w:name w:val="8275956AEC0141088AA8187188237036"/>
  </w:style>
  <w:style w:type="paragraph" w:customStyle="1" w:styleId="C344592985DA41A8AEE4FA3D4ACAD12D">
    <w:name w:val="C344592985DA41A8AEE4FA3D4ACAD12D"/>
  </w:style>
  <w:style w:type="paragraph" w:customStyle="1" w:styleId="81BEC172F73F46ED929CE0DBDA81EAF5">
    <w:name w:val="81BEC172F73F46ED929CE0DBDA81EAF5"/>
  </w:style>
  <w:style w:type="paragraph" w:customStyle="1" w:styleId="356975319B054713B184787E0255DB98">
    <w:name w:val="356975319B054713B184787E0255DB98"/>
  </w:style>
  <w:style w:type="paragraph" w:customStyle="1" w:styleId="F8578DD91E984A77AA6B8D89E49EE2F2">
    <w:name w:val="F8578DD91E984A77AA6B8D89E49EE2F2"/>
  </w:style>
  <w:style w:type="paragraph" w:customStyle="1" w:styleId="BCDF335456A941CCAAEC35EF76A4EC49">
    <w:name w:val="BCDF335456A941CCAAEC35EF76A4EC49"/>
  </w:style>
  <w:style w:type="paragraph" w:customStyle="1" w:styleId="548ED3B2CCD64655B89CBAC8130CC302">
    <w:name w:val="548ED3B2CCD64655B89CBAC8130CC302"/>
  </w:style>
  <w:style w:type="paragraph" w:customStyle="1" w:styleId="1134A4F141444ECFAD3AE99B3745244D">
    <w:name w:val="1134A4F141444ECFAD3AE99B3745244D"/>
  </w:style>
  <w:style w:type="paragraph" w:customStyle="1" w:styleId="E360D52EA7A04968ABDA085C081138A1">
    <w:name w:val="E360D52EA7A04968ABDA085C081138A1"/>
  </w:style>
  <w:style w:type="paragraph" w:customStyle="1" w:styleId="15002C6C415E4A36A153C08C5DA0C746">
    <w:name w:val="15002C6C415E4A36A153C08C5DA0C746"/>
  </w:style>
  <w:style w:type="paragraph" w:customStyle="1" w:styleId="A9CD49C97FF74D0381F50B525D16F9C5">
    <w:name w:val="A9CD49C97FF74D0381F50B525D16F9C5"/>
  </w:style>
  <w:style w:type="paragraph" w:customStyle="1" w:styleId="9EE42B5C5D61450CBEA20542A8EBB1B9">
    <w:name w:val="9EE42B5C5D61450CBEA20542A8EBB1B9"/>
  </w:style>
  <w:style w:type="paragraph" w:customStyle="1" w:styleId="71F1FF19A84D4B5D83DD0FE3629F2608">
    <w:name w:val="71F1FF19A84D4B5D83DD0FE3629F2608"/>
  </w:style>
  <w:style w:type="paragraph" w:customStyle="1" w:styleId="3D8D6139FEC244A8803A2DBA06FB51B0">
    <w:name w:val="3D8D6139FEC244A8803A2DBA06FB51B0"/>
  </w:style>
  <w:style w:type="paragraph" w:customStyle="1" w:styleId="35DC50E2E14C4D0894D51A0501EF37FD">
    <w:name w:val="35DC50E2E14C4D0894D51A0501EF37FD"/>
  </w:style>
  <w:style w:type="paragraph" w:customStyle="1" w:styleId="BFC0B64BB65D4E0EAFA901F878B1E747">
    <w:name w:val="BFC0B64BB65D4E0EAFA901F878B1E747"/>
  </w:style>
  <w:style w:type="paragraph" w:customStyle="1" w:styleId="98A5E017A5114F9DA9F39AAA418F45D0">
    <w:name w:val="98A5E017A5114F9DA9F39AAA418F45D0"/>
  </w:style>
  <w:style w:type="paragraph" w:customStyle="1" w:styleId="39E3C3715BEE4A10B65A0B7AB7487CC6">
    <w:name w:val="39E3C3715BEE4A10B65A0B7AB7487CC6"/>
  </w:style>
  <w:style w:type="paragraph" w:customStyle="1" w:styleId="2BCC0A147E81422895DA2C4E2172FED0">
    <w:name w:val="2BCC0A147E81422895DA2C4E2172FED0"/>
  </w:style>
  <w:style w:type="paragraph" w:customStyle="1" w:styleId="3511E617E74B4F4398B9CC692F0EFDEC">
    <w:name w:val="3511E617E74B4F4398B9CC692F0EFDEC"/>
  </w:style>
  <w:style w:type="paragraph" w:customStyle="1" w:styleId="5DCD7382344A4672929B575A0C16C551">
    <w:name w:val="5DCD7382344A4672929B575A0C16C551"/>
  </w:style>
  <w:style w:type="paragraph" w:customStyle="1" w:styleId="70D30C18C13A41CDB47CB4C81A9E7925">
    <w:name w:val="70D30C18C13A41CDB47CB4C81A9E7925"/>
  </w:style>
  <w:style w:type="paragraph" w:customStyle="1" w:styleId="8F2064D578BB42A1946806129D18468D">
    <w:name w:val="8F2064D578BB42A1946806129D18468D"/>
  </w:style>
  <w:style w:type="paragraph" w:customStyle="1" w:styleId="6587685554E249D48AADA6BDEF171AB7">
    <w:name w:val="6587685554E249D48AADA6BDEF171AB7"/>
  </w:style>
  <w:style w:type="paragraph" w:customStyle="1" w:styleId="53943C67AF4D422580C949991AC75374">
    <w:name w:val="53943C67AF4D422580C949991AC75374"/>
  </w:style>
  <w:style w:type="paragraph" w:customStyle="1" w:styleId="97D1371C05924C8883BAB36D9751BFB6">
    <w:name w:val="97D1371C05924C8883BAB36D9751BFB6"/>
  </w:style>
  <w:style w:type="paragraph" w:customStyle="1" w:styleId="C66B0EBC6E8C44B4B3F0FD4BDAA2704B">
    <w:name w:val="C66B0EBC6E8C44B4B3F0FD4BDAA2704B"/>
  </w:style>
  <w:style w:type="paragraph" w:customStyle="1" w:styleId="B31CFBF45C504193AF58A85BD3EA4797">
    <w:name w:val="B31CFBF45C504193AF58A85BD3EA4797"/>
  </w:style>
  <w:style w:type="paragraph" w:customStyle="1" w:styleId="36647EE1B77544B992D41AE7E3ED09ED">
    <w:name w:val="36647EE1B77544B992D41AE7E3ED09ED"/>
  </w:style>
  <w:style w:type="paragraph" w:customStyle="1" w:styleId="CEB99A96E73B4327BBFE1C3D8F1F8F26">
    <w:name w:val="CEB99A96E73B4327BBFE1C3D8F1F8F26"/>
  </w:style>
  <w:style w:type="paragraph" w:customStyle="1" w:styleId="7759F8F1D86F4FF58C51C04106E5AC24">
    <w:name w:val="7759F8F1D86F4FF58C51C04106E5AC24"/>
  </w:style>
  <w:style w:type="paragraph" w:customStyle="1" w:styleId="18F887F350E54A7F8A2E2E5AA575E0D8">
    <w:name w:val="18F887F350E54A7F8A2E2E5AA575E0D8"/>
  </w:style>
  <w:style w:type="paragraph" w:customStyle="1" w:styleId="09A49BB30C2A4EB1BF3B7760D882DDDB">
    <w:name w:val="09A49BB30C2A4EB1BF3B7760D882DDDB"/>
  </w:style>
  <w:style w:type="paragraph" w:customStyle="1" w:styleId="A3C4790B4F7042828CD32FADBDCA1B69">
    <w:name w:val="A3C4790B4F7042828CD32FADBDCA1B69"/>
  </w:style>
  <w:style w:type="paragraph" w:customStyle="1" w:styleId="95C20162A2EE46E4A387E17E48FA1FF8">
    <w:name w:val="95C20162A2EE46E4A387E17E48FA1FF8"/>
  </w:style>
  <w:style w:type="paragraph" w:customStyle="1" w:styleId="B9D7F7DF25B1479A8F442C7CC679A963">
    <w:name w:val="B9D7F7DF25B1479A8F442C7CC679A963"/>
  </w:style>
  <w:style w:type="paragraph" w:customStyle="1" w:styleId="E380E8F7163C45D6BB8E680B901AB6F0">
    <w:name w:val="E380E8F7163C45D6BB8E680B901AB6F0"/>
  </w:style>
  <w:style w:type="paragraph" w:customStyle="1" w:styleId="2515C278BC4549D3AA8F8CCFA892E444">
    <w:name w:val="2515C278BC4549D3AA8F8CCFA892E444"/>
  </w:style>
  <w:style w:type="paragraph" w:customStyle="1" w:styleId="539AE65737914BEBBFA1E67FBD7F5420">
    <w:name w:val="539AE65737914BEBBFA1E67FBD7F5420"/>
  </w:style>
  <w:style w:type="paragraph" w:customStyle="1" w:styleId="B51A2B4F83C84F75B5DBB7BF1ADA316D">
    <w:name w:val="B51A2B4F83C84F75B5DBB7BF1ADA316D"/>
  </w:style>
  <w:style w:type="paragraph" w:customStyle="1" w:styleId="38B1E4644EDA446CB712E91A36E4D71A">
    <w:name w:val="38B1E4644EDA446CB712E91A36E4D71A"/>
  </w:style>
  <w:style w:type="paragraph" w:customStyle="1" w:styleId="893A017779D1407D85A52CC12185B28D">
    <w:name w:val="893A017779D1407D85A52CC12185B28D"/>
  </w:style>
  <w:style w:type="paragraph" w:customStyle="1" w:styleId="CB25B4358F9D4AC29CBF336CC9574B6A">
    <w:name w:val="CB25B4358F9D4AC29CBF336CC9574B6A"/>
  </w:style>
  <w:style w:type="paragraph" w:customStyle="1" w:styleId="EBF1D47DDB544903940FB8B7855F9EA8">
    <w:name w:val="EBF1D47DDB544903940FB8B7855F9EA8"/>
  </w:style>
  <w:style w:type="paragraph" w:customStyle="1" w:styleId="1B28FF9664BD4E3FBC5AA98EDA1C9BB5">
    <w:name w:val="1B28FF9664BD4E3FBC5AA98EDA1C9BB5"/>
  </w:style>
  <w:style w:type="paragraph" w:customStyle="1" w:styleId="35A63AB1117F47A4AF67C0F9DDD1CCA9">
    <w:name w:val="35A63AB1117F47A4AF67C0F9DDD1CCA9"/>
  </w:style>
  <w:style w:type="paragraph" w:customStyle="1" w:styleId="E2CF4D5215FD4DFCAC4E2918E9ECC6FF">
    <w:name w:val="E2CF4D5215FD4DFCAC4E2918E9ECC6FF"/>
  </w:style>
  <w:style w:type="paragraph" w:customStyle="1" w:styleId="Nadpisneslovan">
    <w:name w:val="Nadpis nečíslovaný"/>
    <w:basedOn w:val="Normlny"/>
    <w:next w:val="Normlny"/>
    <w:link w:val="NadpisneslovanChar"/>
    <w:qFormat/>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character" w:customStyle="1" w:styleId="NadpisneslovanChar">
    <w:name w:val="Nadpis nečíslovaný Char"/>
    <w:basedOn w:val="Predvolenpsmoodseku"/>
    <w:link w:val="Nadpisneslovan"/>
    <w:rPr>
      <w:rFonts w:ascii="Times New Roman" w:eastAsiaTheme="minorHAnsi" w:hAnsi="Times New Roman" w:cs="Times New Roman"/>
      <w:b/>
      <w:kern w:val="0"/>
      <w:sz w:val="44"/>
      <w:szCs w:val="32"/>
      <w:lang w:eastAsia="en-US"/>
      <w14:ligatures w14:val="none"/>
    </w:rPr>
  </w:style>
  <w:style w:type="paragraph" w:customStyle="1" w:styleId="615141F6516F45ADA88930F5060F4B43">
    <w:name w:val="615141F6516F45ADA88930F5060F4B43"/>
  </w:style>
  <w:style w:type="paragraph" w:customStyle="1" w:styleId="7015DCD1BEEC45DBABA92311AE2A1169">
    <w:name w:val="7015DCD1BEEC45DBABA92311AE2A1169"/>
  </w:style>
  <w:style w:type="paragraph" w:customStyle="1" w:styleId="34878E5D303544EE84F18F11375CC5A2">
    <w:name w:val="34878E5D303544EE84F18F11375CC5A2"/>
  </w:style>
  <w:style w:type="paragraph" w:customStyle="1" w:styleId="417B4B4FCBA44B198ABE36C12363C498">
    <w:name w:val="417B4B4FCBA44B198ABE36C12363C498"/>
    <w:rsid w:val="001F2D8A"/>
  </w:style>
  <w:style w:type="paragraph" w:customStyle="1" w:styleId="D047560B968242D998A73DA7EC81DD6B">
    <w:name w:val="D047560B968242D998A73DA7EC81DD6B"/>
    <w:rsid w:val="00495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SO690Nmerical.XSL" StyleName="ISO 690 – Číselný odkaz" Version="1987">
  <b:Source>
    <b:Tag>KVA14</b:Tag>
    <b:SourceType>Book</b:SourceType>
    <b:Guid>{51C564A5-68F9-4D22-BFC5-FD5FB98E1B37}</b:Guid>
    <b:Title>Warren McCulloch and Walter Pitts - foundations of logical calculus, neural networks and automata</b:Title>
    <b:Year>2014</b:Year>
    <b:City>Bratislava</b:City>
    <b:Publisher>Nakladateľstvo STU</b:Publisher>
    <b:StandardNumber>ISBN 978-80-227-4208-5</b:StandardNumber>
    <b:Author>
      <b:Author>
        <b:Corporate>KVASNIČKA, V. -- POSPÍCHAL, J.</b:Corporate>
      </b:Author>
    </b:Author>
    <b:RefOrder>2</b:RefOrder>
  </b:Source>
  <b:Source>
    <b:Tag>Vla97</b:Tag>
    <b:SourceType>Book</b:SourceType>
    <b:Guid>{CDF280BE-6BE4-4829-8B1E-310E4F1AA3BA}</b:Guid>
    <b:Author>
      <b:Author>
        <b:Corporate>Vladimír Kvasnička, Ľubica Beňušková, Jiří Pospíchal, Igor Farkaš, Peter Tiňo, Andrej Kráľ</b:Corporate>
      </b:Author>
    </b:Author>
    <b:Title>Úvod do teórie neurónových sietí</b:Title>
    <b:Year>1997</b:Year>
    <b:City>Bratislava</b:City>
    <b:Publisher>Iris</b:Publisher>
    <b:StandardNumber>ISBN 80-88778-30-1</b:StandardNumber>
    <b:RefOrder>1</b:RefOrder>
  </b:Source>
  <b:Source>
    <b:Tag>Tia</b:Tag>
    <b:SourceType>ElectronicSource</b:SourceType>
    <b:Guid>{85324EB3-D606-420C-95E6-1506DC04A714}</b:Guid>
    <b:Author>
      <b:Author>
        <b:Corporate>Tiago A. E. Ferreira, Marios Mattheakis, Pavlos Protopapas</b:Corporate>
      </b:Author>
    </b:Author>
    <b:Title>A New Artificial Neuron Proposal with Trainable Simultaneous Local and</b:Title>
    <b:RefOrder>4</b:RefOrder>
  </b:Source>
  <b:Source>
    <b:Tag>Chi</b:Tag>
    <b:SourceType>ElectronicSource</b:SourceType>
    <b:Guid>{852D7909-9489-4ECE-A817-5D842D4262FF}</b:Guid>
    <b:Author>
      <b:Author>
        <b:Corporate>Chigozie Enyinna Nwankpa, Winifred Ijomah, Anthony Gachagan, and Stephen Marshall</b:Corporate>
      </b:Author>
    </b:Author>
    <b:Title>ctivation Functions: Comparison of Trends in</b:Title>
    <b:RefOrder>5</b:RefOrder>
  </b:Source>
  <b:Source>
    <b:Tag>Ján18</b:Tag>
    <b:SourceType>Book</b:SourceType>
    <b:Guid>{C59F8D92-1639-4B2A-8319-62220952ACDE}</b:Guid>
    <b:Author>
      <b:Author>
        <b:Corporate>Ján Cigánek, Jakub Osuský</b:Corporate>
      </b:Author>
    </b:Author>
    <b:Title>Structure Optimization of Artificial Neural Networks</b:Title>
    <b:City>Bratislava</b:City>
    <b:Year>2018</b:Year>
    <b:StandardNumber>ISBN 978-1-5386-4420-1</b:StandardNumber>
    <b:Publisher>Slovak Chemical Library</b:Publisher>
    <b:RefOrder>6</b:RefOrder>
  </b:Source>
  <b:Source>
    <b:Tag>Ján17</b:Tag>
    <b:SourceType>Book</b:SourceType>
    <b:Guid>{8309B98E-FF29-402E-B0AC-8F55F855D496}</b:Guid>
    <b:Author>
      <b:Author>
        <b:Corporate>Ján Cigánek, Michal Kocúr</b:Corporate>
      </b:Author>
    </b:Author>
    <b:Title>Neuro-Fuzzy Modeling of Dynamic Systems in Energetics using Pruning Methods</b:Title>
    <b:Year>2017</b:Year>
    <b:RefOrder>3</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594C5BE5-EE3E-4187-AC17-518C9D185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sablonaZP(1)</Template>
  <TotalTime>1885</TotalTime>
  <Pages>47</Pages>
  <Words>7328</Words>
  <Characters>41770</Characters>
  <Application>Microsoft Office Word</Application>
  <DocSecurity>0</DocSecurity>
  <Lines>348</Lines>
  <Paragraphs>97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49001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Viet</dc:creator>
  <cp:lastModifiedBy>Viet Nguyen Hoang</cp:lastModifiedBy>
  <cp:revision>120</cp:revision>
  <dcterms:created xsi:type="dcterms:W3CDTF">2023-05-06T05:29:00Z</dcterms:created>
  <dcterms:modified xsi:type="dcterms:W3CDTF">2023-06-09T17:46:00Z</dcterms:modified>
</cp:coreProperties>
</file>